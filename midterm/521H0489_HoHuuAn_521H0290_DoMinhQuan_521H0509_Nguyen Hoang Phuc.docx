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5B6B0" w14:textId="77777777" w:rsidR="008F7B80" w:rsidRDefault="008F7B80" w:rsidP="001A3870">
      <w:pPr>
        <w:spacing w:after="0" w:line="360" w:lineRule="auto"/>
        <w:ind w:firstLine="0"/>
        <w:jc w:val="center"/>
      </w:pPr>
      <w:bookmarkStart w:id="0" w:name="_Hlk153415765"/>
      <w:bookmarkEnd w:id="0"/>
      <w:r w:rsidRPr="4C1DEC45">
        <w:rPr>
          <w:b/>
          <w:bCs/>
          <w:sz w:val="28"/>
          <w:szCs w:val="28"/>
          <w:lang w:val="vi"/>
        </w:rPr>
        <w:t>VIETNAM GENERAL CONFEDERATION OF LABOR</w:t>
      </w:r>
    </w:p>
    <w:p w14:paraId="2C0E2A5F" w14:textId="77777777" w:rsidR="008F7B80" w:rsidRDefault="008F7B80" w:rsidP="001A3870">
      <w:pPr>
        <w:spacing w:after="0" w:line="360" w:lineRule="auto"/>
        <w:ind w:firstLine="0"/>
        <w:jc w:val="center"/>
      </w:pPr>
      <w:r w:rsidRPr="4C1DEC45">
        <w:rPr>
          <w:b/>
          <w:bCs/>
          <w:sz w:val="28"/>
          <w:szCs w:val="28"/>
          <w:lang w:val="vi"/>
        </w:rPr>
        <w:t>TON DUC THANG UNIVERSITY</w:t>
      </w:r>
    </w:p>
    <w:p w14:paraId="367C4D56" w14:textId="77777777" w:rsidR="008F7B80" w:rsidRDefault="008F7B80" w:rsidP="001A3870">
      <w:pPr>
        <w:spacing w:after="0" w:line="360" w:lineRule="auto"/>
        <w:ind w:firstLine="0"/>
        <w:jc w:val="center"/>
      </w:pPr>
      <w:r w:rsidRPr="4C1DEC45">
        <w:rPr>
          <w:b/>
          <w:bCs/>
          <w:sz w:val="28"/>
          <w:szCs w:val="28"/>
          <w:lang w:val="vi"/>
        </w:rPr>
        <w:t>FACULTY OF INFORMATION TECHNOLOGY</w:t>
      </w:r>
    </w:p>
    <w:p w14:paraId="59AFB960" w14:textId="2159F159" w:rsidR="008F7B80" w:rsidRDefault="00E635C7" w:rsidP="00E635C7">
      <w:pPr>
        <w:spacing w:after="0" w:line="360" w:lineRule="auto"/>
        <w:ind w:firstLine="0"/>
        <w:jc w:val="center"/>
      </w:pPr>
      <w:r w:rsidRPr="00C1257C">
        <w:rPr>
          <w:noProof/>
          <w:sz w:val="22"/>
          <w:szCs w:val="22"/>
        </w:rPr>
        <w:drawing>
          <wp:inline distT="0" distB="0" distL="0" distR="0" wp14:anchorId="128C9AEF" wp14:editId="37206DC2">
            <wp:extent cx="1177290" cy="650240"/>
            <wp:effectExtent l="0" t="0" r="3810" b="0"/>
            <wp:docPr id="733723141" name="Picture 73372314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23141" name="Picture 733723141" descr="A red and blu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r w:rsidR="008F7B80" w:rsidRPr="4C1DEC45">
        <w:rPr>
          <w:sz w:val="24"/>
          <w:szCs w:val="24"/>
          <w:lang w:val="en"/>
        </w:rPr>
        <w:t xml:space="preserve"> </w:t>
      </w:r>
    </w:p>
    <w:p w14:paraId="45678F9C" w14:textId="77777777" w:rsidR="008F7B80" w:rsidRDefault="008F7B80" w:rsidP="008F7B80">
      <w:pPr>
        <w:spacing w:after="0" w:line="360" w:lineRule="auto"/>
        <w:jc w:val="center"/>
      </w:pPr>
      <w:r w:rsidRPr="4C1DEC45">
        <w:rPr>
          <w:b/>
          <w:bCs/>
          <w:sz w:val="28"/>
          <w:szCs w:val="28"/>
          <w:lang w:val="en"/>
        </w:rPr>
        <w:t xml:space="preserve"> </w:t>
      </w:r>
    </w:p>
    <w:p w14:paraId="3A52160E" w14:textId="77777777" w:rsidR="00E635C7" w:rsidRDefault="00E635C7" w:rsidP="001A3870">
      <w:pPr>
        <w:tabs>
          <w:tab w:val="center" w:pos="4920"/>
          <w:tab w:val="right" w:pos="9121"/>
        </w:tabs>
        <w:spacing w:after="0" w:line="360" w:lineRule="auto"/>
        <w:ind w:firstLine="0"/>
        <w:jc w:val="center"/>
      </w:pPr>
      <w:r w:rsidRPr="00C1257C">
        <w:rPr>
          <w:b/>
          <w:bCs/>
          <w:sz w:val="48"/>
          <w:szCs w:val="48"/>
        </w:rPr>
        <w:t>MIDTERM REPORT</w:t>
      </w:r>
    </w:p>
    <w:p w14:paraId="77987267" w14:textId="4A8A6504" w:rsidR="008F7B80" w:rsidRPr="00E635C7" w:rsidRDefault="008F7B80" w:rsidP="001A3870">
      <w:pPr>
        <w:tabs>
          <w:tab w:val="center" w:pos="4920"/>
          <w:tab w:val="right" w:pos="9121"/>
        </w:tabs>
        <w:spacing w:after="0" w:line="360" w:lineRule="auto"/>
        <w:ind w:firstLine="0"/>
        <w:jc w:val="center"/>
      </w:pPr>
      <w:r w:rsidRPr="008F7B80">
        <w:rPr>
          <w:b/>
          <w:bCs/>
          <w:sz w:val="48"/>
          <w:szCs w:val="48"/>
          <w:lang w:val="fr-FR"/>
        </w:rPr>
        <w:t>JAVA TECHNOLOGY</w:t>
      </w:r>
      <w:r w:rsidRPr="008F7B80">
        <w:rPr>
          <w:sz w:val="28"/>
          <w:szCs w:val="28"/>
          <w:lang w:val="fr-FR"/>
        </w:rPr>
        <w:t xml:space="preserve"> </w:t>
      </w:r>
    </w:p>
    <w:p w14:paraId="1E299F33" w14:textId="6053EB4D" w:rsidR="008F7B80" w:rsidRDefault="008F7B80" w:rsidP="00E635C7">
      <w:pPr>
        <w:spacing w:after="0" w:line="360" w:lineRule="auto"/>
        <w:jc w:val="center"/>
        <w:rPr>
          <w:b/>
          <w:bCs/>
          <w:sz w:val="24"/>
          <w:szCs w:val="24"/>
          <w:lang w:val="fr-FR"/>
        </w:rPr>
      </w:pPr>
      <w:r w:rsidRPr="008F7B80">
        <w:rPr>
          <w:b/>
          <w:bCs/>
          <w:sz w:val="24"/>
          <w:szCs w:val="24"/>
          <w:lang w:val="fr-FR"/>
        </w:rPr>
        <w:t xml:space="preserve"> </w:t>
      </w:r>
    </w:p>
    <w:p w14:paraId="21E93227" w14:textId="77777777" w:rsidR="00E635C7" w:rsidRPr="00E635C7" w:rsidRDefault="00E635C7" w:rsidP="00E635C7">
      <w:pPr>
        <w:spacing w:after="0" w:line="360" w:lineRule="auto"/>
        <w:jc w:val="center"/>
        <w:rPr>
          <w:lang w:val="fr-FR"/>
        </w:rPr>
      </w:pPr>
    </w:p>
    <w:p w14:paraId="3DCD37C7" w14:textId="6775F23E" w:rsidR="008F7B80" w:rsidRDefault="00E635C7" w:rsidP="001A3870">
      <w:pPr>
        <w:spacing w:after="0" w:line="360" w:lineRule="auto"/>
        <w:ind w:firstLine="0"/>
        <w:jc w:val="center"/>
        <w:rPr>
          <w:lang w:val="fr-FR"/>
        </w:rPr>
      </w:pPr>
      <w:r w:rsidRPr="00FE361B">
        <w:rPr>
          <w:b/>
          <w:bCs/>
          <w:sz w:val="48"/>
          <w:szCs w:val="48"/>
        </w:rPr>
        <w:t>Student Information Management</w:t>
      </w:r>
    </w:p>
    <w:p w14:paraId="77D0D388" w14:textId="77777777" w:rsidR="00E635C7" w:rsidRDefault="00E635C7" w:rsidP="008F7B80">
      <w:pPr>
        <w:spacing w:after="0" w:line="360" w:lineRule="auto"/>
        <w:rPr>
          <w:lang w:val="fr-FR"/>
        </w:rPr>
      </w:pPr>
    </w:p>
    <w:p w14:paraId="4155A03F" w14:textId="77777777" w:rsidR="00E635C7" w:rsidRPr="00E635C7" w:rsidRDefault="00E635C7" w:rsidP="008F7B80">
      <w:pPr>
        <w:spacing w:after="0" w:line="360" w:lineRule="auto"/>
        <w:rPr>
          <w:sz w:val="24"/>
          <w:szCs w:val="24"/>
          <w:lang w:val="fr-FR"/>
        </w:rPr>
      </w:pPr>
    </w:p>
    <w:p w14:paraId="39F6346A" w14:textId="77777777" w:rsidR="00A65084" w:rsidRPr="00C1257C" w:rsidRDefault="00A65084" w:rsidP="00A65084">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sidRPr="00C1257C">
        <w:rPr>
          <w:b/>
          <w:bCs/>
          <w:sz w:val="28"/>
          <w:szCs w:val="28"/>
        </w:rPr>
        <w:t xml:space="preserve">Mr. </w:t>
      </w:r>
      <w:r w:rsidRPr="00C1257C">
        <w:rPr>
          <w:b/>
          <w:bCs/>
          <w:sz w:val="28"/>
          <w:szCs w:val="28"/>
          <w:lang w:eastAsia="zh-CN" w:bidi="ar"/>
        </w:rPr>
        <w:t>MAI VAN MANH</w:t>
      </w:r>
    </w:p>
    <w:p w14:paraId="76FDCB72" w14:textId="0172D24C" w:rsidR="001D37E6" w:rsidRDefault="00A65084" w:rsidP="00A65084">
      <w:pPr>
        <w:suppressAutoHyphens/>
        <w:autoSpaceDE w:val="0"/>
        <w:autoSpaceDN w:val="0"/>
        <w:adjustRightInd w:val="0"/>
        <w:spacing w:line="360" w:lineRule="auto"/>
        <w:jc w:val="right"/>
        <w:rPr>
          <w:b/>
          <w:bCs/>
          <w:sz w:val="28"/>
          <w:szCs w:val="28"/>
          <w:lang w:val="vi-VN"/>
        </w:rPr>
      </w:pPr>
      <w:r w:rsidRPr="00C1257C">
        <w:rPr>
          <w:i/>
          <w:iCs/>
          <w:sz w:val="28"/>
          <w:szCs w:val="28"/>
        </w:rPr>
        <w:t xml:space="preserve">   Student</w:t>
      </w:r>
      <w:r w:rsidRPr="00C1257C">
        <w:rPr>
          <w:sz w:val="28"/>
          <w:szCs w:val="28"/>
          <w:lang w:val="vi-VN"/>
        </w:rPr>
        <w:t>:</w:t>
      </w:r>
      <w:r w:rsidRPr="00C1257C">
        <w:rPr>
          <w:b/>
          <w:bCs/>
          <w:sz w:val="28"/>
          <w:szCs w:val="28"/>
          <w:lang w:val="vi-VN"/>
        </w:rPr>
        <w:t xml:space="preserve"> </w:t>
      </w:r>
      <w:r w:rsidR="001D37E6" w:rsidRPr="00C1257C">
        <w:rPr>
          <w:b/>
          <w:bCs/>
          <w:sz w:val="28"/>
          <w:szCs w:val="28"/>
        </w:rPr>
        <w:t>Ho Huu An – 521H0489</w:t>
      </w:r>
      <w:r w:rsidRPr="00C1257C">
        <w:rPr>
          <w:b/>
          <w:bCs/>
          <w:sz w:val="28"/>
          <w:szCs w:val="28"/>
          <w:lang w:val="vi-VN"/>
        </w:rPr>
        <w:t xml:space="preserve">  </w:t>
      </w:r>
    </w:p>
    <w:p w14:paraId="4C0B3DA8" w14:textId="538327E7" w:rsidR="00A65084" w:rsidRDefault="00A65084" w:rsidP="001D37E6">
      <w:pPr>
        <w:suppressAutoHyphens/>
        <w:autoSpaceDE w:val="0"/>
        <w:autoSpaceDN w:val="0"/>
        <w:adjustRightInd w:val="0"/>
        <w:spacing w:line="360" w:lineRule="auto"/>
        <w:jc w:val="right"/>
        <w:rPr>
          <w:b/>
          <w:bCs/>
          <w:sz w:val="28"/>
          <w:szCs w:val="28"/>
        </w:rPr>
      </w:pPr>
      <w:r w:rsidRPr="00C1257C">
        <w:rPr>
          <w:b/>
          <w:bCs/>
          <w:sz w:val="28"/>
          <w:szCs w:val="28"/>
        </w:rPr>
        <w:t>Do Minh Quan – 521H0290</w:t>
      </w:r>
      <w:r w:rsidRPr="00C1257C">
        <w:rPr>
          <w:i/>
          <w:iCs/>
          <w:sz w:val="28"/>
          <w:szCs w:val="28"/>
        </w:rPr>
        <w:t xml:space="preserve">                               </w:t>
      </w:r>
      <w:r w:rsidRPr="00C1257C">
        <w:rPr>
          <w:b/>
          <w:bCs/>
          <w:sz w:val="28"/>
          <w:szCs w:val="28"/>
          <w:lang w:val="vi-VN"/>
        </w:rPr>
        <w:t xml:space="preserve">   </w:t>
      </w:r>
    </w:p>
    <w:p w14:paraId="7AECCFC9" w14:textId="30DB3108" w:rsidR="00A65084" w:rsidRPr="00C1257C" w:rsidRDefault="00A65084" w:rsidP="00A65084">
      <w:pPr>
        <w:suppressAutoHyphens/>
        <w:autoSpaceDE w:val="0"/>
        <w:autoSpaceDN w:val="0"/>
        <w:adjustRightInd w:val="0"/>
        <w:spacing w:line="360" w:lineRule="auto"/>
        <w:jc w:val="right"/>
        <w:rPr>
          <w:b/>
          <w:bCs/>
          <w:sz w:val="28"/>
          <w:szCs w:val="28"/>
        </w:rPr>
      </w:pPr>
      <w:r>
        <w:rPr>
          <w:b/>
          <w:bCs/>
          <w:sz w:val="28"/>
          <w:szCs w:val="28"/>
        </w:rPr>
        <w:t>Nguyen Hoang Phuc – 521H0509</w:t>
      </w:r>
    </w:p>
    <w:p w14:paraId="66493F01" w14:textId="77777777" w:rsidR="00A65084" w:rsidRPr="00C1257C" w:rsidRDefault="00A65084" w:rsidP="00A65084">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2302F590" w14:textId="77777777" w:rsidR="00A65084" w:rsidRPr="00C1257C" w:rsidRDefault="00A65084" w:rsidP="00A65084">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Pr>
          <w:b/>
          <w:bCs/>
          <w:sz w:val="28"/>
          <w:szCs w:val="28"/>
        </w:rPr>
        <w:t>5</w:t>
      </w:r>
    </w:p>
    <w:p w14:paraId="69250D00" w14:textId="77777777" w:rsidR="008F7B80" w:rsidRDefault="008F7B80" w:rsidP="008F7B80">
      <w:pPr>
        <w:spacing w:after="0" w:line="360" w:lineRule="auto"/>
        <w:jc w:val="right"/>
      </w:pPr>
    </w:p>
    <w:p w14:paraId="68834A6B" w14:textId="77583764" w:rsidR="008F7B80" w:rsidRPr="0054545B" w:rsidRDefault="002D1065" w:rsidP="002D1065">
      <w:pPr>
        <w:spacing w:after="0" w:line="360" w:lineRule="auto"/>
        <w:ind w:left="2160" w:firstLine="720"/>
        <w:sectPr w:rsidR="008F7B80" w:rsidRPr="0054545B" w:rsidSect="002D1065">
          <w:footerReference w:type="default" r:id="rId9"/>
          <w:pgSz w:w="12240" w:h="15840"/>
          <w:pgMar w:top="1985" w:right="1134" w:bottom="1701" w:left="1985" w:header="720" w:footer="720" w:gutter="0"/>
          <w:cols w:space="720"/>
          <w:docGrid w:linePitch="360"/>
        </w:sectPr>
      </w:pPr>
      <w:r w:rsidRPr="4C1DEC45">
        <w:rPr>
          <w:b/>
          <w:bCs/>
          <w:sz w:val="28"/>
          <w:szCs w:val="28"/>
          <w:lang w:val="vi-VN"/>
        </w:rPr>
        <w:t>HO CHI MINH CITY</w:t>
      </w:r>
      <w:r w:rsidRPr="4C1DEC45">
        <w:rPr>
          <w:b/>
          <w:bCs/>
          <w:sz w:val="28"/>
          <w:szCs w:val="28"/>
          <w:lang w:val="vi"/>
        </w:rPr>
        <w:t xml:space="preserve">, </w:t>
      </w:r>
      <w:r w:rsidRPr="4C1DEC45">
        <w:rPr>
          <w:b/>
          <w:bCs/>
          <w:sz w:val="28"/>
          <w:szCs w:val="28"/>
          <w:lang w:val="vi-VN"/>
        </w:rPr>
        <w:t>2023</w:t>
      </w:r>
    </w:p>
    <w:p w14:paraId="10F5FD85" w14:textId="77777777" w:rsidR="00D40FA5" w:rsidRDefault="00D40FA5" w:rsidP="001A3870">
      <w:pPr>
        <w:spacing w:after="0" w:line="360" w:lineRule="auto"/>
        <w:ind w:firstLine="0"/>
        <w:jc w:val="center"/>
      </w:pPr>
      <w:r w:rsidRPr="4C1DEC45">
        <w:rPr>
          <w:b/>
          <w:bCs/>
          <w:sz w:val="28"/>
          <w:szCs w:val="28"/>
          <w:lang w:val="vi"/>
        </w:rPr>
        <w:lastRenderedPageBreak/>
        <w:t>VIETNAM GENERAL CONFEDERATION OF LABOR</w:t>
      </w:r>
    </w:p>
    <w:p w14:paraId="480B7FA1" w14:textId="77777777" w:rsidR="00D40FA5" w:rsidRDefault="00D40FA5" w:rsidP="001A3870">
      <w:pPr>
        <w:spacing w:after="0" w:line="360" w:lineRule="auto"/>
        <w:ind w:firstLine="0"/>
        <w:jc w:val="center"/>
      </w:pPr>
      <w:r w:rsidRPr="4C1DEC45">
        <w:rPr>
          <w:b/>
          <w:bCs/>
          <w:sz w:val="28"/>
          <w:szCs w:val="28"/>
          <w:lang w:val="vi"/>
        </w:rPr>
        <w:t>TON DUC THANG UNIVERSITY</w:t>
      </w:r>
    </w:p>
    <w:p w14:paraId="7C2C12AF" w14:textId="77777777" w:rsidR="00D40FA5" w:rsidRDefault="00D40FA5" w:rsidP="001A3870">
      <w:pPr>
        <w:spacing w:after="0" w:line="360" w:lineRule="auto"/>
        <w:ind w:firstLine="0"/>
        <w:jc w:val="center"/>
      </w:pPr>
      <w:r w:rsidRPr="4C1DEC45">
        <w:rPr>
          <w:b/>
          <w:bCs/>
          <w:sz w:val="28"/>
          <w:szCs w:val="28"/>
          <w:lang w:val="vi"/>
        </w:rPr>
        <w:t>FACULTY OF INFORMATION TECHNOLOGY</w:t>
      </w:r>
    </w:p>
    <w:p w14:paraId="41D5C38D" w14:textId="2348FD3B" w:rsidR="00D40FA5" w:rsidRDefault="00D40FA5" w:rsidP="001A3870">
      <w:pPr>
        <w:spacing w:after="0" w:line="360" w:lineRule="auto"/>
        <w:ind w:firstLine="0"/>
        <w:jc w:val="center"/>
      </w:pPr>
      <w:r w:rsidRPr="4C1DEC45">
        <w:rPr>
          <w:sz w:val="24"/>
          <w:szCs w:val="24"/>
          <w:lang w:val="en"/>
        </w:rPr>
        <w:t xml:space="preserve"> </w:t>
      </w:r>
      <w:r w:rsidR="00E635C7" w:rsidRPr="00C1257C">
        <w:rPr>
          <w:noProof/>
          <w:sz w:val="22"/>
          <w:szCs w:val="22"/>
        </w:rPr>
        <w:drawing>
          <wp:inline distT="0" distB="0" distL="0" distR="0" wp14:anchorId="42279241" wp14:editId="0322AEF2">
            <wp:extent cx="1177290" cy="650240"/>
            <wp:effectExtent l="0" t="0" r="3810" b="0"/>
            <wp:docPr id="1731377500" name="Picture 173137750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7500" name="Picture 1731377500" descr="A red and blu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2C756404" w14:textId="77777777" w:rsidR="00E635C7" w:rsidRDefault="00E635C7" w:rsidP="001A3870">
      <w:pPr>
        <w:spacing w:after="0" w:line="360" w:lineRule="auto"/>
        <w:ind w:firstLine="0"/>
        <w:jc w:val="center"/>
      </w:pPr>
    </w:p>
    <w:p w14:paraId="2E8AB41D" w14:textId="77777777" w:rsidR="00E635C7" w:rsidRDefault="00E635C7" w:rsidP="001A3870">
      <w:pPr>
        <w:tabs>
          <w:tab w:val="center" w:pos="4920"/>
          <w:tab w:val="right" w:pos="9121"/>
        </w:tabs>
        <w:spacing w:after="0" w:line="360" w:lineRule="auto"/>
        <w:ind w:firstLine="0"/>
        <w:jc w:val="center"/>
      </w:pPr>
      <w:r w:rsidRPr="00C1257C">
        <w:rPr>
          <w:b/>
          <w:bCs/>
          <w:sz w:val="48"/>
          <w:szCs w:val="48"/>
        </w:rPr>
        <w:t>MIDTERM REPORT</w:t>
      </w:r>
    </w:p>
    <w:p w14:paraId="1A2C7B07" w14:textId="77777777" w:rsidR="00E635C7" w:rsidRPr="00E635C7" w:rsidRDefault="00E635C7" w:rsidP="001A3870">
      <w:pPr>
        <w:tabs>
          <w:tab w:val="center" w:pos="4920"/>
          <w:tab w:val="right" w:pos="9121"/>
        </w:tabs>
        <w:spacing w:after="0" w:line="360" w:lineRule="auto"/>
        <w:ind w:firstLine="0"/>
        <w:jc w:val="center"/>
      </w:pPr>
      <w:r w:rsidRPr="008F7B80">
        <w:rPr>
          <w:b/>
          <w:bCs/>
          <w:sz w:val="48"/>
          <w:szCs w:val="48"/>
          <w:lang w:val="fr-FR"/>
        </w:rPr>
        <w:t>JAVA TECHNOLOGY</w:t>
      </w:r>
      <w:r w:rsidRPr="008F7B80">
        <w:rPr>
          <w:sz w:val="28"/>
          <w:szCs w:val="28"/>
          <w:lang w:val="fr-FR"/>
        </w:rPr>
        <w:t xml:space="preserve"> </w:t>
      </w:r>
    </w:p>
    <w:p w14:paraId="377881C0" w14:textId="77777777" w:rsidR="00E635C7" w:rsidRDefault="00E635C7" w:rsidP="001A3870">
      <w:pPr>
        <w:spacing w:after="0" w:line="360" w:lineRule="auto"/>
        <w:ind w:firstLine="0"/>
        <w:jc w:val="center"/>
        <w:rPr>
          <w:b/>
          <w:bCs/>
          <w:sz w:val="24"/>
          <w:szCs w:val="24"/>
          <w:lang w:val="fr-FR"/>
        </w:rPr>
      </w:pPr>
      <w:r w:rsidRPr="008F7B80">
        <w:rPr>
          <w:b/>
          <w:bCs/>
          <w:sz w:val="24"/>
          <w:szCs w:val="24"/>
          <w:lang w:val="fr-FR"/>
        </w:rPr>
        <w:t xml:space="preserve"> </w:t>
      </w:r>
    </w:p>
    <w:p w14:paraId="25168429" w14:textId="77777777" w:rsidR="00E635C7" w:rsidRPr="00E635C7" w:rsidRDefault="00E635C7" w:rsidP="001A3870">
      <w:pPr>
        <w:spacing w:after="0" w:line="360" w:lineRule="auto"/>
        <w:ind w:firstLine="0"/>
        <w:jc w:val="center"/>
        <w:rPr>
          <w:lang w:val="fr-FR"/>
        </w:rPr>
      </w:pPr>
    </w:p>
    <w:p w14:paraId="6BD8D177" w14:textId="77777777" w:rsidR="00E635C7" w:rsidRDefault="00E635C7" w:rsidP="001A3870">
      <w:pPr>
        <w:spacing w:after="0" w:line="360" w:lineRule="auto"/>
        <w:ind w:firstLine="0"/>
        <w:jc w:val="center"/>
        <w:rPr>
          <w:lang w:val="fr-FR"/>
        </w:rPr>
      </w:pPr>
      <w:r w:rsidRPr="00FE361B">
        <w:rPr>
          <w:b/>
          <w:bCs/>
          <w:sz w:val="48"/>
          <w:szCs w:val="48"/>
        </w:rPr>
        <w:t>Student Information Management</w:t>
      </w:r>
    </w:p>
    <w:p w14:paraId="77E8A163" w14:textId="77777777" w:rsidR="00E635C7" w:rsidRDefault="00E635C7" w:rsidP="00E635C7">
      <w:pPr>
        <w:spacing w:after="0" w:line="360" w:lineRule="auto"/>
        <w:rPr>
          <w:lang w:val="fr-FR"/>
        </w:rPr>
      </w:pPr>
    </w:p>
    <w:p w14:paraId="3284472E" w14:textId="77777777" w:rsidR="00E635C7" w:rsidRPr="00E635C7" w:rsidRDefault="00E635C7" w:rsidP="00E635C7">
      <w:pPr>
        <w:spacing w:after="0" w:line="360" w:lineRule="auto"/>
        <w:rPr>
          <w:sz w:val="24"/>
          <w:szCs w:val="24"/>
          <w:lang w:val="fr-FR"/>
        </w:rPr>
      </w:pPr>
    </w:p>
    <w:p w14:paraId="17AB7F10" w14:textId="77777777" w:rsidR="00E635C7" w:rsidRPr="00C1257C" w:rsidRDefault="00E635C7" w:rsidP="00E635C7">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sidRPr="00C1257C">
        <w:rPr>
          <w:b/>
          <w:bCs/>
          <w:sz w:val="28"/>
          <w:szCs w:val="28"/>
        </w:rPr>
        <w:t xml:space="preserve">Mr. </w:t>
      </w:r>
      <w:r w:rsidRPr="00C1257C">
        <w:rPr>
          <w:b/>
          <w:bCs/>
          <w:sz w:val="28"/>
          <w:szCs w:val="28"/>
          <w:lang w:eastAsia="zh-CN" w:bidi="ar"/>
        </w:rPr>
        <w:t>MAI VAN MANH</w:t>
      </w:r>
    </w:p>
    <w:p w14:paraId="548CA87E" w14:textId="77777777" w:rsidR="002720D5" w:rsidRDefault="002720D5" w:rsidP="002720D5">
      <w:pPr>
        <w:suppressAutoHyphens/>
        <w:autoSpaceDE w:val="0"/>
        <w:autoSpaceDN w:val="0"/>
        <w:adjustRightInd w:val="0"/>
        <w:spacing w:line="360" w:lineRule="auto"/>
        <w:jc w:val="right"/>
        <w:rPr>
          <w:b/>
          <w:bCs/>
          <w:sz w:val="28"/>
          <w:szCs w:val="28"/>
          <w:lang w:val="vi-VN"/>
        </w:rPr>
      </w:pPr>
      <w:r w:rsidRPr="00C1257C">
        <w:rPr>
          <w:i/>
          <w:iCs/>
          <w:sz w:val="28"/>
          <w:szCs w:val="28"/>
        </w:rPr>
        <w:t>Student</w:t>
      </w:r>
      <w:r w:rsidRPr="00C1257C">
        <w:rPr>
          <w:sz w:val="28"/>
          <w:szCs w:val="28"/>
          <w:lang w:val="vi-VN"/>
        </w:rPr>
        <w:t>:</w:t>
      </w:r>
      <w:r w:rsidRPr="00C1257C">
        <w:rPr>
          <w:b/>
          <w:bCs/>
          <w:sz w:val="28"/>
          <w:szCs w:val="28"/>
          <w:lang w:val="vi-VN"/>
        </w:rPr>
        <w:t xml:space="preserve"> </w:t>
      </w:r>
      <w:r w:rsidRPr="00C1257C">
        <w:rPr>
          <w:b/>
          <w:bCs/>
          <w:sz w:val="28"/>
          <w:szCs w:val="28"/>
        </w:rPr>
        <w:t>Ho Huu An – 521H0489</w:t>
      </w:r>
      <w:r w:rsidRPr="00C1257C">
        <w:rPr>
          <w:b/>
          <w:bCs/>
          <w:sz w:val="28"/>
          <w:szCs w:val="28"/>
          <w:lang w:val="vi-VN"/>
        </w:rPr>
        <w:t xml:space="preserve">  </w:t>
      </w:r>
    </w:p>
    <w:p w14:paraId="3328D84B" w14:textId="77777777" w:rsidR="002720D5" w:rsidRDefault="002720D5" w:rsidP="002720D5">
      <w:pPr>
        <w:suppressAutoHyphens/>
        <w:autoSpaceDE w:val="0"/>
        <w:autoSpaceDN w:val="0"/>
        <w:adjustRightInd w:val="0"/>
        <w:spacing w:line="360" w:lineRule="auto"/>
        <w:jc w:val="right"/>
        <w:rPr>
          <w:b/>
          <w:bCs/>
          <w:sz w:val="28"/>
          <w:szCs w:val="28"/>
        </w:rPr>
      </w:pPr>
      <w:r w:rsidRPr="00C1257C">
        <w:rPr>
          <w:b/>
          <w:bCs/>
          <w:sz w:val="28"/>
          <w:szCs w:val="28"/>
        </w:rPr>
        <w:t>Do Minh Quan – 521H0290</w:t>
      </w:r>
      <w:r w:rsidRPr="00C1257C">
        <w:rPr>
          <w:i/>
          <w:iCs/>
          <w:sz w:val="28"/>
          <w:szCs w:val="28"/>
        </w:rPr>
        <w:t xml:space="preserve">                               </w:t>
      </w:r>
      <w:r w:rsidRPr="00C1257C">
        <w:rPr>
          <w:b/>
          <w:bCs/>
          <w:sz w:val="28"/>
          <w:szCs w:val="28"/>
          <w:lang w:val="vi-VN"/>
        </w:rPr>
        <w:t xml:space="preserve">   </w:t>
      </w:r>
    </w:p>
    <w:p w14:paraId="7D7836F7" w14:textId="594BC9E7" w:rsidR="00E635C7" w:rsidRPr="00C1257C" w:rsidRDefault="00E635C7" w:rsidP="002720D5">
      <w:pPr>
        <w:suppressAutoHyphens/>
        <w:autoSpaceDE w:val="0"/>
        <w:autoSpaceDN w:val="0"/>
        <w:adjustRightInd w:val="0"/>
        <w:spacing w:line="360" w:lineRule="auto"/>
        <w:jc w:val="right"/>
        <w:rPr>
          <w:b/>
          <w:bCs/>
          <w:sz w:val="28"/>
          <w:szCs w:val="28"/>
        </w:rPr>
      </w:pPr>
      <w:r>
        <w:rPr>
          <w:b/>
          <w:bCs/>
          <w:sz w:val="28"/>
          <w:szCs w:val="28"/>
        </w:rPr>
        <w:t>Nguyen Hoang Phuc – 521H0509</w:t>
      </w:r>
    </w:p>
    <w:p w14:paraId="07E18E28" w14:textId="77777777" w:rsidR="00E635C7" w:rsidRPr="00C1257C" w:rsidRDefault="00E635C7" w:rsidP="00E635C7">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731741B6" w14:textId="77777777" w:rsidR="00E635C7" w:rsidRPr="00C1257C" w:rsidRDefault="00E635C7" w:rsidP="00E635C7">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Pr>
          <w:b/>
          <w:bCs/>
          <w:sz w:val="28"/>
          <w:szCs w:val="28"/>
        </w:rPr>
        <w:t>5</w:t>
      </w:r>
    </w:p>
    <w:p w14:paraId="5E40D143" w14:textId="77777777" w:rsidR="00E635C7" w:rsidRDefault="00E635C7" w:rsidP="00E635C7">
      <w:pPr>
        <w:spacing w:after="0" w:line="360" w:lineRule="auto"/>
        <w:jc w:val="right"/>
      </w:pPr>
    </w:p>
    <w:p w14:paraId="77A8D1C6" w14:textId="77777777" w:rsidR="00E635C7" w:rsidRPr="0054545B" w:rsidRDefault="00E635C7" w:rsidP="00E635C7">
      <w:pPr>
        <w:spacing w:after="0" w:line="360" w:lineRule="auto"/>
        <w:ind w:left="2160" w:firstLine="720"/>
        <w:sectPr w:rsidR="00E635C7" w:rsidRPr="0054545B" w:rsidSect="002D1065">
          <w:footerReference w:type="default" r:id="rId10"/>
          <w:pgSz w:w="12240" w:h="15840"/>
          <w:pgMar w:top="1985" w:right="1134" w:bottom="1701" w:left="1985" w:header="720" w:footer="720" w:gutter="0"/>
          <w:cols w:space="720"/>
          <w:docGrid w:linePitch="360"/>
        </w:sectPr>
      </w:pPr>
      <w:r w:rsidRPr="4C1DEC45">
        <w:rPr>
          <w:b/>
          <w:bCs/>
          <w:sz w:val="28"/>
          <w:szCs w:val="28"/>
          <w:lang w:val="vi-VN"/>
        </w:rPr>
        <w:t>HO CHI MINH CITY</w:t>
      </w:r>
      <w:r w:rsidRPr="4C1DEC45">
        <w:rPr>
          <w:b/>
          <w:bCs/>
          <w:sz w:val="28"/>
          <w:szCs w:val="28"/>
          <w:lang w:val="vi"/>
        </w:rPr>
        <w:t xml:space="preserve">, </w:t>
      </w:r>
      <w:r w:rsidRPr="4C1DEC45">
        <w:rPr>
          <w:b/>
          <w:bCs/>
          <w:sz w:val="28"/>
          <w:szCs w:val="28"/>
          <w:lang w:val="vi-VN"/>
        </w:rPr>
        <w:t>2023</w:t>
      </w:r>
    </w:p>
    <w:p w14:paraId="0AC51651" w14:textId="45102537" w:rsidR="316600E4" w:rsidRDefault="0D2301B3" w:rsidP="4C1DEC45">
      <w:pPr>
        <w:pStyle w:val="Chng"/>
      </w:pPr>
      <w:r>
        <w:lastRenderedPageBreak/>
        <w:t>ACKNOWLEDGEMENT</w:t>
      </w:r>
    </w:p>
    <w:p w14:paraId="65BAFA32" w14:textId="77777777" w:rsidR="00E76A82" w:rsidRPr="00E76A82" w:rsidRDefault="00E76A82" w:rsidP="00E635C7">
      <w:pPr>
        <w:pStyle w:val="Nidungvnbn"/>
      </w:pPr>
      <w:r w:rsidRPr="00E76A82">
        <w:t>We would like to express our deepest appreciation to the incredible educator, Mai Van Manh, whose unwavering commitment to providing top-notch education has significantly contributed to the success of our group. Without your inspiring guidance and engaging teaching style, the development of our management application would have remained an elusive goal.</w:t>
      </w:r>
    </w:p>
    <w:p w14:paraId="511D3C36" w14:textId="77777777" w:rsidR="00E76A82" w:rsidRPr="00E76A82" w:rsidRDefault="00E76A82" w:rsidP="00E635C7">
      <w:pPr>
        <w:pStyle w:val="Nidungvnbn"/>
      </w:pPr>
      <w:r w:rsidRPr="00E76A82">
        <w:t>A special note of thanks is also extended to Ton Duc Thang University for fostering an environment conducive to learning and innovation. Your institution's commitment to academic excellence has played a pivotal role in shaping our educational experience.</w:t>
      </w:r>
    </w:p>
    <w:p w14:paraId="699BBA9B" w14:textId="77777777" w:rsidR="00E76A82" w:rsidRPr="00E76A82" w:rsidRDefault="00E76A82" w:rsidP="00E635C7">
      <w:pPr>
        <w:pStyle w:val="Nidungvnbn"/>
      </w:pPr>
      <w:r w:rsidRPr="00E76A82">
        <w:t>Mai Van Manh, your passion for teaching has not only equipped us with the necessary knowledge but has also fueled our enthusiasm for exploring and implementing creative solutions. Your dedication has been a beacon, guiding us through the challenges of developing this application.</w:t>
      </w:r>
    </w:p>
    <w:p w14:paraId="1652C818" w14:textId="77777777" w:rsidR="00E76A82" w:rsidRPr="00E76A82" w:rsidRDefault="00E76A82" w:rsidP="00E635C7">
      <w:pPr>
        <w:pStyle w:val="Nidungvnbn"/>
      </w:pPr>
      <w:r w:rsidRPr="00E76A82">
        <w:t>As we reflect on this journey, we are sincerely grateful for your invaluable support and mentorship. Thank you for being a pillar of inspiration and for making our learning adventure at Ton Duc Thang University an enriching and unforgettable experience.</w:t>
      </w:r>
    </w:p>
    <w:p w14:paraId="03424261" w14:textId="77777777" w:rsidR="009173F0" w:rsidRDefault="009173F0" w:rsidP="009173F0">
      <w:pPr>
        <w:spacing w:after="0" w:line="360" w:lineRule="auto"/>
        <w:ind w:left="4300"/>
        <w:jc w:val="center"/>
      </w:pPr>
      <w:r w:rsidRPr="4C1DEC45">
        <w:rPr>
          <w:i/>
          <w:iCs/>
          <w:lang w:val="vi-VN"/>
        </w:rPr>
        <w:t>Ho Chi Minh city</w:t>
      </w:r>
      <w:r w:rsidRPr="4C1DEC45">
        <w:rPr>
          <w:i/>
          <w:iCs/>
          <w:lang w:val="vi"/>
        </w:rPr>
        <w:t xml:space="preserve">, </w:t>
      </w:r>
      <w:r>
        <w:rPr>
          <w:i/>
          <w:iCs/>
        </w:rPr>
        <w:t>13</w:t>
      </w:r>
      <w:r w:rsidRPr="4C1DEC45">
        <w:rPr>
          <w:i/>
          <w:iCs/>
          <w:vertAlign w:val="superscript"/>
          <w:lang w:val="vi-VN"/>
        </w:rPr>
        <w:t>th</w:t>
      </w:r>
      <w:r w:rsidRPr="4C1DEC45">
        <w:rPr>
          <w:i/>
          <w:iCs/>
          <w:lang w:val="vi-VN"/>
        </w:rPr>
        <w:t xml:space="preserve"> December, 2023 </w:t>
      </w:r>
    </w:p>
    <w:p w14:paraId="1FF94806" w14:textId="77777777" w:rsidR="009173F0" w:rsidRPr="002D1065" w:rsidRDefault="009173F0" w:rsidP="009173F0">
      <w:pPr>
        <w:tabs>
          <w:tab w:val="center" w:pos="6521"/>
        </w:tabs>
        <w:spacing w:after="0" w:line="360" w:lineRule="auto"/>
        <w:ind w:left="4300"/>
        <w:jc w:val="center"/>
      </w:pPr>
      <w:r w:rsidRPr="28540120">
        <w:rPr>
          <w:i/>
          <w:iCs/>
          <w:lang w:val="vi-VN"/>
        </w:rPr>
        <w:t>Author</w:t>
      </w:r>
    </w:p>
    <w:p w14:paraId="394CDE48" w14:textId="77777777" w:rsidR="009173F0" w:rsidRDefault="009173F0" w:rsidP="009173F0">
      <w:pPr>
        <w:spacing w:before="3" w:line="360" w:lineRule="auto"/>
        <w:ind w:left="4300" w:right="311"/>
        <w:jc w:val="center"/>
        <w:rPr>
          <w:i/>
        </w:rPr>
      </w:pPr>
      <w:r w:rsidRPr="00C1257C">
        <w:rPr>
          <w:i/>
          <w:noProof/>
        </w:rPr>
        <w:drawing>
          <wp:anchor distT="0" distB="0" distL="114300" distR="114300" simplePos="0" relativeHeight="251665408" behindDoc="0" locked="0" layoutInCell="1" allowOverlap="1" wp14:anchorId="54F8414D" wp14:editId="48A12B8D">
            <wp:simplePos x="0" y="0"/>
            <wp:positionH relativeFrom="page">
              <wp:posOffset>5222875</wp:posOffset>
            </wp:positionH>
            <wp:positionV relativeFrom="paragraph">
              <wp:posOffset>252730</wp:posOffset>
            </wp:positionV>
            <wp:extent cx="895985" cy="524510"/>
            <wp:effectExtent l="0" t="0" r="0" b="8890"/>
            <wp:wrapThrough wrapText="bothSides">
              <wp:wrapPolygon edited="0">
                <wp:start x="0" y="0"/>
                <wp:lineTo x="0" y="21182"/>
                <wp:lineTo x="21125" y="21182"/>
                <wp:lineTo x="21125" y="0"/>
                <wp:lineTo x="0" y="0"/>
              </wp:wrapPolygon>
            </wp:wrapThrough>
            <wp:docPr id="1096080387" name="Picture 1096080387"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etter&#10;&#10;Description automatically generated"/>
                    <pic:cNvPicPr/>
                  </pic:nvPicPr>
                  <pic:blipFill rotWithShape="1">
                    <a:blip r:embed="rId11" cstate="print">
                      <a:extLst>
                        <a:ext uri="{BEBA8EAE-BF5A-486C-A8C5-ECC9F3942E4B}">
                          <a14:imgProps xmlns:a14="http://schemas.microsoft.com/office/drawing/2010/main">
                            <a14:imgLayer r:embed="rId12">
                              <a14:imgEffect>
                                <a14:brightnessContrast bright="20000" contrast="100000"/>
                              </a14:imgEffect>
                            </a14:imgLayer>
                          </a14:imgProps>
                        </a:ext>
                        <a:ext uri="{28A0092B-C50C-407E-A947-70E740481C1C}">
                          <a14:useLocalDpi xmlns:a14="http://schemas.microsoft.com/office/drawing/2010/main" val="0"/>
                        </a:ext>
                      </a:extLst>
                    </a:blip>
                    <a:srcRect l="28318" t="27743" r="35040" b="43631"/>
                    <a:stretch/>
                  </pic:blipFill>
                  <pic:spPr bwMode="auto">
                    <a:xfrm>
                      <a:off x="0" y="0"/>
                      <a:ext cx="895985" cy="52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(Sign and write full name)</w:t>
      </w:r>
    </w:p>
    <w:p w14:paraId="04B96A25" w14:textId="77777777" w:rsidR="009173F0" w:rsidRDefault="009173F0" w:rsidP="009173F0">
      <w:pPr>
        <w:pStyle w:val="BodyText"/>
        <w:rPr>
          <w:i/>
          <w:sz w:val="28"/>
        </w:rPr>
      </w:pPr>
    </w:p>
    <w:p w14:paraId="55144675" w14:textId="77777777" w:rsidR="009173F0" w:rsidRDefault="009173F0" w:rsidP="009173F0">
      <w:pPr>
        <w:pStyle w:val="BodyText"/>
        <w:rPr>
          <w:i/>
          <w:sz w:val="28"/>
        </w:rPr>
      </w:pPr>
    </w:p>
    <w:p w14:paraId="1E91B128" w14:textId="0C54A461" w:rsidR="009173F0" w:rsidRDefault="009173F0" w:rsidP="009173F0">
      <w:pPr>
        <w:pStyle w:val="BodyText"/>
        <w:ind w:left="5760"/>
        <w:rPr>
          <w:i/>
          <w:sz w:val="28"/>
        </w:rPr>
      </w:pPr>
      <w:r>
        <w:rPr>
          <w:i/>
          <w:sz w:val="28"/>
          <w:lang w:val="en-US"/>
        </w:rPr>
        <w:t xml:space="preserve">       </w:t>
      </w:r>
      <w:r w:rsidRPr="00E635C7">
        <w:rPr>
          <w:i/>
          <w:sz w:val="28"/>
        </w:rPr>
        <w:t>Ho Huu An</w:t>
      </w:r>
    </w:p>
    <w:p w14:paraId="56460F7D" w14:textId="77777777" w:rsidR="009173F0" w:rsidRDefault="009173F0" w:rsidP="009173F0">
      <w:pPr>
        <w:pStyle w:val="BodyText"/>
        <w:rPr>
          <w:i/>
          <w:sz w:val="28"/>
        </w:rPr>
      </w:pPr>
      <w:r>
        <w:rPr>
          <w:i/>
          <w:noProof/>
          <w:sz w:val="28"/>
          <w:lang w:val="en-US"/>
        </w:rPr>
        <w:drawing>
          <wp:anchor distT="0" distB="0" distL="114300" distR="114300" simplePos="0" relativeHeight="251668480" behindDoc="0" locked="0" layoutInCell="1" allowOverlap="1" wp14:anchorId="51B9B192" wp14:editId="31B7CDC0">
            <wp:simplePos x="0" y="0"/>
            <wp:positionH relativeFrom="column">
              <wp:posOffset>3810847</wp:posOffset>
            </wp:positionH>
            <wp:positionV relativeFrom="paragraph">
              <wp:posOffset>1905</wp:posOffset>
            </wp:positionV>
            <wp:extent cx="1182370" cy="486410"/>
            <wp:effectExtent l="0" t="0" r="0" b="8890"/>
            <wp:wrapThrough wrapText="bothSides">
              <wp:wrapPolygon edited="0">
                <wp:start x="0" y="0"/>
                <wp:lineTo x="0" y="21149"/>
                <wp:lineTo x="21229" y="21149"/>
                <wp:lineTo x="21229" y="0"/>
                <wp:lineTo x="0" y="0"/>
              </wp:wrapPolygon>
            </wp:wrapThrough>
            <wp:docPr id="1519966147" name="Picture 151996614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66147" name="Picture 1519966147" descr="A signature on a white background&#10;&#10;Description automatically generated"/>
                    <pic:cNvPicPr/>
                  </pic:nvPicPr>
                  <pic:blipFill rotWithShape="1">
                    <a:blip r:embed="rId13" cstate="print">
                      <a:extLst>
                        <a:ext uri="{28A0092B-C50C-407E-A947-70E740481C1C}">
                          <a14:useLocalDpi xmlns:a14="http://schemas.microsoft.com/office/drawing/2010/main" val="0"/>
                        </a:ext>
                      </a:extLst>
                    </a:blip>
                    <a:srcRect t="8961" b="8537"/>
                    <a:stretch/>
                  </pic:blipFill>
                  <pic:spPr bwMode="auto">
                    <a:xfrm>
                      <a:off x="0" y="0"/>
                      <a:ext cx="1182370" cy="486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D24F2" w14:textId="77777777" w:rsidR="009173F0" w:rsidRDefault="009173F0" w:rsidP="009173F0">
      <w:pPr>
        <w:pStyle w:val="BodyText"/>
        <w:rPr>
          <w:i/>
          <w:sz w:val="28"/>
        </w:rPr>
      </w:pPr>
    </w:p>
    <w:p w14:paraId="510F3F64" w14:textId="77777777" w:rsidR="009173F0" w:rsidRPr="009173F0" w:rsidRDefault="009173F0" w:rsidP="009173F0">
      <w:pPr>
        <w:ind w:left="5040" w:firstLine="720"/>
        <w:rPr>
          <w:i/>
          <w:iCs/>
        </w:rPr>
      </w:pPr>
      <w:r w:rsidRPr="009173F0">
        <w:rPr>
          <w:i/>
          <w:iCs/>
        </w:rPr>
        <w:t xml:space="preserve">Nguyen Hoang Phuc                                   </w:t>
      </w:r>
    </w:p>
    <w:p w14:paraId="50FFB33F" w14:textId="77777777" w:rsidR="009173F0" w:rsidRDefault="009173F0" w:rsidP="009173F0">
      <w:r w:rsidRPr="00C1257C">
        <w:rPr>
          <w:i/>
          <w:noProof/>
        </w:rPr>
        <w:drawing>
          <wp:anchor distT="0" distB="0" distL="114300" distR="114300" simplePos="0" relativeHeight="251667456" behindDoc="0" locked="0" layoutInCell="1" allowOverlap="1" wp14:anchorId="714E23FC" wp14:editId="4C8CDCD3">
            <wp:simplePos x="0" y="0"/>
            <wp:positionH relativeFrom="margin">
              <wp:posOffset>3815080</wp:posOffset>
            </wp:positionH>
            <wp:positionV relativeFrom="paragraph">
              <wp:posOffset>17780</wp:posOffset>
            </wp:positionV>
            <wp:extent cx="1266825" cy="728345"/>
            <wp:effectExtent l="0" t="0" r="9525" b="0"/>
            <wp:wrapThrough wrapText="bothSides">
              <wp:wrapPolygon edited="0">
                <wp:start x="0" y="0"/>
                <wp:lineTo x="0" y="20903"/>
                <wp:lineTo x="21438" y="20903"/>
                <wp:lineTo x="21438" y="0"/>
                <wp:lineTo x="0" y="0"/>
              </wp:wrapPolygon>
            </wp:wrapThrough>
            <wp:docPr id="1533532582" name="Picture 1533532582"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ignature&#10;&#10;Description automatically generated"/>
                    <pic:cNvPicPr/>
                  </pic:nvPicPr>
                  <pic:blipFill rotWithShape="1">
                    <a:blip r:embed="rId14" cstate="print">
                      <a:extLst>
                        <a:ext uri="{BEBA8EAE-BF5A-486C-A8C5-ECC9F3942E4B}">
                          <a14:imgProps xmlns:a14="http://schemas.microsoft.com/office/drawing/2010/main">
                            <a14:imgLayer r:embed="rId15">
                              <a14:imgEffect>
                                <a14:brightnessContrast bright="18000" contrast="100000"/>
                              </a14:imgEffect>
                            </a14:imgLayer>
                          </a14:imgProps>
                        </a:ext>
                        <a:ext uri="{28A0092B-C50C-407E-A947-70E740481C1C}">
                          <a14:useLocalDpi xmlns:a14="http://schemas.microsoft.com/office/drawing/2010/main" val="0"/>
                        </a:ext>
                      </a:extLst>
                    </a:blip>
                    <a:srcRect l="3519" t="14068" r="3457" b="14596"/>
                    <a:stretch/>
                  </pic:blipFill>
                  <pic:spPr bwMode="auto">
                    <a:xfrm>
                      <a:off x="0" y="0"/>
                      <a:ext cx="1266825" cy="72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C6282" w14:textId="77777777" w:rsidR="009173F0" w:rsidRDefault="009173F0" w:rsidP="009173F0"/>
    <w:p w14:paraId="30AC0146" w14:textId="77777777" w:rsidR="009173F0" w:rsidRPr="009173F0" w:rsidRDefault="009173F0" w:rsidP="009173F0">
      <w:pPr>
        <w:ind w:firstLine="0"/>
        <w:rPr>
          <w:i/>
          <w:iCs/>
        </w:rPr>
      </w:pPr>
      <w:r w:rsidRPr="009173F0">
        <w:rPr>
          <w:i/>
          <w:iCs/>
        </w:rPr>
        <w:t xml:space="preserve"> </w:t>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t xml:space="preserve">      Do Minh Quan</w:t>
      </w:r>
    </w:p>
    <w:p w14:paraId="3A5F0697" w14:textId="77777777" w:rsidR="00E635C7" w:rsidRPr="00E635C7" w:rsidRDefault="00E635C7" w:rsidP="00E635C7">
      <w:pPr>
        <w:spacing w:after="0" w:line="360" w:lineRule="auto"/>
        <w:jc w:val="center"/>
        <w:rPr>
          <w:b/>
          <w:bCs/>
          <w:sz w:val="32"/>
          <w:szCs w:val="32"/>
          <w:lang w:val="vi"/>
        </w:rPr>
      </w:pPr>
      <w:r w:rsidRPr="00E635C7">
        <w:rPr>
          <w:b/>
          <w:bCs/>
          <w:sz w:val="32"/>
          <w:szCs w:val="32"/>
          <w:lang w:val="vi"/>
        </w:rPr>
        <w:lastRenderedPageBreak/>
        <w:t xml:space="preserve">THIS PROJECT WAS COMPLETED AT </w:t>
      </w:r>
    </w:p>
    <w:p w14:paraId="2065AF16" w14:textId="6A8CAE9D" w:rsidR="2414E9D8" w:rsidRDefault="00E635C7" w:rsidP="00E635C7">
      <w:pPr>
        <w:spacing w:after="0" w:line="360" w:lineRule="auto"/>
        <w:jc w:val="center"/>
      </w:pPr>
      <w:r w:rsidRPr="00E635C7">
        <w:rPr>
          <w:b/>
          <w:bCs/>
          <w:sz w:val="32"/>
          <w:szCs w:val="32"/>
          <w:lang w:val="vi"/>
        </w:rPr>
        <w:t>TON DUC THANG UNIVERSIY</w:t>
      </w:r>
    </w:p>
    <w:p w14:paraId="6D2BF714" w14:textId="27DE2DCD" w:rsidR="2414E9D8" w:rsidRDefault="2414E9D8" w:rsidP="4C1DEC45">
      <w:pPr>
        <w:spacing w:after="0" w:line="360" w:lineRule="auto"/>
      </w:pPr>
      <w:r w:rsidRPr="4C1DEC45">
        <w:rPr>
          <w:lang w:val="vi"/>
        </w:rPr>
        <w:t>I hereby certify that this is my thesis project and was conducted under the guidance of</w:t>
      </w:r>
      <w:r w:rsidRPr="4C1DEC45">
        <w:rPr>
          <w:lang w:val="vi-VN"/>
        </w:rPr>
        <w:t xml:space="preserve"> Mr </w:t>
      </w:r>
      <w:r w:rsidR="00834A1B" w:rsidRPr="00E76A82">
        <w:t>Mai Van Manh</w:t>
      </w:r>
      <w:r w:rsidRPr="4C1DEC45">
        <w:rPr>
          <w:lang w:val="vi"/>
        </w:rPr>
        <w:t>. The research content and results in this topic are honest and have not been previously published in any form. The data in the tables are collected by the author from various sources clearly stated in the reference section for analysis, comments, and evaluation.</w:t>
      </w:r>
    </w:p>
    <w:p w14:paraId="6AD834CC" w14:textId="444FA7C4" w:rsidR="2414E9D8" w:rsidRDefault="2414E9D8" w:rsidP="4C1DEC45">
      <w:pPr>
        <w:spacing w:after="0" w:line="360" w:lineRule="auto"/>
      </w:pPr>
      <w:r w:rsidRPr="4C1DEC45">
        <w:rPr>
          <w:lang w:val="vi"/>
        </w:rPr>
        <w:t>Furthermore, this thesis includes comments, evaluations, and data from other authors and organizations, all of which are cited and annotated with their sources.</w:t>
      </w:r>
    </w:p>
    <w:p w14:paraId="596DF661" w14:textId="58A24805" w:rsidR="2414E9D8" w:rsidRDefault="2414E9D8" w:rsidP="4C1DEC45">
      <w:pPr>
        <w:spacing w:after="0" w:line="360" w:lineRule="auto"/>
      </w:pPr>
      <w:r w:rsidRPr="4C1DEC45">
        <w:rPr>
          <w:lang w:val="vi"/>
        </w:rPr>
        <w:t>If any fraud is detected, I will fully take responsibility for the content of my thesis. Ton Duc Thang University is not liable for any copyright infringement or violation caused by me during the implementation process (if any).</w:t>
      </w:r>
    </w:p>
    <w:p w14:paraId="7C9AEB22" w14:textId="587B0DDB" w:rsidR="2414E9D8" w:rsidRPr="009173F0" w:rsidRDefault="2414E9D8" w:rsidP="00E635C7">
      <w:pPr>
        <w:spacing w:after="0" w:line="360" w:lineRule="auto"/>
        <w:ind w:left="4300"/>
        <w:jc w:val="center"/>
        <w:rPr>
          <w:i/>
          <w:iCs/>
        </w:rPr>
      </w:pPr>
      <w:r w:rsidRPr="009173F0">
        <w:rPr>
          <w:i/>
          <w:iCs/>
          <w:lang w:val="vi-VN"/>
        </w:rPr>
        <w:t>Ho Chi Minh city</w:t>
      </w:r>
      <w:r w:rsidRPr="009173F0">
        <w:rPr>
          <w:i/>
          <w:iCs/>
          <w:lang w:val="vi"/>
        </w:rPr>
        <w:t xml:space="preserve">, </w:t>
      </w:r>
      <w:r w:rsidR="009173F0" w:rsidRPr="009173F0">
        <w:rPr>
          <w:i/>
          <w:iCs/>
        </w:rPr>
        <w:t>13</w:t>
      </w:r>
      <w:r w:rsidRPr="009173F0">
        <w:rPr>
          <w:i/>
          <w:iCs/>
          <w:vertAlign w:val="superscript"/>
          <w:lang w:val="vi-VN"/>
        </w:rPr>
        <w:t>th</w:t>
      </w:r>
      <w:r w:rsidRPr="009173F0">
        <w:rPr>
          <w:i/>
          <w:iCs/>
          <w:lang w:val="vi-VN"/>
        </w:rPr>
        <w:t xml:space="preserve"> December, 2023 </w:t>
      </w:r>
    </w:p>
    <w:p w14:paraId="053CB655" w14:textId="61231D7C" w:rsidR="002D1065" w:rsidRPr="009173F0" w:rsidRDefault="2414E9D8" w:rsidP="00E635C7">
      <w:pPr>
        <w:tabs>
          <w:tab w:val="center" w:pos="6521"/>
        </w:tabs>
        <w:spacing w:after="0" w:line="360" w:lineRule="auto"/>
        <w:ind w:left="4300"/>
        <w:jc w:val="center"/>
        <w:rPr>
          <w:i/>
          <w:iCs/>
        </w:rPr>
      </w:pPr>
      <w:r w:rsidRPr="009173F0">
        <w:rPr>
          <w:i/>
          <w:iCs/>
          <w:lang w:val="vi-VN"/>
        </w:rPr>
        <w:t>Author</w:t>
      </w:r>
    </w:p>
    <w:p w14:paraId="70A565E3" w14:textId="1FA3E23C" w:rsidR="002D1065" w:rsidRPr="009173F0" w:rsidRDefault="00E635C7" w:rsidP="00E635C7">
      <w:pPr>
        <w:spacing w:before="3" w:line="360" w:lineRule="auto"/>
        <w:ind w:left="4300" w:right="311"/>
        <w:jc w:val="center"/>
        <w:rPr>
          <w:i/>
          <w:iCs/>
        </w:rPr>
      </w:pPr>
      <w:r w:rsidRPr="009173F0">
        <w:rPr>
          <w:i/>
          <w:iCs/>
          <w:noProof/>
        </w:rPr>
        <w:drawing>
          <wp:anchor distT="0" distB="0" distL="114300" distR="114300" simplePos="0" relativeHeight="251660288" behindDoc="0" locked="0" layoutInCell="1" allowOverlap="1" wp14:anchorId="2477231B" wp14:editId="564C4FE0">
            <wp:simplePos x="0" y="0"/>
            <wp:positionH relativeFrom="page">
              <wp:posOffset>5210357</wp:posOffset>
            </wp:positionH>
            <wp:positionV relativeFrom="paragraph">
              <wp:posOffset>329383</wp:posOffset>
            </wp:positionV>
            <wp:extent cx="895985" cy="524510"/>
            <wp:effectExtent l="0" t="0" r="0" b="8890"/>
            <wp:wrapThrough wrapText="bothSides">
              <wp:wrapPolygon edited="0">
                <wp:start x="0" y="0"/>
                <wp:lineTo x="0" y="21182"/>
                <wp:lineTo x="21125" y="21182"/>
                <wp:lineTo x="21125" y="0"/>
                <wp:lineTo x="0" y="0"/>
              </wp:wrapPolygon>
            </wp:wrapThrough>
            <wp:docPr id="1286688234" name="Picture 1286688234"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etter&#10;&#10;Description automatically generated"/>
                    <pic:cNvPicPr/>
                  </pic:nvPicPr>
                  <pic:blipFill rotWithShape="1">
                    <a:blip r:embed="rId11" cstate="print">
                      <a:extLst>
                        <a:ext uri="{BEBA8EAE-BF5A-486C-A8C5-ECC9F3942E4B}">
                          <a14:imgProps xmlns:a14="http://schemas.microsoft.com/office/drawing/2010/main">
                            <a14:imgLayer r:embed="rId12">
                              <a14:imgEffect>
                                <a14:brightnessContrast bright="20000" contrast="100000"/>
                              </a14:imgEffect>
                            </a14:imgLayer>
                          </a14:imgProps>
                        </a:ext>
                        <a:ext uri="{28A0092B-C50C-407E-A947-70E740481C1C}">
                          <a14:useLocalDpi xmlns:a14="http://schemas.microsoft.com/office/drawing/2010/main" val="0"/>
                        </a:ext>
                      </a:extLst>
                    </a:blip>
                    <a:srcRect l="28318" t="27743" r="35040" b="43631"/>
                    <a:stretch/>
                  </pic:blipFill>
                  <pic:spPr bwMode="auto">
                    <a:xfrm>
                      <a:off x="0" y="0"/>
                      <a:ext cx="895985" cy="52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065" w:rsidRPr="009173F0">
        <w:rPr>
          <w:i/>
          <w:iCs/>
        </w:rPr>
        <w:t>(Sign and write full name)</w:t>
      </w:r>
    </w:p>
    <w:p w14:paraId="1442A449" w14:textId="32367EDA" w:rsidR="002D1065" w:rsidRDefault="002D1065" w:rsidP="002D1065">
      <w:pPr>
        <w:pStyle w:val="BodyText"/>
        <w:rPr>
          <w:i/>
          <w:sz w:val="28"/>
        </w:rPr>
      </w:pPr>
      <w:r>
        <w:rPr>
          <w:i/>
          <w:sz w:val="28"/>
        </w:rPr>
        <w:tab/>
      </w:r>
      <w:r>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E635C7">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rPr>
        <w:tab/>
      </w:r>
      <w:r w:rsidR="009173F0">
        <w:rPr>
          <w:i/>
          <w:sz w:val="28"/>
          <w:lang w:val="en-US"/>
        </w:rPr>
        <w:t xml:space="preserve">      </w:t>
      </w:r>
      <w:r w:rsidR="00E635C7" w:rsidRPr="00E635C7">
        <w:rPr>
          <w:i/>
          <w:sz w:val="28"/>
        </w:rPr>
        <w:t>Ho Huu An</w:t>
      </w:r>
    </w:p>
    <w:p w14:paraId="35C71EC8" w14:textId="1939A2FA" w:rsidR="002D1065" w:rsidRDefault="009173F0" w:rsidP="002D1065">
      <w:pPr>
        <w:pStyle w:val="BodyText"/>
        <w:rPr>
          <w:i/>
          <w:sz w:val="28"/>
        </w:rPr>
      </w:pPr>
      <w:r>
        <w:rPr>
          <w:i/>
          <w:noProof/>
          <w:sz w:val="28"/>
          <w:lang w:val="en-US"/>
        </w:rPr>
        <w:drawing>
          <wp:anchor distT="0" distB="0" distL="114300" distR="114300" simplePos="0" relativeHeight="251663360" behindDoc="0" locked="0" layoutInCell="1" allowOverlap="1" wp14:anchorId="7CEC1FD9" wp14:editId="36D558AE">
            <wp:simplePos x="0" y="0"/>
            <wp:positionH relativeFrom="column">
              <wp:posOffset>3810847</wp:posOffset>
            </wp:positionH>
            <wp:positionV relativeFrom="paragraph">
              <wp:posOffset>1905</wp:posOffset>
            </wp:positionV>
            <wp:extent cx="1182370" cy="486410"/>
            <wp:effectExtent l="0" t="0" r="0" b="8890"/>
            <wp:wrapThrough wrapText="bothSides">
              <wp:wrapPolygon edited="0">
                <wp:start x="0" y="0"/>
                <wp:lineTo x="0" y="21149"/>
                <wp:lineTo x="21229" y="21149"/>
                <wp:lineTo x="2122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t="8961" b="8537"/>
                    <a:stretch/>
                  </pic:blipFill>
                  <pic:spPr bwMode="auto">
                    <a:xfrm>
                      <a:off x="0" y="0"/>
                      <a:ext cx="1182370" cy="486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C62CE6" w14:textId="4C70AA14" w:rsidR="002D1065" w:rsidRDefault="002D1065" w:rsidP="002D1065">
      <w:pPr>
        <w:pStyle w:val="BodyText"/>
        <w:rPr>
          <w:i/>
          <w:sz w:val="28"/>
        </w:rPr>
      </w:pPr>
    </w:p>
    <w:p w14:paraId="0FC3DF8E" w14:textId="358A4BDC" w:rsidR="002D1065" w:rsidRPr="009173F0" w:rsidRDefault="002D1065" w:rsidP="009173F0">
      <w:pPr>
        <w:ind w:left="5040" w:firstLine="720"/>
        <w:rPr>
          <w:i/>
          <w:iCs/>
        </w:rPr>
      </w:pPr>
      <w:r w:rsidRPr="009173F0">
        <w:rPr>
          <w:i/>
          <w:iCs/>
        </w:rPr>
        <w:t xml:space="preserve">Nguyen Hoang Phuc                                   </w:t>
      </w:r>
    </w:p>
    <w:p w14:paraId="3A2871AC" w14:textId="4B658764" w:rsidR="00E635C7" w:rsidRDefault="009173F0" w:rsidP="002D1065">
      <w:r w:rsidRPr="00C1257C">
        <w:rPr>
          <w:i/>
          <w:noProof/>
        </w:rPr>
        <w:drawing>
          <wp:anchor distT="0" distB="0" distL="114300" distR="114300" simplePos="0" relativeHeight="251662336" behindDoc="0" locked="0" layoutInCell="1" allowOverlap="1" wp14:anchorId="072A07D6" wp14:editId="3B0F145D">
            <wp:simplePos x="0" y="0"/>
            <wp:positionH relativeFrom="margin">
              <wp:posOffset>3840691</wp:posOffset>
            </wp:positionH>
            <wp:positionV relativeFrom="paragraph">
              <wp:posOffset>17780</wp:posOffset>
            </wp:positionV>
            <wp:extent cx="1266825" cy="728345"/>
            <wp:effectExtent l="0" t="0" r="9525" b="0"/>
            <wp:wrapThrough wrapText="bothSides">
              <wp:wrapPolygon edited="0">
                <wp:start x="0" y="0"/>
                <wp:lineTo x="0" y="20903"/>
                <wp:lineTo x="21438" y="20903"/>
                <wp:lineTo x="21438" y="0"/>
                <wp:lineTo x="0" y="0"/>
              </wp:wrapPolygon>
            </wp:wrapThrough>
            <wp:docPr id="1413944419" name="Picture 1413944419"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ignature&#10;&#10;Description automatically generated"/>
                    <pic:cNvPicPr/>
                  </pic:nvPicPr>
                  <pic:blipFill rotWithShape="1">
                    <a:blip r:embed="rId14" cstate="print">
                      <a:extLst>
                        <a:ext uri="{BEBA8EAE-BF5A-486C-A8C5-ECC9F3942E4B}">
                          <a14:imgProps xmlns:a14="http://schemas.microsoft.com/office/drawing/2010/main">
                            <a14:imgLayer r:embed="rId15">
                              <a14:imgEffect>
                                <a14:brightnessContrast bright="18000" contrast="100000"/>
                              </a14:imgEffect>
                            </a14:imgLayer>
                          </a14:imgProps>
                        </a:ext>
                        <a:ext uri="{28A0092B-C50C-407E-A947-70E740481C1C}">
                          <a14:useLocalDpi xmlns:a14="http://schemas.microsoft.com/office/drawing/2010/main" val="0"/>
                        </a:ext>
                      </a:extLst>
                    </a:blip>
                    <a:srcRect l="3519" t="14068" r="3457" b="14596"/>
                    <a:stretch/>
                  </pic:blipFill>
                  <pic:spPr bwMode="auto">
                    <a:xfrm>
                      <a:off x="0" y="0"/>
                      <a:ext cx="1266825" cy="72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DE3D07" w14:textId="3837AFF1" w:rsidR="00E635C7" w:rsidRDefault="00E635C7" w:rsidP="002D1065"/>
    <w:p w14:paraId="771DD6B9" w14:textId="0B0595D2" w:rsidR="00E635C7" w:rsidRPr="009173F0" w:rsidRDefault="009173F0" w:rsidP="009173F0">
      <w:pPr>
        <w:ind w:firstLine="0"/>
        <w:rPr>
          <w:i/>
          <w:iCs/>
        </w:rPr>
      </w:pPr>
      <w:r w:rsidRPr="009173F0">
        <w:rPr>
          <w:i/>
          <w:iCs/>
        </w:rPr>
        <w:t xml:space="preserve"> </w:t>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r>
      <w:r w:rsidRPr="009173F0">
        <w:rPr>
          <w:i/>
          <w:iCs/>
        </w:rPr>
        <w:tab/>
        <w:t xml:space="preserve">      </w:t>
      </w:r>
      <w:r w:rsidR="00E635C7" w:rsidRPr="009173F0">
        <w:rPr>
          <w:i/>
          <w:iCs/>
        </w:rPr>
        <w:t>Do Minh Quan</w:t>
      </w:r>
    </w:p>
    <w:p w14:paraId="7230BDE0" w14:textId="74CB0310" w:rsidR="316600E4" w:rsidRDefault="316600E4" w:rsidP="00CE7A79">
      <w:pPr>
        <w:ind w:firstLine="0"/>
      </w:pPr>
      <w:r>
        <w:br w:type="page"/>
      </w:r>
    </w:p>
    <w:p w14:paraId="5B48DBAB" w14:textId="77777777" w:rsidR="00F70675" w:rsidRPr="00C1257C" w:rsidRDefault="00F70675" w:rsidP="00F70675">
      <w:pPr>
        <w:pStyle w:val="Chng"/>
        <w:outlineLvl w:val="0"/>
      </w:pPr>
      <w:bookmarkStart w:id="1" w:name="_Toc153409232"/>
      <w:bookmarkStart w:id="2" w:name="_Toc153712818"/>
      <w:r w:rsidRPr="00C1257C">
        <w:lastRenderedPageBreak/>
        <w:t>CONFIRMATION AND ASSESSMENT SECTION</w:t>
      </w:r>
      <w:bookmarkEnd w:id="1"/>
      <w:bookmarkEnd w:id="2"/>
    </w:p>
    <w:p w14:paraId="152008D0" w14:textId="77777777" w:rsidR="00F70675" w:rsidRPr="00C1257C" w:rsidRDefault="00F70675" w:rsidP="00F70675">
      <w:pPr>
        <w:spacing w:line="360" w:lineRule="auto"/>
        <w:ind w:firstLine="720"/>
        <w:rPr>
          <w:b/>
        </w:rPr>
      </w:pPr>
      <w:r w:rsidRPr="00C1257C">
        <w:rPr>
          <w:b/>
        </w:rPr>
        <w:t>Instructor confirmation section</w:t>
      </w:r>
    </w:p>
    <w:p w14:paraId="08FED74D" w14:textId="77777777" w:rsidR="00F70675" w:rsidRPr="00C1257C" w:rsidRDefault="00F70675" w:rsidP="00F70675">
      <w:pPr>
        <w:spacing w:after="200"/>
        <w:ind w:firstLine="0"/>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96603E" w14:textId="77777777" w:rsidR="00F70675" w:rsidRPr="00C1257C" w:rsidRDefault="00F70675" w:rsidP="00F70675">
      <w:pPr>
        <w:spacing w:before="6" w:line="360" w:lineRule="auto"/>
        <w:ind w:leftChars="1550" w:left="4030" w:rightChars="200" w:right="520" w:firstLineChars="26" w:firstLine="68"/>
        <w:jc w:val="center"/>
        <w:rPr>
          <w:i/>
          <w:lang w:val="vi-VN"/>
        </w:rPr>
      </w:pPr>
      <w:r w:rsidRPr="00C1257C">
        <w:rPr>
          <w:lang w:val="vi-VN"/>
        </w:rPr>
        <w:tab/>
      </w:r>
      <w:r w:rsidRPr="00C1257C">
        <w:rPr>
          <w:i/>
        </w:rPr>
        <w:t xml:space="preserve">Ho Chi Minh     </w:t>
      </w:r>
      <w:r w:rsidRPr="00453C7D">
        <w:rPr>
          <w:i/>
        </w:rPr>
        <w:t>December</w:t>
      </w:r>
      <w:r w:rsidRPr="00C1257C">
        <w:rPr>
          <w:i/>
        </w:rPr>
        <w:t>, 202</w:t>
      </w:r>
      <w:r>
        <w:rPr>
          <w:i/>
          <w:lang w:val="vi-VN"/>
        </w:rPr>
        <w:t>3</w:t>
      </w:r>
    </w:p>
    <w:p w14:paraId="2AF6F800" w14:textId="77777777" w:rsidR="00F70675" w:rsidRPr="00C1257C" w:rsidRDefault="00F70675" w:rsidP="00F70675">
      <w:pPr>
        <w:spacing w:before="3" w:line="360" w:lineRule="auto"/>
        <w:ind w:left="4032" w:right="311"/>
        <w:jc w:val="center"/>
        <w:rPr>
          <w:i/>
        </w:rPr>
      </w:pPr>
      <w:r w:rsidRPr="00C1257C">
        <w:rPr>
          <w:i/>
        </w:rPr>
        <w:t>(Sign and write full name)</w:t>
      </w:r>
    </w:p>
    <w:p w14:paraId="5F94EACB" w14:textId="77777777" w:rsidR="00F70675" w:rsidRPr="00C1257C" w:rsidRDefault="00F70675" w:rsidP="00F70675">
      <w:pPr>
        <w:tabs>
          <w:tab w:val="center" w:pos="6237"/>
        </w:tabs>
        <w:rPr>
          <w:lang w:val="vi-VN"/>
        </w:rPr>
      </w:pPr>
    </w:p>
    <w:p w14:paraId="6F0062EE" w14:textId="77777777" w:rsidR="00F70675" w:rsidRPr="00C1257C" w:rsidRDefault="00F70675" w:rsidP="00F70675">
      <w:pPr>
        <w:spacing w:after="200"/>
        <w:rPr>
          <w:lang w:val="vi-VN"/>
        </w:rPr>
      </w:pPr>
    </w:p>
    <w:p w14:paraId="7CE047F5" w14:textId="77777777" w:rsidR="00F70675" w:rsidRPr="00C1257C" w:rsidRDefault="00F70675" w:rsidP="00F70675">
      <w:pPr>
        <w:spacing w:after="200"/>
        <w:rPr>
          <w:lang w:val="vi-VN"/>
        </w:rPr>
      </w:pPr>
    </w:p>
    <w:p w14:paraId="433579D0" w14:textId="77777777" w:rsidR="00F70675" w:rsidRPr="00C1257C" w:rsidRDefault="00F70675" w:rsidP="00F70675">
      <w:pPr>
        <w:spacing w:line="360" w:lineRule="auto"/>
        <w:ind w:firstLine="720"/>
        <w:rPr>
          <w:b/>
        </w:rPr>
      </w:pPr>
      <w:r w:rsidRPr="00C1257C">
        <w:rPr>
          <w:b/>
        </w:rPr>
        <w:t>Evaluation section for grading instructor</w:t>
      </w:r>
    </w:p>
    <w:p w14:paraId="758F0B7B" w14:textId="77777777" w:rsidR="00F70675" w:rsidRPr="00C1257C" w:rsidRDefault="00F70675" w:rsidP="00F70675">
      <w:pPr>
        <w:spacing w:after="200"/>
        <w:ind w:firstLine="0"/>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B8759B" w14:textId="659F90A6" w:rsidR="00F70675" w:rsidRPr="00C1257C" w:rsidRDefault="00F70675" w:rsidP="00F70675">
      <w:pPr>
        <w:spacing w:before="6" w:line="360" w:lineRule="auto"/>
        <w:ind w:leftChars="1550" w:left="4030" w:rightChars="200" w:right="520" w:firstLineChars="26" w:firstLine="68"/>
        <w:jc w:val="center"/>
        <w:rPr>
          <w:i/>
          <w:lang w:val="vi-VN"/>
        </w:rPr>
      </w:pPr>
      <w:r w:rsidRPr="00C1257C">
        <w:rPr>
          <w:lang w:val="vi-VN"/>
        </w:rPr>
        <w:tab/>
      </w:r>
      <w:r w:rsidRPr="00C1257C">
        <w:rPr>
          <w:i/>
        </w:rPr>
        <w:t xml:space="preserve">Ho Chi Minh   </w:t>
      </w:r>
      <w:r w:rsidR="009B4E6D">
        <w:rPr>
          <w:i/>
        </w:rPr>
        <w:t xml:space="preserve"> </w:t>
      </w:r>
      <w:r w:rsidRPr="00453C7D">
        <w:rPr>
          <w:i/>
        </w:rPr>
        <w:t>December</w:t>
      </w:r>
      <w:r w:rsidR="009B4E6D">
        <w:rPr>
          <w:i/>
        </w:rPr>
        <w:t>,</w:t>
      </w:r>
      <w:r w:rsidRPr="00C1257C">
        <w:rPr>
          <w:i/>
        </w:rPr>
        <w:t xml:space="preserve"> 202</w:t>
      </w:r>
      <w:r>
        <w:rPr>
          <w:i/>
          <w:lang w:val="vi-VN"/>
        </w:rPr>
        <w:t>3</w:t>
      </w:r>
    </w:p>
    <w:p w14:paraId="3E8481F7" w14:textId="77777777" w:rsidR="00F70675" w:rsidRPr="00C1257C" w:rsidRDefault="00F70675" w:rsidP="00F70675">
      <w:pPr>
        <w:spacing w:before="3" w:line="360" w:lineRule="auto"/>
        <w:ind w:left="4032" w:right="311"/>
        <w:jc w:val="center"/>
        <w:rPr>
          <w:i/>
        </w:rPr>
      </w:pPr>
      <w:r w:rsidRPr="00C1257C">
        <w:rPr>
          <w:i/>
        </w:rPr>
        <w:t>(Sign and write full name)</w:t>
      </w:r>
    </w:p>
    <w:p w14:paraId="3FF31B51" w14:textId="46046B19" w:rsidR="00291721" w:rsidRPr="00DB7595" w:rsidRDefault="00291721" w:rsidP="28540120">
      <w:pPr>
        <w:spacing w:after="0" w:line="360" w:lineRule="auto"/>
        <w:ind w:firstLine="0"/>
        <w:jc w:val="center"/>
        <w:rPr>
          <w:i/>
          <w:iCs/>
          <w:lang w:val="vi-VN"/>
        </w:rPr>
      </w:pPr>
    </w:p>
    <w:p w14:paraId="07547A01" w14:textId="2BABC63F" w:rsidR="00291721" w:rsidRPr="00DB7595" w:rsidRDefault="21FCCFD1" w:rsidP="28540120">
      <w:pPr>
        <w:pStyle w:val="Chng"/>
        <w:spacing w:after="200" w:line="360" w:lineRule="auto"/>
        <w:ind w:firstLine="0"/>
      </w:pPr>
      <w:r>
        <w:lastRenderedPageBreak/>
        <w:t>SUMMARY</w:t>
      </w:r>
    </w:p>
    <w:p w14:paraId="0AA0BB14" w14:textId="28B9A276" w:rsidR="002D1065" w:rsidRDefault="002D1065" w:rsidP="00616493">
      <w:pPr>
        <w:pStyle w:val="Nidungvnbn"/>
        <w:rPr>
          <w:sz w:val="24"/>
          <w:szCs w:val="24"/>
        </w:rPr>
      </w:pPr>
      <w:r>
        <w:t xml:space="preserve">This report, under the guidance of Mr. Mai Van Manh from the Faculty of Information Technology at Ton Duc Thang University, delves into Java Swing and JDBC technologies. Completed at 8:30 AM on December </w:t>
      </w:r>
      <w:r w:rsidR="00B83564">
        <w:t>10</w:t>
      </w:r>
      <w:r w:rsidR="00C21FB2">
        <w:t>th</w:t>
      </w:r>
      <w:r>
        <w:t>, 2023, this report owes its successful completion to Mr. Mai Van Manh's invaluable lessons.</w:t>
      </w:r>
    </w:p>
    <w:p w14:paraId="5335A018" w14:textId="77777777" w:rsidR="002D1065" w:rsidRDefault="002D1065" w:rsidP="00616493">
      <w:pPr>
        <w:pStyle w:val="Nidungvnbn"/>
      </w:pPr>
      <w:r>
        <w:t>The primary focus of this report is on Java Swing, a graphical user interface (GUI) framework for building desktop applications in Java. Java Swing facilitates the creation of dynamic and engaging desktop applications through its window, control, and event-driven programming features. Particularly applicable in scenarios like student information management systems, Java Swing provides a robust foundation for crafting intuitive user interfaces.</w:t>
      </w:r>
    </w:p>
    <w:p w14:paraId="4B4B8A8A" w14:textId="77777777" w:rsidR="002D1065" w:rsidRDefault="002D1065" w:rsidP="00616493">
      <w:pPr>
        <w:pStyle w:val="Nidungvnbn"/>
      </w:pPr>
      <w:r>
        <w:t>JDBC (Java Database Connectivity), on the other hand, takes the spotlight as a critical technology for interacting with databases in Java applications. Offering a standardized way to connect and manipulate databases, JDBC empowers developers to execute queries, updates, and transactions seamlessly. In the realm of student information management, JDBC can play a pivotal role in tasks such as retrieving, updating, and managing student-related data within databases.</w:t>
      </w:r>
    </w:p>
    <w:p w14:paraId="2C0EB776" w14:textId="77777777" w:rsidR="002D1065" w:rsidRDefault="002D1065" w:rsidP="00616493">
      <w:pPr>
        <w:pStyle w:val="Nidungvnbn"/>
      </w:pPr>
      <w:r>
        <w:t>It's essential to note that while this report endeavors to provide comprehensive insights, there may be potential errors present. The author welcomes constructive contributions from teachers, viewing them as valuable lessons for refining future articles. Continuous learning and improvement are intrinsic to the dynamic field of technology, and any feedback received is appreciated for enhancing the accuracy and quality of the content.</w:t>
      </w:r>
    </w:p>
    <w:p w14:paraId="5043CB0F" w14:textId="4BA0EFDA" w:rsidR="00DB7595" w:rsidRDefault="002D1065" w:rsidP="002D1065">
      <w:pPr>
        <w:spacing w:after="200"/>
        <w:rPr>
          <w:lang w:val="vi-VN"/>
        </w:rPr>
      </w:pPr>
      <w:r w:rsidRPr="00823040">
        <w:t>.</w:t>
      </w:r>
    </w:p>
    <w:p w14:paraId="393C8C76" w14:textId="65AF8DF8" w:rsidR="002D1065" w:rsidRDefault="002D1065">
      <w:pPr>
        <w:spacing w:after="200"/>
        <w:rPr>
          <w:lang w:val="vi-VN"/>
        </w:rPr>
      </w:pPr>
    </w:p>
    <w:p w14:paraId="1AE64F71" w14:textId="3BA377FE" w:rsidR="002D1065" w:rsidRDefault="002D1065">
      <w:pPr>
        <w:spacing w:after="200"/>
        <w:rPr>
          <w:lang w:val="vi-VN"/>
        </w:rPr>
      </w:pPr>
    </w:p>
    <w:p w14:paraId="093F2677" w14:textId="5CDF1D10" w:rsidR="002D1065" w:rsidRDefault="002D1065">
      <w:pPr>
        <w:spacing w:after="200"/>
        <w:rPr>
          <w:lang w:val="vi-VN"/>
        </w:rPr>
      </w:pPr>
    </w:p>
    <w:p w14:paraId="766ACB45" w14:textId="29447C14" w:rsidR="002D1065" w:rsidRDefault="002D1065">
      <w:pPr>
        <w:spacing w:after="200"/>
        <w:rPr>
          <w:lang w:val="vi-VN"/>
        </w:rPr>
      </w:pPr>
    </w:p>
    <w:p w14:paraId="4358C8A2" w14:textId="77777777" w:rsidR="002D1065" w:rsidRDefault="002D1065">
      <w:pPr>
        <w:spacing w:after="200"/>
        <w:rPr>
          <w:lang w:val="vi-VN"/>
        </w:rPr>
        <w:sectPr w:rsidR="002D1065" w:rsidSect="002D1065">
          <w:headerReference w:type="default" r:id="rId16"/>
          <w:footerReference w:type="default" r:id="rId17"/>
          <w:pgSz w:w="12240" w:h="15840"/>
          <w:pgMar w:top="1985" w:right="1134" w:bottom="1701" w:left="1985" w:header="720" w:footer="720" w:gutter="0"/>
          <w:pgNumType w:fmt="lowerRoman" w:start="1"/>
          <w:cols w:space="720"/>
          <w:docGrid w:linePitch="360"/>
        </w:sectPr>
      </w:pPr>
    </w:p>
    <w:sdt>
      <w:sdtPr>
        <w:rPr>
          <w:b w:val="0"/>
          <w:bCs w:val="0"/>
          <w:sz w:val="26"/>
          <w:szCs w:val="26"/>
          <w:lang w:val="en-US"/>
        </w:rPr>
        <w:id w:val="553415645"/>
        <w:docPartObj>
          <w:docPartGallery w:val="Table of Contents"/>
          <w:docPartUnique/>
        </w:docPartObj>
      </w:sdtPr>
      <w:sdtContent>
        <w:p w14:paraId="653D5F72" w14:textId="65B67018" w:rsidR="776AD31C" w:rsidRDefault="776AD31C" w:rsidP="28540120">
          <w:pPr>
            <w:pStyle w:val="Chng"/>
            <w:tabs>
              <w:tab w:val="right" w:leader="dot" w:pos="9120"/>
            </w:tabs>
          </w:pPr>
          <w:r>
            <w:t>TABLE OF CONTENCE</w:t>
          </w:r>
        </w:p>
        <w:p w14:paraId="6424A860" w14:textId="475304F3" w:rsidR="007F75B1" w:rsidRDefault="28540120">
          <w:pPr>
            <w:pStyle w:val="TOC1"/>
            <w:tabs>
              <w:tab w:val="right" w:leader="dot" w:pos="9111"/>
            </w:tabs>
            <w:rPr>
              <w:rFonts w:asciiTheme="minorHAnsi" w:eastAsiaTheme="minorEastAsia" w:hAnsiTheme="minorHAnsi" w:cstheme="minorBidi"/>
              <w:noProof/>
              <w:color w:val="auto"/>
              <w:kern w:val="2"/>
              <w:sz w:val="22"/>
              <w:szCs w:val="22"/>
              <w14:ligatures w14:val="standardContextual"/>
            </w:rPr>
          </w:pPr>
          <w:r>
            <w:fldChar w:fldCharType="begin"/>
          </w:r>
          <w:r>
            <w:instrText>TOC \o \z \u \h</w:instrText>
          </w:r>
          <w:r>
            <w:fldChar w:fldCharType="separate"/>
          </w:r>
          <w:hyperlink w:anchor="_Toc153712818" w:history="1">
            <w:r w:rsidR="007F75B1" w:rsidRPr="00D75A6C">
              <w:rPr>
                <w:rStyle w:val="Hyperlink"/>
                <w:noProof/>
              </w:rPr>
              <w:t>CONFIRMATION AND ASSESSMENT SECTION</w:t>
            </w:r>
            <w:r w:rsidR="007F75B1">
              <w:rPr>
                <w:noProof/>
                <w:webHidden/>
              </w:rPr>
              <w:tab/>
            </w:r>
            <w:r w:rsidR="007F75B1">
              <w:rPr>
                <w:noProof/>
                <w:webHidden/>
              </w:rPr>
              <w:fldChar w:fldCharType="begin"/>
            </w:r>
            <w:r w:rsidR="007F75B1">
              <w:rPr>
                <w:noProof/>
                <w:webHidden/>
              </w:rPr>
              <w:instrText xml:space="preserve"> PAGEREF _Toc153712818 \h </w:instrText>
            </w:r>
            <w:r w:rsidR="007F75B1">
              <w:rPr>
                <w:noProof/>
                <w:webHidden/>
              </w:rPr>
            </w:r>
            <w:r w:rsidR="007F75B1">
              <w:rPr>
                <w:noProof/>
                <w:webHidden/>
              </w:rPr>
              <w:fldChar w:fldCharType="separate"/>
            </w:r>
            <w:r w:rsidR="00D81A57">
              <w:rPr>
                <w:noProof/>
                <w:webHidden/>
              </w:rPr>
              <w:t>iii</w:t>
            </w:r>
            <w:r w:rsidR="007F75B1">
              <w:rPr>
                <w:noProof/>
                <w:webHidden/>
              </w:rPr>
              <w:fldChar w:fldCharType="end"/>
            </w:r>
          </w:hyperlink>
        </w:p>
        <w:p w14:paraId="6D5C4563" w14:textId="4BDFC920" w:rsidR="007F75B1" w:rsidRDefault="00000000">
          <w:pPr>
            <w:pStyle w:val="TOC1"/>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19" w:history="1">
            <w:r w:rsidR="007F75B1" w:rsidRPr="00D75A6C">
              <w:rPr>
                <w:rStyle w:val="Hyperlink"/>
                <w:noProof/>
              </w:rPr>
              <w:t>CHAPTER 1 – PROJECT INTRODUCTION</w:t>
            </w:r>
            <w:r w:rsidR="007F75B1">
              <w:rPr>
                <w:noProof/>
                <w:webHidden/>
              </w:rPr>
              <w:tab/>
            </w:r>
            <w:r w:rsidR="007F75B1">
              <w:rPr>
                <w:noProof/>
                <w:webHidden/>
              </w:rPr>
              <w:fldChar w:fldCharType="begin"/>
            </w:r>
            <w:r w:rsidR="007F75B1">
              <w:rPr>
                <w:noProof/>
                <w:webHidden/>
              </w:rPr>
              <w:instrText xml:space="preserve"> PAGEREF _Toc153712819 \h </w:instrText>
            </w:r>
            <w:r w:rsidR="007F75B1">
              <w:rPr>
                <w:noProof/>
                <w:webHidden/>
              </w:rPr>
            </w:r>
            <w:r w:rsidR="007F75B1">
              <w:rPr>
                <w:noProof/>
                <w:webHidden/>
              </w:rPr>
              <w:fldChar w:fldCharType="separate"/>
            </w:r>
            <w:r w:rsidR="00D81A57">
              <w:rPr>
                <w:noProof/>
                <w:webHidden/>
              </w:rPr>
              <w:t>5</w:t>
            </w:r>
            <w:r w:rsidR="007F75B1">
              <w:rPr>
                <w:noProof/>
                <w:webHidden/>
              </w:rPr>
              <w:fldChar w:fldCharType="end"/>
            </w:r>
          </w:hyperlink>
        </w:p>
        <w:p w14:paraId="07DED0FE" w14:textId="4F5ED191"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0" w:history="1">
            <w:r w:rsidR="007F75B1" w:rsidRPr="00D75A6C">
              <w:rPr>
                <w:rStyle w:val="Hyperlink"/>
                <w:noProof/>
              </w:rPr>
              <w:t>1.1 Management System Introduction</w:t>
            </w:r>
            <w:r w:rsidR="007F75B1">
              <w:rPr>
                <w:noProof/>
                <w:webHidden/>
              </w:rPr>
              <w:tab/>
            </w:r>
            <w:r w:rsidR="007F75B1">
              <w:rPr>
                <w:noProof/>
                <w:webHidden/>
              </w:rPr>
              <w:fldChar w:fldCharType="begin"/>
            </w:r>
            <w:r w:rsidR="007F75B1">
              <w:rPr>
                <w:noProof/>
                <w:webHidden/>
              </w:rPr>
              <w:instrText xml:space="preserve"> PAGEREF _Toc153712820 \h </w:instrText>
            </w:r>
            <w:r w:rsidR="007F75B1">
              <w:rPr>
                <w:noProof/>
                <w:webHidden/>
              </w:rPr>
            </w:r>
            <w:r w:rsidR="007F75B1">
              <w:rPr>
                <w:noProof/>
                <w:webHidden/>
              </w:rPr>
              <w:fldChar w:fldCharType="separate"/>
            </w:r>
            <w:r w:rsidR="00D81A57">
              <w:rPr>
                <w:noProof/>
                <w:webHidden/>
              </w:rPr>
              <w:t>5</w:t>
            </w:r>
            <w:r w:rsidR="007F75B1">
              <w:rPr>
                <w:noProof/>
                <w:webHidden/>
              </w:rPr>
              <w:fldChar w:fldCharType="end"/>
            </w:r>
          </w:hyperlink>
        </w:p>
        <w:p w14:paraId="0A0454A7" w14:textId="5A788A56"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1" w:history="1">
            <w:r w:rsidR="007F75B1" w:rsidRPr="00D75A6C">
              <w:rPr>
                <w:rStyle w:val="Hyperlink"/>
                <w:noProof/>
              </w:rPr>
              <w:t>1.2 System Scope</w:t>
            </w:r>
            <w:r w:rsidR="007F75B1">
              <w:rPr>
                <w:noProof/>
                <w:webHidden/>
              </w:rPr>
              <w:tab/>
            </w:r>
            <w:r w:rsidR="007F75B1">
              <w:rPr>
                <w:noProof/>
                <w:webHidden/>
              </w:rPr>
              <w:fldChar w:fldCharType="begin"/>
            </w:r>
            <w:r w:rsidR="007F75B1">
              <w:rPr>
                <w:noProof/>
                <w:webHidden/>
              </w:rPr>
              <w:instrText xml:space="preserve"> PAGEREF _Toc153712821 \h </w:instrText>
            </w:r>
            <w:r w:rsidR="007F75B1">
              <w:rPr>
                <w:noProof/>
                <w:webHidden/>
              </w:rPr>
            </w:r>
            <w:r w:rsidR="007F75B1">
              <w:rPr>
                <w:noProof/>
                <w:webHidden/>
              </w:rPr>
              <w:fldChar w:fldCharType="separate"/>
            </w:r>
            <w:r w:rsidR="00D81A57">
              <w:rPr>
                <w:noProof/>
                <w:webHidden/>
              </w:rPr>
              <w:t>5</w:t>
            </w:r>
            <w:r w:rsidR="007F75B1">
              <w:rPr>
                <w:noProof/>
                <w:webHidden/>
              </w:rPr>
              <w:fldChar w:fldCharType="end"/>
            </w:r>
          </w:hyperlink>
        </w:p>
        <w:p w14:paraId="63303CDE" w14:textId="467EA671"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2" w:history="1">
            <w:r w:rsidR="007F75B1" w:rsidRPr="00D75A6C">
              <w:rPr>
                <w:rStyle w:val="Hyperlink"/>
                <w:noProof/>
              </w:rPr>
              <w:t>1.3 System Description</w:t>
            </w:r>
            <w:r w:rsidR="007F75B1">
              <w:rPr>
                <w:noProof/>
                <w:webHidden/>
              </w:rPr>
              <w:tab/>
            </w:r>
            <w:r w:rsidR="007F75B1">
              <w:rPr>
                <w:noProof/>
                <w:webHidden/>
              </w:rPr>
              <w:fldChar w:fldCharType="begin"/>
            </w:r>
            <w:r w:rsidR="007F75B1">
              <w:rPr>
                <w:noProof/>
                <w:webHidden/>
              </w:rPr>
              <w:instrText xml:space="preserve"> PAGEREF _Toc153712822 \h </w:instrText>
            </w:r>
            <w:r w:rsidR="007F75B1">
              <w:rPr>
                <w:noProof/>
                <w:webHidden/>
              </w:rPr>
            </w:r>
            <w:r w:rsidR="007F75B1">
              <w:rPr>
                <w:noProof/>
                <w:webHidden/>
              </w:rPr>
              <w:fldChar w:fldCharType="separate"/>
            </w:r>
            <w:r w:rsidR="00D81A57">
              <w:rPr>
                <w:noProof/>
                <w:webHidden/>
              </w:rPr>
              <w:t>7</w:t>
            </w:r>
            <w:r w:rsidR="007F75B1">
              <w:rPr>
                <w:noProof/>
                <w:webHidden/>
              </w:rPr>
              <w:fldChar w:fldCharType="end"/>
            </w:r>
          </w:hyperlink>
        </w:p>
        <w:p w14:paraId="4C9C0550" w14:textId="142DA053" w:rsidR="007F75B1" w:rsidRDefault="00000000">
          <w:pPr>
            <w:pStyle w:val="TOC1"/>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3" w:history="1">
            <w:r w:rsidR="007F75B1" w:rsidRPr="00D75A6C">
              <w:rPr>
                <w:rStyle w:val="Hyperlink"/>
                <w:noProof/>
              </w:rPr>
              <w:t>CHAPTER 2 – THEORETICAL BASIC</w:t>
            </w:r>
            <w:r w:rsidR="007F75B1">
              <w:rPr>
                <w:noProof/>
                <w:webHidden/>
              </w:rPr>
              <w:tab/>
            </w:r>
            <w:r w:rsidR="007F75B1">
              <w:rPr>
                <w:noProof/>
                <w:webHidden/>
              </w:rPr>
              <w:fldChar w:fldCharType="begin"/>
            </w:r>
            <w:r w:rsidR="007F75B1">
              <w:rPr>
                <w:noProof/>
                <w:webHidden/>
              </w:rPr>
              <w:instrText xml:space="preserve"> PAGEREF _Toc153712823 \h </w:instrText>
            </w:r>
            <w:r w:rsidR="007F75B1">
              <w:rPr>
                <w:noProof/>
                <w:webHidden/>
              </w:rPr>
            </w:r>
            <w:r w:rsidR="007F75B1">
              <w:rPr>
                <w:noProof/>
                <w:webHidden/>
              </w:rPr>
              <w:fldChar w:fldCharType="separate"/>
            </w:r>
            <w:r w:rsidR="00D81A57">
              <w:rPr>
                <w:noProof/>
                <w:webHidden/>
              </w:rPr>
              <w:t>8</w:t>
            </w:r>
            <w:r w:rsidR="007F75B1">
              <w:rPr>
                <w:noProof/>
                <w:webHidden/>
              </w:rPr>
              <w:fldChar w:fldCharType="end"/>
            </w:r>
          </w:hyperlink>
        </w:p>
        <w:p w14:paraId="1884A0C9" w14:textId="1465B4EF"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4" w:history="1">
            <w:r w:rsidR="007F75B1" w:rsidRPr="00D75A6C">
              <w:rPr>
                <w:rStyle w:val="Hyperlink"/>
                <w:noProof/>
              </w:rPr>
              <w:t>2.1 JDBC Database Connection</w:t>
            </w:r>
            <w:r w:rsidR="007F75B1">
              <w:rPr>
                <w:noProof/>
                <w:webHidden/>
              </w:rPr>
              <w:tab/>
            </w:r>
            <w:r w:rsidR="007F75B1">
              <w:rPr>
                <w:noProof/>
                <w:webHidden/>
              </w:rPr>
              <w:fldChar w:fldCharType="begin"/>
            </w:r>
            <w:r w:rsidR="007F75B1">
              <w:rPr>
                <w:noProof/>
                <w:webHidden/>
              </w:rPr>
              <w:instrText xml:space="preserve"> PAGEREF _Toc153712824 \h </w:instrText>
            </w:r>
            <w:r w:rsidR="007F75B1">
              <w:rPr>
                <w:noProof/>
                <w:webHidden/>
              </w:rPr>
            </w:r>
            <w:r w:rsidR="007F75B1">
              <w:rPr>
                <w:noProof/>
                <w:webHidden/>
              </w:rPr>
              <w:fldChar w:fldCharType="separate"/>
            </w:r>
            <w:r w:rsidR="00D81A57">
              <w:rPr>
                <w:noProof/>
                <w:webHidden/>
              </w:rPr>
              <w:t>8</w:t>
            </w:r>
            <w:r w:rsidR="007F75B1">
              <w:rPr>
                <w:noProof/>
                <w:webHidden/>
              </w:rPr>
              <w:fldChar w:fldCharType="end"/>
            </w:r>
          </w:hyperlink>
        </w:p>
        <w:p w14:paraId="331906E0" w14:textId="13B2D34C"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5" w:history="1">
            <w:r w:rsidR="007F75B1" w:rsidRPr="00D75A6C">
              <w:rPr>
                <w:rStyle w:val="Hyperlink"/>
                <w:noProof/>
              </w:rPr>
              <w:t>2.1.1 What Is JDBC Java</w:t>
            </w:r>
            <w:r w:rsidR="007F75B1">
              <w:rPr>
                <w:noProof/>
                <w:webHidden/>
              </w:rPr>
              <w:tab/>
            </w:r>
            <w:r w:rsidR="007F75B1">
              <w:rPr>
                <w:noProof/>
                <w:webHidden/>
              </w:rPr>
              <w:fldChar w:fldCharType="begin"/>
            </w:r>
            <w:r w:rsidR="007F75B1">
              <w:rPr>
                <w:noProof/>
                <w:webHidden/>
              </w:rPr>
              <w:instrText xml:space="preserve"> PAGEREF _Toc153712825 \h </w:instrText>
            </w:r>
            <w:r w:rsidR="007F75B1">
              <w:rPr>
                <w:noProof/>
                <w:webHidden/>
              </w:rPr>
            </w:r>
            <w:r w:rsidR="007F75B1">
              <w:rPr>
                <w:noProof/>
                <w:webHidden/>
              </w:rPr>
              <w:fldChar w:fldCharType="separate"/>
            </w:r>
            <w:r w:rsidR="00D81A57">
              <w:rPr>
                <w:noProof/>
                <w:webHidden/>
              </w:rPr>
              <w:t>8</w:t>
            </w:r>
            <w:r w:rsidR="007F75B1">
              <w:rPr>
                <w:noProof/>
                <w:webHidden/>
              </w:rPr>
              <w:fldChar w:fldCharType="end"/>
            </w:r>
          </w:hyperlink>
        </w:p>
        <w:p w14:paraId="6229A0A1" w14:textId="70550491"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6" w:history="1">
            <w:r w:rsidR="007F75B1" w:rsidRPr="00D75A6C">
              <w:rPr>
                <w:rStyle w:val="Hyperlink"/>
                <w:noProof/>
              </w:rPr>
              <w:t>2.1.2 JDBC’s Architecture</w:t>
            </w:r>
            <w:r w:rsidR="007F75B1">
              <w:rPr>
                <w:noProof/>
                <w:webHidden/>
              </w:rPr>
              <w:tab/>
            </w:r>
            <w:r w:rsidR="007F75B1">
              <w:rPr>
                <w:noProof/>
                <w:webHidden/>
              </w:rPr>
              <w:fldChar w:fldCharType="begin"/>
            </w:r>
            <w:r w:rsidR="007F75B1">
              <w:rPr>
                <w:noProof/>
                <w:webHidden/>
              </w:rPr>
              <w:instrText xml:space="preserve"> PAGEREF _Toc153712826 \h </w:instrText>
            </w:r>
            <w:r w:rsidR="007F75B1">
              <w:rPr>
                <w:noProof/>
                <w:webHidden/>
              </w:rPr>
            </w:r>
            <w:r w:rsidR="007F75B1">
              <w:rPr>
                <w:noProof/>
                <w:webHidden/>
              </w:rPr>
              <w:fldChar w:fldCharType="separate"/>
            </w:r>
            <w:r w:rsidR="00D81A57">
              <w:rPr>
                <w:noProof/>
                <w:webHidden/>
              </w:rPr>
              <w:t>8</w:t>
            </w:r>
            <w:r w:rsidR="007F75B1">
              <w:rPr>
                <w:noProof/>
                <w:webHidden/>
              </w:rPr>
              <w:fldChar w:fldCharType="end"/>
            </w:r>
          </w:hyperlink>
        </w:p>
        <w:p w14:paraId="720437D9" w14:textId="0F9DF0C3"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7" w:history="1">
            <w:r w:rsidR="007F75B1" w:rsidRPr="00D75A6C">
              <w:rPr>
                <w:rStyle w:val="Hyperlink"/>
                <w:noProof/>
              </w:rPr>
              <w:t>2.1.3 JDBC Driver</w:t>
            </w:r>
            <w:r w:rsidR="007F75B1">
              <w:rPr>
                <w:noProof/>
                <w:webHidden/>
              </w:rPr>
              <w:tab/>
            </w:r>
            <w:r w:rsidR="007F75B1">
              <w:rPr>
                <w:noProof/>
                <w:webHidden/>
              </w:rPr>
              <w:fldChar w:fldCharType="begin"/>
            </w:r>
            <w:r w:rsidR="007F75B1">
              <w:rPr>
                <w:noProof/>
                <w:webHidden/>
              </w:rPr>
              <w:instrText xml:space="preserve"> PAGEREF _Toc153712827 \h </w:instrText>
            </w:r>
            <w:r w:rsidR="007F75B1">
              <w:rPr>
                <w:noProof/>
                <w:webHidden/>
              </w:rPr>
            </w:r>
            <w:r w:rsidR="007F75B1">
              <w:rPr>
                <w:noProof/>
                <w:webHidden/>
              </w:rPr>
              <w:fldChar w:fldCharType="separate"/>
            </w:r>
            <w:r w:rsidR="00D81A57">
              <w:rPr>
                <w:noProof/>
                <w:webHidden/>
              </w:rPr>
              <w:t>10</w:t>
            </w:r>
            <w:r w:rsidR="007F75B1">
              <w:rPr>
                <w:noProof/>
                <w:webHidden/>
              </w:rPr>
              <w:fldChar w:fldCharType="end"/>
            </w:r>
          </w:hyperlink>
        </w:p>
        <w:p w14:paraId="26DF673C" w14:textId="233916CF"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8" w:history="1">
            <w:r w:rsidR="007F75B1" w:rsidRPr="00D75A6C">
              <w:rPr>
                <w:rStyle w:val="Hyperlink"/>
                <w:noProof/>
              </w:rPr>
              <w:t>2.1.4 JDBC And ODBC Comparision</w:t>
            </w:r>
            <w:r w:rsidR="007F75B1">
              <w:rPr>
                <w:noProof/>
                <w:webHidden/>
              </w:rPr>
              <w:tab/>
            </w:r>
            <w:r w:rsidR="007F75B1">
              <w:rPr>
                <w:noProof/>
                <w:webHidden/>
              </w:rPr>
              <w:fldChar w:fldCharType="begin"/>
            </w:r>
            <w:r w:rsidR="007F75B1">
              <w:rPr>
                <w:noProof/>
                <w:webHidden/>
              </w:rPr>
              <w:instrText xml:space="preserve"> PAGEREF _Toc153712828 \h </w:instrText>
            </w:r>
            <w:r w:rsidR="007F75B1">
              <w:rPr>
                <w:noProof/>
                <w:webHidden/>
              </w:rPr>
            </w:r>
            <w:r w:rsidR="007F75B1">
              <w:rPr>
                <w:noProof/>
                <w:webHidden/>
              </w:rPr>
              <w:fldChar w:fldCharType="separate"/>
            </w:r>
            <w:r w:rsidR="00D81A57">
              <w:rPr>
                <w:noProof/>
                <w:webHidden/>
              </w:rPr>
              <w:t>12</w:t>
            </w:r>
            <w:r w:rsidR="007F75B1">
              <w:rPr>
                <w:noProof/>
                <w:webHidden/>
              </w:rPr>
              <w:fldChar w:fldCharType="end"/>
            </w:r>
          </w:hyperlink>
        </w:p>
        <w:p w14:paraId="638835BF" w14:textId="335C837D"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29" w:history="1">
            <w:r w:rsidR="007F75B1" w:rsidRPr="00D75A6C">
              <w:rPr>
                <w:rStyle w:val="Hyperlink"/>
                <w:noProof/>
              </w:rPr>
              <w:t>2.1.5 JDBC Implementation</w:t>
            </w:r>
            <w:r w:rsidR="007F75B1">
              <w:rPr>
                <w:noProof/>
                <w:webHidden/>
              </w:rPr>
              <w:tab/>
            </w:r>
            <w:r w:rsidR="007F75B1">
              <w:rPr>
                <w:noProof/>
                <w:webHidden/>
              </w:rPr>
              <w:fldChar w:fldCharType="begin"/>
            </w:r>
            <w:r w:rsidR="007F75B1">
              <w:rPr>
                <w:noProof/>
                <w:webHidden/>
              </w:rPr>
              <w:instrText xml:space="preserve"> PAGEREF _Toc153712829 \h </w:instrText>
            </w:r>
            <w:r w:rsidR="007F75B1">
              <w:rPr>
                <w:noProof/>
                <w:webHidden/>
              </w:rPr>
            </w:r>
            <w:r w:rsidR="007F75B1">
              <w:rPr>
                <w:noProof/>
                <w:webHidden/>
              </w:rPr>
              <w:fldChar w:fldCharType="separate"/>
            </w:r>
            <w:r w:rsidR="00D81A57">
              <w:rPr>
                <w:noProof/>
                <w:webHidden/>
              </w:rPr>
              <w:t>13</w:t>
            </w:r>
            <w:r w:rsidR="007F75B1">
              <w:rPr>
                <w:noProof/>
                <w:webHidden/>
              </w:rPr>
              <w:fldChar w:fldCharType="end"/>
            </w:r>
          </w:hyperlink>
        </w:p>
        <w:p w14:paraId="7B82CF21" w14:textId="00D11E67"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0" w:history="1">
            <w:r w:rsidR="007F75B1" w:rsidRPr="00D75A6C">
              <w:rPr>
                <w:rStyle w:val="Hyperlink"/>
                <w:noProof/>
              </w:rPr>
              <w:t>2.2 Swing (Java)</w:t>
            </w:r>
            <w:r w:rsidR="007F75B1">
              <w:rPr>
                <w:noProof/>
                <w:webHidden/>
              </w:rPr>
              <w:tab/>
            </w:r>
            <w:r w:rsidR="007F75B1">
              <w:rPr>
                <w:noProof/>
                <w:webHidden/>
              </w:rPr>
              <w:fldChar w:fldCharType="begin"/>
            </w:r>
            <w:r w:rsidR="007F75B1">
              <w:rPr>
                <w:noProof/>
                <w:webHidden/>
              </w:rPr>
              <w:instrText xml:space="preserve"> PAGEREF _Toc153712830 \h </w:instrText>
            </w:r>
            <w:r w:rsidR="007F75B1">
              <w:rPr>
                <w:noProof/>
                <w:webHidden/>
              </w:rPr>
            </w:r>
            <w:r w:rsidR="007F75B1">
              <w:rPr>
                <w:noProof/>
                <w:webHidden/>
              </w:rPr>
              <w:fldChar w:fldCharType="separate"/>
            </w:r>
            <w:r w:rsidR="00D81A57">
              <w:rPr>
                <w:noProof/>
                <w:webHidden/>
              </w:rPr>
              <w:t>17</w:t>
            </w:r>
            <w:r w:rsidR="007F75B1">
              <w:rPr>
                <w:noProof/>
                <w:webHidden/>
              </w:rPr>
              <w:fldChar w:fldCharType="end"/>
            </w:r>
          </w:hyperlink>
        </w:p>
        <w:p w14:paraId="645110A9" w14:textId="0BAA40C8"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1" w:history="1">
            <w:r w:rsidR="007F75B1" w:rsidRPr="00D75A6C">
              <w:rPr>
                <w:rStyle w:val="Hyperlink"/>
                <w:noProof/>
              </w:rPr>
              <w:t>2.2.1 What Is Swing (Java)</w:t>
            </w:r>
            <w:r w:rsidR="007F75B1">
              <w:rPr>
                <w:noProof/>
                <w:webHidden/>
              </w:rPr>
              <w:tab/>
            </w:r>
            <w:r w:rsidR="007F75B1">
              <w:rPr>
                <w:noProof/>
                <w:webHidden/>
              </w:rPr>
              <w:fldChar w:fldCharType="begin"/>
            </w:r>
            <w:r w:rsidR="007F75B1">
              <w:rPr>
                <w:noProof/>
                <w:webHidden/>
              </w:rPr>
              <w:instrText xml:space="preserve"> PAGEREF _Toc153712831 \h </w:instrText>
            </w:r>
            <w:r w:rsidR="007F75B1">
              <w:rPr>
                <w:noProof/>
                <w:webHidden/>
              </w:rPr>
            </w:r>
            <w:r w:rsidR="007F75B1">
              <w:rPr>
                <w:noProof/>
                <w:webHidden/>
              </w:rPr>
              <w:fldChar w:fldCharType="separate"/>
            </w:r>
            <w:r w:rsidR="00D81A57">
              <w:rPr>
                <w:noProof/>
                <w:webHidden/>
              </w:rPr>
              <w:t>17</w:t>
            </w:r>
            <w:r w:rsidR="007F75B1">
              <w:rPr>
                <w:noProof/>
                <w:webHidden/>
              </w:rPr>
              <w:fldChar w:fldCharType="end"/>
            </w:r>
          </w:hyperlink>
        </w:p>
        <w:p w14:paraId="14F8FDFC" w14:textId="68826BF8"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2" w:history="1">
            <w:r w:rsidR="007F75B1" w:rsidRPr="00D75A6C">
              <w:rPr>
                <w:rStyle w:val="Hyperlink"/>
                <w:noProof/>
              </w:rPr>
              <w:t>2.2.2 Swing Architecture</w:t>
            </w:r>
            <w:r w:rsidR="007F75B1">
              <w:rPr>
                <w:noProof/>
                <w:webHidden/>
              </w:rPr>
              <w:tab/>
            </w:r>
            <w:r w:rsidR="007F75B1">
              <w:rPr>
                <w:noProof/>
                <w:webHidden/>
              </w:rPr>
              <w:fldChar w:fldCharType="begin"/>
            </w:r>
            <w:r w:rsidR="007F75B1">
              <w:rPr>
                <w:noProof/>
                <w:webHidden/>
              </w:rPr>
              <w:instrText xml:space="preserve"> PAGEREF _Toc153712832 \h </w:instrText>
            </w:r>
            <w:r w:rsidR="007F75B1">
              <w:rPr>
                <w:noProof/>
                <w:webHidden/>
              </w:rPr>
            </w:r>
            <w:r w:rsidR="007F75B1">
              <w:rPr>
                <w:noProof/>
                <w:webHidden/>
              </w:rPr>
              <w:fldChar w:fldCharType="separate"/>
            </w:r>
            <w:r w:rsidR="00D81A57">
              <w:rPr>
                <w:noProof/>
                <w:webHidden/>
              </w:rPr>
              <w:t>17</w:t>
            </w:r>
            <w:r w:rsidR="007F75B1">
              <w:rPr>
                <w:noProof/>
                <w:webHidden/>
              </w:rPr>
              <w:fldChar w:fldCharType="end"/>
            </w:r>
          </w:hyperlink>
        </w:p>
        <w:p w14:paraId="2F34772D" w14:textId="1A8AFEF1"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3" w:history="1">
            <w:r w:rsidR="007F75B1" w:rsidRPr="00D75A6C">
              <w:rPr>
                <w:rStyle w:val="Hyperlink"/>
                <w:noProof/>
              </w:rPr>
              <w:t>2.2.3 Swing And AWT Comparison</w:t>
            </w:r>
            <w:r w:rsidR="007F75B1">
              <w:rPr>
                <w:noProof/>
                <w:webHidden/>
              </w:rPr>
              <w:tab/>
            </w:r>
            <w:r w:rsidR="007F75B1">
              <w:rPr>
                <w:noProof/>
                <w:webHidden/>
              </w:rPr>
              <w:fldChar w:fldCharType="begin"/>
            </w:r>
            <w:r w:rsidR="007F75B1">
              <w:rPr>
                <w:noProof/>
                <w:webHidden/>
              </w:rPr>
              <w:instrText xml:space="preserve"> PAGEREF _Toc153712833 \h </w:instrText>
            </w:r>
            <w:r w:rsidR="007F75B1">
              <w:rPr>
                <w:noProof/>
                <w:webHidden/>
              </w:rPr>
            </w:r>
            <w:r w:rsidR="007F75B1">
              <w:rPr>
                <w:noProof/>
                <w:webHidden/>
              </w:rPr>
              <w:fldChar w:fldCharType="separate"/>
            </w:r>
            <w:r w:rsidR="00D81A57">
              <w:rPr>
                <w:noProof/>
                <w:webHidden/>
              </w:rPr>
              <w:t>18</w:t>
            </w:r>
            <w:r w:rsidR="007F75B1">
              <w:rPr>
                <w:noProof/>
                <w:webHidden/>
              </w:rPr>
              <w:fldChar w:fldCharType="end"/>
            </w:r>
          </w:hyperlink>
        </w:p>
        <w:p w14:paraId="0ACCCFE5" w14:textId="30A84287"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4" w:history="1">
            <w:r w:rsidR="007F75B1" w:rsidRPr="00D75A6C">
              <w:rPr>
                <w:rStyle w:val="Hyperlink"/>
                <w:noProof/>
              </w:rPr>
              <w:t>2.1.5 Java Swing Implementation</w:t>
            </w:r>
            <w:r w:rsidR="007F75B1">
              <w:rPr>
                <w:noProof/>
                <w:webHidden/>
              </w:rPr>
              <w:tab/>
            </w:r>
            <w:r w:rsidR="007F75B1">
              <w:rPr>
                <w:noProof/>
                <w:webHidden/>
              </w:rPr>
              <w:fldChar w:fldCharType="begin"/>
            </w:r>
            <w:r w:rsidR="007F75B1">
              <w:rPr>
                <w:noProof/>
                <w:webHidden/>
              </w:rPr>
              <w:instrText xml:space="preserve"> PAGEREF _Toc153712834 \h </w:instrText>
            </w:r>
            <w:r w:rsidR="007F75B1">
              <w:rPr>
                <w:noProof/>
                <w:webHidden/>
              </w:rPr>
            </w:r>
            <w:r w:rsidR="007F75B1">
              <w:rPr>
                <w:noProof/>
                <w:webHidden/>
              </w:rPr>
              <w:fldChar w:fldCharType="separate"/>
            </w:r>
            <w:r w:rsidR="00D81A57">
              <w:rPr>
                <w:noProof/>
                <w:webHidden/>
              </w:rPr>
              <w:t>19</w:t>
            </w:r>
            <w:r w:rsidR="007F75B1">
              <w:rPr>
                <w:noProof/>
                <w:webHidden/>
              </w:rPr>
              <w:fldChar w:fldCharType="end"/>
            </w:r>
          </w:hyperlink>
        </w:p>
        <w:p w14:paraId="6E502FCC" w14:textId="08689824"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5" w:history="1">
            <w:r w:rsidR="007F75B1" w:rsidRPr="00D75A6C">
              <w:rPr>
                <w:rStyle w:val="Hyperlink"/>
                <w:noProof/>
              </w:rPr>
              <w:t>2.3 Main Library:</w:t>
            </w:r>
            <w:r w:rsidR="007F75B1">
              <w:rPr>
                <w:noProof/>
                <w:webHidden/>
              </w:rPr>
              <w:tab/>
            </w:r>
            <w:r w:rsidR="007F75B1">
              <w:rPr>
                <w:noProof/>
                <w:webHidden/>
              </w:rPr>
              <w:fldChar w:fldCharType="begin"/>
            </w:r>
            <w:r w:rsidR="007F75B1">
              <w:rPr>
                <w:noProof/>
                <w:webHidden/>
              </w:rPr>
              <w:instrText xml:space="preserve"> PAGEREF _Toc153712835 \h </w:instrText>
            </w:r>
            <w:r w:rsidR="007F75B1">
              <w:rPr>
                <w:noProof/>
                <w:webHidden/>
              </w:rPr>
            </w:r>
            <w:r w:rsidR="007F75B1">
              <w:rPr>
                <w:noProof/>
                <w:webHidden/>
              </w:rPr>
              <w:fldChar w:fldCharType="separate"/>
            </w:r>
            <w:r w:rsidR="00D81A57">
              <w:rPr>
                <w:noProof/>
                <w:webHidden/>
              </w:rPr>
              <w:t>24</w:t>
            </w:r>
            <w:r w:rsidR="007F75B1">
              <w:rPr>
                <w:noProof/>
                <w:webHidden/>
              </w:rPr>
              <w:fldChar w:fldCharType="end"/>
            </w:r>
          </w:hyperlink>
        </w:p>
        <w:p w14:paraId="15469A60" w14:textId="5C009938"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6" w:history="1">
            <w:r w:rsidR="007F75B1" w:rsidRPr="00D75A6C">
              <w:rPr>
                <w:rStyle w:val="Hyperlink"/>
                <w:noProof/>
              </w:rPr>
              <w:t>2.3.1 FlatLaf :</w:t>
            </w:r>
            <w:r w:rsidR="007F75B1">
              <w:rPr>
                <w:noProof/>
                <w:webHidden/>
              </w:rPr>
              <w:tab/>
            </w:r>
            <w:r w:rsidR="007F75B1">
              <w:rPr>
                <w:noProof/>
                <w:webHidden/>
              </w:rPr>
              <w:fldChar w:fldCharType="begin"/>
            </w:r>
            <w:r w:rsidR="007F75B1">
              <w:rPr>
                <w:noProof/>
                <w:webHidden/>
              </w:rPr>
              <w:instrText xml:space="preserve"> PAGEREF _Toc153712836 \h </w:instrText>
            </w:r>
            <w:r w:rsidR="007F75B1">
              <w:rPr>
                <w:noProof/>
                <w:webHidden/>
              </w:rPr>
            </w:r>
            <w:r w:rsidR="007F75B1">
              <w:rPr>
                <w:noProof/>
                <w:webHidden/>
              </w:rPr>
              <w:fldChar w:fldCharType="separate"/>
            </w:r>
            <w:r w:rsidR="00D81A57">
              <w:rPr>
                <w:noProof/>
                <w:webHidden/>
              </w:rPr>
              <w:t>24</w:t>
            </w:r>
            <w:r w:rsidR="007F75B1">
              <w:rPr>
                <w:noProof/>
                <w:webHidden/>
              </w:rPr>
              <w:fldChar w:fldCharType="end"/>
            </w:r>
          </w:hyperlink>
        </w:p>
        <w:p w14:paraId="509D12B1" w14:textId="71439784"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7" w:history="1">
            <w:r w:rsidR="007F75B1" w:rsidRPr="00D75A6C">
              <w:rPr>
                <w:rStyle w:val="Hyperlink"/>
                <w:noProof/>
              </w:rPr>
              <w:t>2.3.2 Timming Framework:</w:t>
            </w:r>
            <w:r w:rsidR="007F75B1">
              <w:rPr>
                <w:noProof/>
                <w:webHidden/>
              </w:rPr>
              <w:tab/>
            </w:r>
            <w:r w:rsidR="007F75B1">
              <w:rPr>
                <w:noProof/>
                <w:webHidden/>
              </w:rPr>
              <w:fldChar w:fldCharType="begin"/>
            </w:r>
            <w:r w:rsidR="007F75B1">
              <w:rPr>
                <w:noProof/>
                <w:webHidden/>
              </w:rPr>
              <w:instrText xml:space="preserve"> PAGEREF _Toc153712837 \h </w:instrText>
            </w:r>
            <w:r w:rsidR="007F75B1">
              <w:rPr>
                <w:noProof/>
                <w:webHidden/>
              </w:rPr>
            </w:r>
            <w:r w:rsidR="007F75B1">
              <w:rPr>
                <w:noProof/>
                <w:webHidden/>
              </w:rPr>
              <w:fldChar w:fldCharType="separate"/>
            </w:r>
            <w:r w:rsidR="00D81A57">
              <w:rPr>
                <w:noProof/>
                <w:webHidden/>
              </w:rPr>
              <w:t>24</w:t>
            </w:r>
            <w:r w:rsidR="007F75B1">
              <w:rPr>
                <w:noProof/>
                <w:webHidden/>
              </w:rPr>
              <w:fldChar w:fldCharType="end"/>
            </w:r>
          </w:hyperlink>
        </w:p>
        <w:p w14:paraId="34E2E485" w14:textId="4CE838F0"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8" w:history="1">
            <w:r w:rsidR="007F75B1" w:rsidRPr="00D75A6C">
              <w:rPr>
                <w:rStyle w:val="Hyperlink"/>
                <w:noProof/>
              </w:rPr>
              <w:t>2.3.3 MigLayout:</w:t>
            </w:r>
            <w:r w:rsidR="007F75B1">
              <w:rPr>
                <w:noProof/>
                <w:webHidden/>
              </w:rPr>
              <w:tab/>
            </w:r>
            <w:r w:rsidR="007F75B1">
              <w:rPr>
                <w:noProof/>
                <w:webHidden/>
              </w:rPr>
              <w:fldChar w:fldCharType="begin"/>
            </w:r>
            <w:r w:rsidR="007F75B1">
              <w:rPr>
                <w:noProof/>
                <w:webHidden/>
              </w:rPr>
              <w:instrText xml:space="preserve"> PAGEREF _Toc153712838 \h </w:instrText>
            </w:r>
            <w:r w:rsidR="007F75B1">
              <w:rPr>
                <w:noProof/>
                <w:webHidden/>
              </w:rPr>
            </w:r>
            <w:r w:rsidR="007F75B1">
              <w:rPr>
                <w:noProof/>
                <w:webHidden/>
              </w:rPr>
              <w:fldChar w:fldCharType="separate"/>
            </w:r>
            <w:r w:rsidR="00D81A57">
              <w:rPr>
                <w:noProof/>
                <w:webHidden/>
              </w:rPr>
              <w:t>25</w:t>
            </w:r>
            <w:r w:rsidR="007F75B1">
              <w:rPr>
                <w:noProof/>
                <w:webHidden/>
              </w:rPr>
              <w:fldChar w:fldCharType="end"/>
            </w:r>
          </w:hyperlink>
        </w:p>
        <w:p w14:paraId="7F65A272" w14:textId="58E5C769" w:rsidR="007F75B1" w:rsidRDefault="00000000">
          <w:pPr>
            <w:pStyle w:val="TOC3"/>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39" w:history="1">
            <w:r w:rsidR="007F75B1" w:rsidRPr="00D75A6C">
              <w:rPr>
                <w:rStyle w:val="Hyperlink"/>
                <w:noProof/>
              </w:rPr>
              <w:t>2.3.4 Apache POI:</w:t>
            </w:r>
            <w:r w:rsidR="007F75B1">
              <w:rPr>
                <w:noProof/>
                <w:webHidden/>
              </w:rPr>
              <w:tab/>
            </w:r>
            <w:r w:rsidR="007F75B1">
              <w:rPr>
                <w:noProof/>
                <w:webHidden/>
              </w:rPr>
              <w:fldChar w:fldCharType="begin"/>
            </w:r>
            <w:r w:rsidR="007F75B1">
              <w:rPr>
                <w:noProof/>
                <w:webHidden/>
              </w:rPr>
              <w:instrText xml:space="preserve"> PAGEREF _Toc153712839 \h </w:instrText>
            </w:r>
            <w:r w:rsidR="007F75B1">
              <w:rPr>
                <w:noProof/>
                <w:webHidden/>
              </w:rPr>
            </w:r>
            <w:r w:rsidR="007F75B1">
              <w:rPr>
                <w:noProof/>
                <w:webHidden/>
              </w:rPr>
              <w:fldChar w:fldCharType="separate"/>
            </w:r>
            <w:r w:rsidR="00D81A57">
              <w:rPr>
                <w:noProof/>
                <w:webHidden/>
              </w:rPr>
              <w:t>25</w:t>
            </w:r>
            <w:r w:rsidR="007F75B1">
              <w:rPr>
                <w:noProof/>
                <w:webHidden/>
              </w:rPr>
              <w:fldChar w:fldCharType="end"/>
            </w:r>
          </w:hyperlink>
        </w:p>
        <w:p w14:paraId="7915F156" w14:textId="1B68DC56" w:rsidR="007F75B1" w:rsidRDefault="00000000">
          <w:pPr>
            <w:pStyle w:val="TOC1"/>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0" w:history="1">
            <w:r w:rsidR="007F75B1" w:rsidRPr="00D75A6C">
              <w:rPr>
                <w:rStyle w:val="Hyperlink"/>
                <w:noProof/>
              </w:rPr>
              <w:t>CHAPTER 3 – STUDENT INFORMATION MANAGMENT SYSTEM</w:t>
            </w:r>
            <w:r w:rsidR="007F75B1">
              <w:rPr>
                <w:noProof/>
                <w:webHidden/>
              </w:rPr>
              <w:tab/>
            </w:r>
            <w:r w:rsidR="007F75B1">
              <w:rPr>
                <w:noProof/>
                <w:webHidden/>
              </w:rPr>
              <w:fldChar w:fldCharType="begin"/>
            </w:r>
            <w:r w:rsidR="007F75B1">
              <w:rPr>
                <w:noProof/>
                <w:webHidden/>
              </w:rPr>
              <w:instrText xml:space="preserve"> PAGEREF _Toc153712840 \h </w:instrText>
            </w:r>
            <w:r w:rsidR="007F75B1">
              <w:rPr>
                <w:noProof/>
                <w:webHidden/>
              </w:rPr>
            </w:r>
            <w:r w:rsidR="007F75B1">
              <w:rPr>
                <w:noProof/>
                <w:webHidden/>
              </w:rPr>
              <w:fldChar w:fldCharType="separate"/>
            </w:r>
            <w:r w:rsidR="00D81A57">
              <w:rPr>
                <w:noProof/>
                <w:webHidden/>
              </w:rPr>
              <w:t>27</w:t>
            </w:r>
            <w:r w:rsidR="007F75B1">
              <w:rPr>
                <w:noProof/>
                <w:webHidden/>
              </w:rPr>
              <w:fldChar w:fldCharType="end"/>
            </w:r>
          </w:hyperlink>
        </w:p>
        <w:p w14:paraId="59D86F3F" w14:textId="52E05C5F"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1" w:history="1">
            <w:r w:rsidR="007F75B1" w:rsidRPr="00D75A6C">
              <w:rPr>
                <w:rStyle w:val="Hyperlink"/>
                <w:noProof/>
              </w:rPr>
              <w:t>3.1 Functionalities of the Project:</w:t>
            </w:r>
            <w:r w:rsidR="007F75B1">
              <w:rPr>
                <w:noProof/>
                <w:webHidden/>
              </w:rPr>
              <w:tab/>
            </w:r>
            <w:r w:rsidR="007F75B1">
              <w:rPr>
                <w:noProof/>
                <w:webHidden/>
              </w:rPr>
              <w:fldChar w:fldCharType="begin"/>
            </w:r>
            <w:r w:rsidR="007F75B1">
              <w:rPr>
                <w:noProof/>
                <w:webHidden/>
              </w:rPr>
              <w:instrText xml:space="preserve"> PAGEREF _Toc153712841 \h </w:instrText>
            </w:r>
            <w:r w:rsidR="007F75B1">
              <w:rPr>
                <w:noProof/>
                <w:webHidden/>
              </w:rPr>
            </w:r>
            <w:r w:rsidR="007F75B1">
              <w:rPr>
                <w:noProof/>
                <w:webHidden/>
              </w:rPr>
              <w:fldChar w:fldCharType="separate"/>
            </w:r>
            <w:r w:rsidR="00D81A57">
              <w:rPr>
                <w:noProof/>
                <w:webHidden/>
              </w:rPr>
              <w:t>27</w:t>
            </w:r>
            <w:r w:rsidR="007F75B1">
              <w:rPr>
                <w:noProof/>
                <w:webHidden/>
              </w:rPr>
              <w:fldChar w:fldCharType="end"/>
            </w:r>
          </w:hyperlink>
        </w:p>
        <w:p w14:paraId="5F30993A" w14:textId="55D8EAE1"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2" w:history="1">
            <w:r w:rsidR="007F75B1" w:rsidRPr="00D75A6C">
              <w:rPr>
                <w:rStyle w:val="Hyperlink"/>
                <w:noProof/>
              </w:rPr>
              <w:t>3.2 Uses Cases</w:t>
            </w:r>
            <w:r w:rsidR="007F75B1">
              <w:rPr>
                <w:noProof/>
                <w:webHidden/>
              </w:rPr>
              <w:tab/>
            </w:r>
            <w:r w:rsidR="007F75B1">
              <w:rPr>
                <w:noProof/>
                <w:webHidden/>
              </w:rPr>
              <w:fldChar w:fldCharType="begin"/>
            </w:r>
            <w:r w:rsidR="007F75B1">
              <w:rPr>
                <w:noProof/>
                <w:webHidden/>
              </w:rPr>
              <w:instrText xml:space="preserve"> PAGEREF _Toc153712842 \h </w:instrText>
            </w:r>
            <w:r w:rsidR="007F75B1">
              <w:rPr>
                <w:noProof/>
                <w:webHidden/>
              </w:rPr>
            </w:r>
            <w:r w:rsidR="007F75B1">
              <w:rPr>
                <w:noProof/>
                <w:webHidden/>
              </w:rPr>
              <w:fldChar w:fldCharType="separate"/>
            </w:r>
            <w:r w:rsidR="00D81A57">
              <w:rPr>
                <w:noProof/>
                <w:webHidden/>
              </w:rPr>
              <w:t>28</w:t>
            </w:r>
            <w:r w:rsidR="007F75B1">
              <w:rPr>
                <w:noProof/>
                <w:webHidden/>
              </w:rPr>
              <w:fldChar w:fldCharType="end"/>
            </w:r>
          </w:hyperlink>
        </w:p>
        <w:p w14:paraId="66734200" w14:textId="097F8598"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3" w:history="1">
            <w:r w:rsidR="007F75B1" w:rsidRPr="00D75A6C">
              <w:rPr>
                <w:rStyle w:val="Hyperlink"/>
                <w:noProof/>
              </w:rPr>
              <w:t>3.3 Entity-Relationship Diagram</w:t>
            </w:r>
            <w:r w:rsidR="007F75B1">
              <w:rPr>
                <w:noProof/>
                <w:webHidden/>
              </w:rPr>
              <w:tab/>
            </w:r>
            <w:r w:rsidR="007F75B1">
              <w:rPr>
                <w:noProof/>
                <w:webHidden/>
              </w:rPr>
              <w:fldChar w:fldCharType="begin"/>
            </w:r>
            <w:r w:rsidR="007F75B1">
              <w:rPr>
                <w:noProof/>
                <w:webHidden/>
              </w:rPr>
              <w:instrText xml:space="preserve"> PAGEREF _Toc153712843 \h </w:instrText>
            </w:r>
            <w:r w:rsidR="007F75B1">
              <w:rPr>
                <w:noProof/>
                <w:webHidden/>
              </w:rPr>
            </w:r>
            <w:r w:rsidR="007F75B1">
              <w:rPr>
                <w:noProof/>
                <w:webHidden/>
              </w:rPr>
              <w:fldChar w:fldCharType="separate"/>
            </w:r>
            <w:r w:rsidR="00D81A57">
              <w:rPr>
                <w:noProof/>
                <w:webHidden/>
              </w:rPr>
              <w:t>37</w:t>
            </w:r>
            <w:r w:rsidR="007F75B1">
              <w:rPr>
                <w:noProof/>
                <w:webHidden/>
              </w:rPr>
              <w:fldChar w:fldCharType="end"/>
            </w:r>
          </w:hyperlink>
        </w:p>
        <w:p w14:paraId="6EB7E478" w14:textId="0EC250FF"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4" w:history="1">
            <w:r w:rsidR="007F75B1" w:rsidRPr="00D75A6C">
              <w:rPr>
                <w:rStyle w:val="Hyperlink"/>
                <w:noProof/>
              </w:rPr>
              <w:t>3.4 Demonstration</w:t>
            </w:r>
            <w:r w:rsidR="007F75B1">
              <w:rPr>
                <w:noProof/>
                <w:webHidden/>
              </w:rPr>
              <w:tab/>
            </w:r>
            <w:r w:rsidR="007F75B1">
              <w:rPr>
                <w:noProof/>
                <w:webHidden/>
              </w:rPr>
              <w:fldChar w:fldCharType="begin"/>
            </w:r>
            <w:r w:rsidR="007F75B1">
              <w:rPr>
                <w:noProof/>
                <w:webHidden/>
              </w:rPr>
              <w:instrText xml:space="preserve"> PAGEREF _Toc153712844 \h </w:instrText>
            </w:r>
            <w:r w:rsidR="007F75B1">
              <w:rPr>
                <w:noProof/>
                <w:webHidden/>
              </w:rPr>
            </w:r>
            <w:r w:rsidR="007F75B1">
              <w:rPr>
                <w:noProof/>
                <w:webHidden/>
              </w:rPr>
              <w:fldChar w:fldCharType="separate"/>
            </w:r>
            <w:r w:rsidR="00D81A57">
              <w:rPr>
                <w:noProof/>
                <w:webHidden/>
              </w:rPr>
              <w:t>40</w:t>
            </w:r>
            <w:r w:rsidR="007F75B1">
              <w:rPr>
                <w:noProof/>
                <w:webHidden/>
              </w:rPr>
              <w:fldChar w:fldCharType="end"/>
            </w:r>
          </w:hyperlink>
        </w:p>
        <w:p w14:paraId="1FC4D412" w14:textId="48C466FF" w:rsidR="007F75B1" w:rsidRDefault="00000000">
          <w:pPr>
            <w:pStyle w:val="TOC1"/>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5" w:history="1">
            <w:r w:rsidR="007F75B1" w:rsidRPr="00D75A6C">
              <w:rPr>
                <w:rStyle w:val="Hyperlink"/>
                <w:noProof/>
              </w:rPr>
              <w:t>CHAPTER 4 – CONCUSION</w:t>
            </w:r>
            <w:r w:rsidR="007F75B1">
              <w:rPr>
                <w:noProof/>
                <w:webHidden/>
              </w:rPr>
              <w:tab/>
            </w:r>
            <w:r w:rsidR="007F75B1">
              <w:rPr>
                <w:noProof/>
                <w:webHidden/>
              </w:rPr>
              <w:fldChar w:fldCharType="begin"/>
            </w:r>
            <w:r w:rsidR="007F75B1">
              <w:rPr>
                <w:noProof/>
                <w:webHidden/>
              </w:rPr>
              <w:instrText xml:space="preserve"> PAGEREF _Toc153712845 \h </w:instrText>
            </w:r>
            <w:r w:rsidR="007F75B1">
              <w:rPr>
                <w:noProof/>
                <w:webHidden/>
              </w:rPr>
            </w:r>
            <w:r w:rsidR="007F75B1">
              <w:rPr>
                <w:noProof/>
                <w:webHidden/>
              </w:rPr>
              <w:fldChar w:fldCharType="separate"/>
            </w:r>
            <w:r w:rsidR="00D81A57">
              <w:rPr>
                <w:noProof/>
                <w:webHidden/>
              </w:rPr>
              <w:t>43</w:t>
            </w:r>
            <w:r w:rsidR="007F75B1">
              <w:rPr>
                <w:noProof/>
                <w:webHidden/>
              </w:rPr>
              <w:fldChar w:fldCharType="end"/>
            </w:r>
          </w:hyperlink>
        </w:p>
        <w:p w14:paraId="5D086F68" w14:textId="4EB0276B"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6" w:history="1">
            <w:r w:rsidR="007F75B1" w:rsidRPr="00D75A6C">
              <w:rPr>
                <w:rStyle w:val="Hyperlink"/>
                <w:noProof/>
              </w:rPr>
              <w:t>4.1 Result Achieved</w:t>
            </w:r>
            <w:r w:rsidR="007F75B1">
              <w:rPr>
                <w:noProof/>
                <w:webHidden/>
              </w:rPr>
              <w:tab/>
            </w:r>
            <w:r w:rsidR="007F75B1">
              <w:rPr>
                <w:noProof/>
                <w:webHidden/>
              </w:rPr>
              <w:fldChar w:fldCharType="begin"/>
            </w:r>
            <w:r w:rsidR="007F75B1">
              <w:rPr>
                <w:noProof/>
                <w:webHidden/>
              </w:rPr>
              <w:instrText xml:space="preserve"> PAGEREF _Toc153712846 \h </w:instrText>
            </w:r>
            <w:r w:rsidR="007F75B1">
              <w:rPr>
                <w:noProof/>
                <w:webHidden/>
              </w:rPr>
            </w:r>
            <w:r w:rsidR="007F75B1">
              <w:rPr>
                <w:noProof/>
                <w:webHidden/>
              </w:rPr>
              <w:fldChar w:fldCharType="separate"/>
            </w:r>
            <w:r w:rsidR="00D81A57">
              <w:rPr>
                <w:noProof/>
                <w:webHidden/>
              </w:rPr>
              <w:t>43</w:t>
            </w:r>
            <w:r w:rsidR="007F75B1">
              <w:rPr>
                <w:noProof/>
                <w:webHidden/>
              </w:rPr>
              <w:fldChar w:fldCharType="end"/>
            </w:r>
          </w:hyperlink>
        </w:p>
        <w:p w14:paraId="27A6E3D1" w14:textId="2F9EAA83"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7" w:history="1">
            <w:r w:rsidR="007F75B1" w:rsidRPr="00D75A6C">
              <w:rPr>
                <w:rStyle w:val="Hyperlink"/>
                <w:noProof/>
              </w:rPr>
              <w:t>4.2 Drawback</w:t>
            </w:r>
            <w:r w:rsidR="007F75B1">
              <w:rPr>
                <w:noProof/>
                <w:webHidden/>
              </w:rPr>
              <w:tab/>
            </w:r>
            <w:r w:rsidR="007F75B1">
              <w:rPr>
                <w:noProof/>
                <w:webHidden/>
              </w:rPr>
              <w:fldChar w:fldCharType="begin"/>
            </w:r>
            <w:r w:rsidR="007F75B1">
              <w:rPr>
                <w:noProof/>
                <w:webHidden/>
              </w:rPr>
              <w:instrText xml:space="preserve"> PAGEREF _Toc153712847 \h </w:instrText>
            </w:r>
            <w:r w:rsidR="007F75B1">
              <w:rPr>
                <w:noProof/>
                <w:webHidden/>
              </w:rPr>
            </w:r>
            <w:r w:rsidR="007F75B1">
              <w:rPr>
                <w:noProof/>
                <w:webHidden/>
              </w:rPr>
              <w:fldChar w:fldCharType="separate"/>
            </w:r>
            <w:r w:rsidR="00D81A57">
              <w:rPr>
                <w:noProof/>
                <w:webHidden/>
              </w:rPr>
              <w:t>43</w:t>
            </w:r>
            <w:r w:rsidR="007F75B1">
              <w:rPr>
                <w:noProof/>
                <w:webHidden/>
              </w:rPr>
              <w:fldChar w:fldCharType="end"/>
            </w:r>
          </w:hyperlink>
        </w:p>
        <w:p w14:paraId="487E8624" w14:textId="209B6C2D"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8" w:history="1">
            <w:r w:rsidR="007F75B1" w:rsidRPr="00D75A6C">
              <w:rPr>
                <w:rStyle w:val="Hyperlink"/>
                <w:noProof/>
              </w:rPr>
              <w:t>4.3 Future Improvement</w:t>
            </w:r>
            <w:r w:rsidR="007F75B1">
              <w:rPr>
                <w:noProof/>
                <w:webHidden/>
              </w:rPr>
              <w:tab/>
            </w:r>
            <w:r w:rsidR="007F75B1">
              <w:rPr>
                <w:noProof/>
                <w:webHidden/>
              </w:rPr>
              <w:fldChar w:fldCharType="begin"/>
            </w:r>
            <w:r w:rsidR="007F75B1">
              <w:rPr>
                <w:noProof/>
                <w:webHidden/>
              </w:rPr>
              <w:instrText xml:space="preserve"> PAGEREF _Toc153712848 \h </w:instrText>
            </w:r>
            <w:r w:rsidR="007F75B1">
              <w:rPr>
                <w:noProof/>
                <w:webHidden/>
              </w:rPr>
            </w:r>
            <w:r w:rsidR="007F75B1">
              <w:rPr>
                <w:noProof/>
                <w:webHidden/>
              </w:rPr>
              <w:fldChar w:fldCharType="separate"/>
            </w:r>
            <w:r w:rsidR="00D81A57">
              <w:rPr>
                <w:noProof/>
                <w:webHidden/>
              </w:rPr>
              <w:t>44</w:t>
            </w:r>
            <w:r w:rsidR="007F75B1">
              <w:rPr>
                <w:noProof/>
                <w:webHidden/>
              </w:rPr>
              <w:fldChar w:fldCharType="end"/>
            </w:r>
          </w:hyperlink>
        </w:p>
        <w:p w14:paraId="38ECFC47" w14:textId="436CAACE" w:rsidR="007F75B1" w:rsidRDefault="00000000">
          <w:pPr>
            <w:pStyle w:val="TOC1"/>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49" w:history="1">
            <w:r w:rsidR="007F75B1" w:rsidRPr="00D75A6C">
              <w:rPr>
                <w:rStyle w:val="Hyperlink"/>
                <w:noProof/>
              </w:rPr>
              <w:t>WORK ASSIGNMENT AND MEMBERS EVALUATION</w:t>
            </w:r>
            <w:r w:rsidR="007F75B1">
              <w:rPr>
                <w:noProof/>
                <w:webHidden/>
              </w:rPr>
              <w:tab/>
            </w:r>
            <w:r w:rsidR="007F75B1">
              <w:rPr>
                <w:noProof/>
                <w:webHidden/>
              </w:rPr>
              <w:fldChar w:fldCharType="begin"/>
            </w:r>
            <w:r w:rsidR="007F75B1">
              <w:rPr>
                <w:noProof/>
                <w:webHidden/>
              </w:rPr>
              <w:instrText xml:space="preserve"> PAGEREF _Toc153712849 \h </w:instrText>
            </w:r>
            <w:r w:rsidR="007F75B1">
              <w:rPr>
                <w:noProof/>
                <w:webHidden/>
              </w:rPr>
            </w:r>
            <w:r w:rsidR="007F75B1">
              <w:rPr>
                <w:noProof/>
                <w:webHidden/>
              </w:rPr>
              <w:fldChar w:fldCharType="separate"/>
            </w:r>
            <w:r w:rsidR="00D81A57">
              <w:rPr>
                <w:noProof/>
                <w:webHidden/>
              </w:rPr>
              <w:t>45</w:t>
            </w:r>
            <w:r w:rsidR="007F75B1">
              <w:rPr>
                <w:noProof/>
                <w:webHidden/>
              </w:rPr>
              <w:fldChar w:fldCharType="end"/>
            </w:r>
          </w:hyperlink>
        </w:p>
        <w:p w14:paraId="76970A87" w14:textId="75156892"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0" w:history="1">
            <w:r w:rsidR="007F75B1" w:rsidRPr="00D75A6C">
              <w:rPr>
                <w:rStyle w:val="Hyperlink"/>
                <w:noProof/>
              </w:rPr>
              <w:t>Task Assignment</w:t>
            </w:r>
            <w:r w:rsidR="007F75B1">
              <w:rPr>
                <w:noProof/>
                <w:webHidden/>
              </w:rPr>
              <w:tab/>
            </w:r>
            <w:r w:rsidR="007F75B1">
              <w:rPr>
                <w:noProof/>
                <w:webHidden/>
              </w:rPr>
              <w:fldChar w:fldCharType="begin"/>
            </w:r>
            <w:r w:rsidR="007F75B1">
              <w:rPr>
                <w:noProof/>
                <w:webHidden/>
              </w:rPr>
              <w:instrText xml:space="preserve"> PAGEREF _Toc153712850 \h </w:instrText>
            </w:r>
            <w:r w:rsidR="007F75B1">
              <w:rPr>
                <w:noProof/>
                <w:webHidden/>
              </w:rPr>
            </w:r>
            <w:r w:rsidR="007F75B1">
              <w:rPr>
                <w:noProof/>
                <w:webHidden/>
              </w:rPr>
              <w:fldChar w:fldCharType="separate"/>
            </w:r>
            <w:r w:rsidR="00D81A57">
              <w:rPr>
                <w:noProof/>
                <w:webHidden/>
              </w:rPr>
              <w:t>45</w:t>
            </w:r>
            <w:r w:rsidR="007F75B1">
              <w:rPr>
                <w:noProof/>
                <w:webHidden/>
              </w:rPr>
              <w:fldChar w:fldCharType="end"/>
            </w:r>
          </w:hyperlink>
        </w:p>
        <w:p w14:paraId="1B7BDBF9" w14:textId="77908356" w:rsidR="007F75B1" w:rsidRDefault="00000000">
          <w:pPr>
            <w:pStyle w:val="TOC2"/>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1" w:history="1">
            <w:r w:rsidR="007F75B1" w:rsidRPr="00D75A6C">
              <w:rPr>
                <w:rStyle w:val="Hyperlink"/>
                <w:noProof/>
              </w:rPr>
              <w:t>Member evaluation</w:t>
            </w:r>
            <w:r w:rsidR="007F75B1">
              <w:rPr>
                <w:noProof/>
                <w:webHidden/>
              </w:rPr>
              <w:tab/>
            </w:r>
            <w:r w:rsidR="007F75B1">
              <w:rPr>
                <w:noProof/>
                <w:webHidden/>
              </w:rPr>
              <w:fldChar w:fldCharType="begin"/>
            </w:r>
            <w:r w:rsidR="007F75B1">
              <w:rPr>
                <w:noProof/>
                <w:webHidden/>
              </w:rPr>
              <w:instrText xml:space="preserve"> PAGEREF _Toc153712851 \h </w:instrText>
            </w:r>
            <w:r w:rsidR="007F75B1">
              <w:rPr>
                <w:noProof/>
                <w:webHidden/>
              </w:rPr>
            </w:r>
            <w:r w:rsidR="007F75B1">
              <w:rPr>
                <w:noProof/>
                <w:webHidden/>
              </w:rPr>
              <w:fldChar w:fldCharType="separate"/>
            </w:r>
            <w:r w:rsidR="00D81A57">
              <w:rPr>
                <w:noProof/>
                <w:webHidden/>
              </w:rPr>
              <w:t>47</w:t>
            </w:r>
            <w:r w:rsidR="007F75B1">
              <w:rPr>
                <w:noProof/>
                <w:webHidden/>
              </w:rPr>
              <w:fldChar w:fldCharType="end"/>
            </w:r>
          </w:hyperlink>
        </w:p>
        <w:p w14:paraId="79B2ADE7" w14:textId="18C1609C" w:rsidR="007F75B1" w:rsidRDefault="00000000">
          <w:pPr>
            <w:pStyle w:val="TOC1"/>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2" w:history="1">
            <w:r w:rsidR="007F75B1" w:rsidRPr="00D75A6C">
              <w:rPr>
                <w:rStyle w:val="Hyperlink"/>
                <w:noProof/>
              </w:rPr>
              <w:t>REFERENCE</w:t>
            </w:r>
            <w:r w:rsidR="007F75B1">
              <w:rPr>
                <w:noProof/>
                <w:webHidden/>
              </w:rPr>
              <w:tab/>
            </w:r>
            <w:r w:rsidR="007F75B1">
              <w:rPr>
                <w:noProof/>
                <w:webHidden/>
              </w:rPr>
              <w:fldChar w:fldCharType="begin"/>
            </w:r>
            <w:r w:rsidR="007F75B1">
              <w:rPr>
                <w:noProof/>
                <w:webHidden/>
              </w:rPr>
              <w:instrText xml:space="preserve"> PAGEREF _Toc153712852 \h </w:instrText>
            </w:r>
            <w:r w:rsidR="007F75B1">
              <w:rPr>
                <w:noProof/>
                <w:webHidden/>
              </w:rPr>
            </w:r>
            <w:r w:rsidR="007F75B1">
              <w:rPr>
                <w:noProof/>
                <w:webHidden/>
              </w:rPr>
              <w:fldChar w:fldCharType="separate"/>
            </w:r>
            <w:r w:rsidR="00D81A57">
              <w:rPr>
                <w:noProof/>
                <w:webHidden/>
              </w:rPr>
              <w:t>48</w:t>
            </w:r>
            <w:r w:rsidR="007F75B1">
              <w:rPr>
                <w:noProof/>
                <w:webHidden/>
              </w:rPr>
              <w:fldChar w:fldCharType="end"/>
            </w:r>
          </w:hyperlink>
        </w:p>
        <w:p w14:paraId="2F9C59CA" w14:textId="56C67DF0" w:rsidR="28540120" w:rsidRDefault="28540120" w:rsidP="28540120">
          <w:pPr>
            <w:pStyle w:val="TOC2"/>
            <w:tabs>
              <w:tab w:val="right" w:leader="dot" w:pos="9120"/>
            </w:tabs>
            <w:rPr>
              <w:rStyle w:val="Hyperlink"/>
            </w:rPr>
          </w:pPr>
          <w:r>
            <w:fldChar w:fldCharType="end"/>
          </w:r>
        </w:p>
      </w:sdtContent>
    </w:sdt>
    <w:p w14:paraId="2DFFA84B" w14:textId="630A6B8A" w:rsidR="28540120" w:rsidRDefault="28540120" w:rsidP="28540120">
      <w:pPr>
        <w:pStyle w:val="Chng"/>
        <w:tabs>
          <w:tab w:val="right" w:leader="dot" w:pos="9120"/>
        </w:tabs>
        <w:ind w:firstLine="0"/>
      </w:pPr>
    </w:p>
    <w:p w14:paraId="334531D3" w14:textId="7B5DC936" w:rsidR="4C1DEC45" w:rsidRDefault="4C1DEC45" w:rsidP="4C1DEC45">
      <w:pPr>
        <w:pStyle w:val="Chng"/>
        <w:ind w:firstLine="0"/>
      </w:pPr>
    </w:p>
    <w:p w14:paraId="4245F1EB" w14:textId="4B8F3A2B" w:rsidR="49E50275" w:rsidRDefault="49E50275" w:rsidP="49E50275">
      <w:pPr>
        <w:pStyle w:val="Nidungvnbn"/>
        <w:ind w:firstLine="0"/>
      </w:pPr>
    </w:p>
    <w:p w14:paraId="678B9ED3" w14:textId="4C844EF4" w:rsidR="49E50275" w:rsidRDefault="49E50275" w:rsidP="49E50275">
      <w:pPr>
        <w:pStyle w:val="Nidungvnbn"/>
        <w:ind w:firstLine="0"/>
      </w:pPr>
    </w:p>
    <w:p w14:paraId="15C12AC6" w14:textId="6B5A7C78" w:rsidR="4C1DEC45" w:rsidRDefault="49E50275" w:rsidP="007958DA">
      <w:r>
        <w:br w:type="page"/>
      </w:r>
    </w:p>
    <w:p w14:paraId="0581287E" w14:textId="3F0744B0" w:rsidR="4C1DEC45" w:rsidRDefault="5249673D" w:rsidP="49E50275">
      <w:pPr>
        <w:pStyle w:val="Chng"/>
        <w:spacing w:line="240" w:lineRule="auto"/>
        <w:ind w:firstLine="720"/>
        <w:rPr>
          <w:lang w:val="en-US"/>
        </w:rPr>
      </w:pPr>
      <w:r>
        <w:lastRenderedPageBreak/>
        <w:t>LIST OF TABLES, FIGURES, GRAPHS</w:t>
      </w:r>
    </w:p>
    <w:p w14:paraId="0EEFC5FA" w14:textId="2BE29736" w:rsidR="4C1DEC45" w:rsidRDefault="5249673D" w:rsidP="28540120">
      <w:pPr>
        <w:spacing w:line="240" w:lineRule="auto"/>
        <w:ind w:firstLine="0"/>
        <w:rPr>
          <w:rStyle w:val="BookTitle"/>
        </w:rPr>
      </w:pPr>
      <w:r w:rsidRPr="28540120">
        <w:rPr>
          <w:rStyle w:val="BookTitle"/>
        </w:rPr>
        <w:t>LIST OF FIGURES</w:t>
      </w:r>
    </w:p>
    <w:p w14:paraId="1125DDE2" w14:textId="737731C1" w:rsidR="007F75B1" w:rsidRDefault="00D40FA5">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r>
        <w:rPr>
          <w:rStyle w:val="BookTitle"/>
        </w:rPr>
        <w:fldChar w:fldCharType="begin"/>
      </w:r>
      <w:r>
        <w:rPr>
          <w:rStyle w:val="BookTitle"/>
        </w:rPr>
        <w:instrText xml:space="preserve"> TOC \h \z \c "Figure  " </w:instrText>
      </w:r>
      <w:r>
        <w:rPr>
          <w:rStyle w:val="BookTitle"/>
        </w:rPr>
        <w:fldChar w:fldCharType="separate"/>
      </w:r>
      <w:hyperlink w:anchor="_Toc153712853" w:history="1">
        <w:r w:rsidR="007F75B1" w:rsidRPr="0084263C">
          <w:rPr>
            <w:rStyle w:val="Hyperlink"/>
            <w:noProof/>
          </w:rPr>
          <w:t>Figure 1: Student Information Management Logo</w:t>
        </w:r>
        <w:r w:rsidR="007F75B1">
          <w:rPr>
            <w:noProof/>
            <w:webHidden/>
          </w:rPr>
          <w:tab/>
        </w:r>
        <w:r w:rsidR="007F75B1">
          <w:rPr>
            <w:noProof/>
            <w:webHidden/>
          </w:rPr>
          <w:fldChar w:fldCharType="begin"/>
        </w:r>
        <w:r w:rsidR="007F75B1">
          <w:rPr>
            <w:noProof/>
            <w:webHidden/>
          </w:rPr>
          <w:instrText xml:space="preserve"> PAGEREF _Toc153712853 \h </w:instrText>
        </w:r>
        <w:r w:rsidR="007F75B1">
          <w:rPr>
            <w:noProof/>
            <w:webHidden/>
          </w:rPr>
        </w:r>
        <w:r w:rsidR="007F75B1">
          <w:rPr>
            <w:noProof/>
            <w:webHidden/>
          </w:rPr>
          <w:fldChar w:fldCharType="separate"/>
        </w:r>
        <w:r w:rsidR="00D81A57">
          <w:rPr>
            <w:noProof/>
            <w:webHidden/>
          </w:rPr>
          <w:t>5</w:t>
        </w:r>
        <w:r w:rsidR="007F75B1">
          <w:rPr>
            <w:noProof/>
            <w:webHidden/>
          </w:rPr>
          <w:fldChar w:fldCharType="end"/>
        </w:r>
      </w:hyperlink>
    </w:p>
    <w:p w14:paraId="74BDDF4B" w14:textId="66B9E5CB"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4" w:history="1">
        <w:r w:rsidR="007F75B1" w:rsidRPr="0084263C">
          <w:rPr>
            <w:rStyle w:val="Hyperlink"/>
            <w:noProof/>
          </w:rPr>
          <w:t>Figure 2: JDBC Logo</w:t>
        </w:r>
        <w:r w:rsidR="007F75B1">
          <w:rPr>
            <w:noProof/>
            <w:webHidden/>
          </w:rPr>
          <w:tab/>
        </w:r>
        <w:r w:rsidR="007F75B1">
          <w:rPr>
            <w:noProof/>
            <w:webHidden/>
          </w:rPr>
          <w:fldChar w:fldCharType="begin"/>
        </w:r>
        <w:r w:rsidR="007F75B1">
          <w:rPr>
            <w:noProof/>
            <w:webHidden/>
          </w:rPr>
          <w:instrText xml:space="preserve"> PAGEREF _Toc153712854 \h </w:instrText>
        </w:r>
        <w:r w:rsidR="007F75B1">
          <w:rPr>
            <w:noProof/>
            <w:webHidden/>
          </w:rPr>
        </w:r>
        <w:r w:rsidR="007F75B1">
          <w:rPr>
            <w:noProof/>
            <w:webHidden/>
          </w:rPr>
          <w:fldChar w:fldCharType="separate"/>
        </w:r>
        <w:r w:rsidR="00D81A57">
          <w:rPr>
            <w:noProof/>
            <w:webHidden/>
          </w:rPr>
          <w:t>8</w:t>
        </w:r>
        <w:r w:rsidR="007F75B1">
          <w:rPr>
            <w:noProof/>
            <w:webHidden/>
          </w:rPr>
          <w:fldChar w:fldCharType="end"/>
        </w:r>
      </w:hyperlink>
    </w:p>
    <w:p w14:paraId="332C494B" w14:textId="28753AC7"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5" w:history="1">
        <w:r w:rsidR="007F75B1" w:rsidRPr="0084263C">
          <w:rPr>
            <w:rStyle w:val="Hyperlink"/>
            <w:noProof/>
          </w:rPr>
          <w:t>Figure 3: Graph Showcasing JDBC Architecture</w:t>
        </w:r>
        <w:r w:rsidR="007F75B1">
          <w:rPr>
            <w:noProof/>
            <w:webHidden/>
          </w:rPr>
          <w:tab/>
        </w:r>
        <w:r w:rsidR="007F75B1">
          <w:rPr>
            <w:noProof/>
            <w:webHidden/>
          </w:rPr>
          <w:fldChar w:fldCharType="begin"/>
        </w:r>
        <w:r w:rsidR="007F75B1">
          <w:rPr>
            <w:noProof/>
            <w:webHidden/>
          </w:rPr>
          <w:instrText xml:space="preserve"> PAGEREF _Toc153712855 \h </w:instrText>
        </w:r>
        <w:r w:rsidR="007F75B1">
          <w:rPr>
            <w:noProof/>
            <w:webHidden/>
          </w:rPr>
        </w:r>
        <w:r w:rsidR="007F75B1">
          <w:rPr>
            <w:noProof/>
            <w:webHidden/>
          </w:rPr>
          <w:fldChar w:fldCharType="separate"/>
        </w:r>
        <w:r w:rsidR="00D81A57">
          <w:rPr>
            <w:noProof/>
            <w:webHidden/>
          </w:rPr>
          <w:t>9</w:t>
        </w:r>
        <w:r w:rsidR="007F75B1">
          <w:rPr>
            <w:noProof/>
            <w:webHidden/>
          </w:rPr>
          <w:fldChar w:fldCharType="end"/>
        </w:r>
      </w:hyperlink>
    </w:p>
    <w:p w14:paraId="45047E44" w14:textId="606504A8"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6" w:history="1">
        <w:r w:rsidR="007F75B1" w:rsidRPr="0084263C">
          <w:rPr>
            <w:rStyle w:val="Hyperlink"/>
            <w:noProof/>
          </w:rPr>
          <w:t>Figure 4: Graph Showcasing JDBC Driver Type</w:t>
        </w:r>
        <w:r w:rsidR="007F75B1">
          <w:rPr>
            <w:noProof/>
            <w:webHidden/>
          </w:rPr>
          <w:tab/>
        </w:r>
        <w:r w:rsidR="007F75B1">
          <w:rPr>
            <w:noProof/>
            <w:webHidden/>
          </w:rPr>
          <w:fldChar w:fldCharType="begin"/>
        </w:r>
        <w:r w:rsidR="007F75B1">
          <w:rPr>
            <w:noProof/>
            <w:webHidden/>
          </w:rPr>
          <w:instrText xml:space="preserve"> PAGEREF _Toc153712856 \h </w:instrText>
        </w:r>
        <w:r w:rsidR="007F75B1">
          <w:rPr>
            <w:noProof/>
            <w:webHidden/>
          </w:rPr>
        </w:r>
        <w:r w:rsidR="007F75B1">
          <w:rPr>
            <w:noProof/>
            <w:webHidden/>
          </w:rPr>
          <w:fldChar w:fldCharType="separate"/>
        </w:r>
        <w:r w:rsidR="00D81A57">
          <w:rPr>
            <w:noProof/>
            <w:webHidden/>
          </w:rPr>
          <w:t>11</w:t>
        </w:r>
        <w:r w:rsidR="007F75B1">
          <w:rPr>
            <w:noProof/>
            <w:webHidden/>
          </w:rPr>
          <w:fldChar w:fldCharType="end"/>
        </w:r>
      </w:hyperlink>
    </w:p>
    <w:p w14:paraId="586CBD22" w14:textId="6039FFBD"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7" w:history="1">
        <w:r w:rsidR="007F75B1" w:rsidRPr="0084263C">
          <w:rPr>
            <w:rStyle w:val="Hyperlink"/>
            <w:noProof/>
          </w:rPr>
          <w:t>Figure 5: JDBC VS ODBC Image</w:t>
        </w:r>
        <w:r w:rsidR="007F75B1">
          <w:rPr>
            <w:noProof/>
            <w:webHidden/>
          </w:rPr>
          <w:tab/>
        </w:r>
        <w:r w:rsidR="007F75B1">
          <w:rPr>
            <w:noProof/>
            <w:webHidden/>
          </w:rPr>
          <w:fldChar w:fldCharType="begin"/>
        </w:r>
        <w:r w:rsidR="007F75B1">
          <w:rPr>
            <w:noProof/>
            <w:webHidden/>
          </w:rPr>
          <w:instrText xml:space="preserve"> PAGEREF _Toc153712857 \h </w:instrText>
        </w:r>
        <w:r w:rsidR="007F75B1">
          <w:rPr>
            <w:noProof/>
            <w:webHidden/>
          </w:rPr>
        </w:r>
        <w:r w:rsidR="007F75B1">
          <w:rPr>
            <w:noProof/>
            <w:webHidden/>
          </w:rPr>
          <w:fldChar w:fldCharType="separate"/>
        </w:r>
        <w:r w:rsidR="00D81A57">
          <w:rPr>
            <w:noProof/>
            <w:webHidden/>
          </w:rPr>
          <w:t>12</w:t>
        </w:r>
        <w:r w:rsidR="007F75B1">
          <w:rPr>
            <w:noProof/>
            <w:webHidden/>
          </w:rPr>
          <w:fldChar w:fldCharType="end"/>
        </w:r>
      </w:hyperlink>
    </w:p>
    <w:p w14:paraId="5EA0B7A9" w14:textId="35609390"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8" w:history="1">
        <w:r w:rsidR="007F75B1" w:rsidRPr="0084263C">
          <w:rPr>
            <w:rStyle w:val="Hyperlink"/>
            <w:noProof/>
          </w:rPr>
          <w:t>Figure 6: Connection Config For Handeling Connection String</w:t>
        </w:r>
        <w:r w:rsidR="007F75B1">
          <w:rPr>
            <w:noProof/>
            <w:webHidden/>
          </w:rPr>
          <w:tab/>
        </w:r>
        <w:r w:rsidR="007F75B1">
          <w:rPr>
            <w:noProof/>
            <w:webHidden/>
          </w:rPr>
          <w:fldChar w:fldCharType="begin"/>
        </w:r>
        <w:r w:rsidR="007F75B1">
          <w:rPr>
            <w:noProof/>
            <w:webHidden/>
          </w:rPr>
          <w:instrText xml:space="preserve"> PAGEREF _Toc153712858 \h </w:instrText>
        </w:r>
        <w:r w:rsidR="007F75B1">
          <w:rPr>
            <w:noProof/>
            <w:webHidden/>
          </w:rPr>
        </w:r>
        <w:r w:rsidR="007F75B1">
          <w:rPr>
            <w:noProof/>
            <w:webHidden/>
          </w:rPr>
          <w:fldChar w:fldCharType="separate"/>
        </w:r>
        <w:r w:rsidR="00D81A57">
          <w:rPr>
            <w:noProof/>
            <w:webHidden/>
          </w:rPr>
          <w:t>14</w:t>
        </w:r>
        <w:r w:rsidR="007F75B1">
          <w:rPr>
            <w:noProof/>
            <w:webHidden/>
          </w:rPr>
          <w:fldChar w:fldCharType="end"/>
        </w:r>
      </w:hyperlink>
    </w:p>
    <w:p w14:paraId="56B2C754" w14:textId="714C587D"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59" w:history="1">
        <w:r w:rsidR="007F75B1" w:rsidRPr="0084263C">
          <w:rPr>
            <w:rStyle w:val="Hyperlink"/>
            <w:noProof/>
          </w:rPr>
          <w:t>Figure 7: Connection Factory For Handeling Connection Factory</w:t>
        </w:r>
        <w:r w:rsidR="007F75B1">
          <w:rPr>
            <w:noProof/>
            <w:webHidden/>
          </w:rPr>
          <w:tab/>
        </w:r>
        <w:r w:rsidR="007F75B1">
          <w:rPr>
            <w:noProof/>
            <w:webHidden/>
          </w:rPr>
          <w:fldChar w:fldCharType="begin"/>
        </w:r>
        <w:r w:rsidR="007F75B1">
          <w:rPr>
            <w:noProof/>
            <w:webHidden/>
          </w:rPr>
          <w:instrText xml:space="preserve"> PAGEREF _Toc153712859 \h </w:instrText>
        </w:r>
        <w:r w:rsidR="007F75B1">
          <w:rPr>
            <w:noProof/>
            <w:webHidden/>
          </w:rPr>
        </w:r>
        <w:r w:rsidR="007F75B1">
          <w:rPr>
            <w:noProof/>
            <w:webHidden/>
          </w:rPr>
          <w:fldChar w:fldCharType="separate"/>
        </w:r>
        <w:r w:rsidR="00D81A57">
          <w:rPr>
            <w:noProof/>
            <w:webHidden/>
          </w:rPr>
          <w:t>15</w:t>
        </w:r>
        <w:r w:rsidR="007F75B1">
          <w:rPr>
            <w:noProof/>
            <w:webHidden/>
          </w:rPr>
          <w:fldChar w:fldCharType="end"/>
        </w:r>
      </w:hyperlink>
    </w:p>
    <w:p w14:paraId="2395C1CD" w14:textId="24CF45CA"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0" w:history="1">
        <w:r w:rsidR="007F75B1" w:rsidRPr="0084263C">
          <w:rPr>
            <w:rStyle w:val="Hyperlink"/>
            <w:noProof/>
          </w:rPr>
          <w:t>Figure 8:  AddUser Method That Used JDBC</w:t>
        </w:r>
        <w:r w:rsidR="007F75B1">
          <w:rPr>
            <w:noProof/>
            <w:webHidden/>
          </w:rPr>
          <w:tab/>
        </w:r>
        <w:r w:rsidR="007F75B1">
          <w:rPr>
            <w:noProof/>
            <w:webHidden/>
          </w:rPr>
          <w:fldChar w:fldCharType="begin"/>
        </w:r>
        <w:r w:rsidR="007F75B1">
          <w:rPr>
            <w:noProof/>
            <w:webHidden/>
          </w:rPr>
          <w:instrText xml:space="preserve"> PAGEREF _Toc153712860 \h </w:instrText>
        </w:r>
        <w:r w:rsidR="007F75B1">
          <w:rPr>
            <w:noProof/>
            <w:webHidden/>
          </w:rPr>
        </w:r>
        <w:r w:rsidR="007F75B1">
          <w:rPr>
            <w:noProof/>
            <w:webHidden/>
          </w:rPr>
          <w:fldChar w:fldCharType="separate"/>
        </w:r>
        <w:r w:rsidR="00D81A57">
          <w:rPr>
            <w:noProof/>
            <w:webHidden/>
          </w:rPr>
          <w:t>16</w:t>
        </w:r>
        <w:r w:rsidR="007F75B1">
          <w:rPr>
            <w:noProof/>
            <w:webHidden/>
          </w:rPr>
          <w:fldChar w:fldCharType="end"/>
        </w:r>
      </w:hyperlink>
    </w:p>
    <w:p w14:paraId="4338989C" w14:textId="427EAC23"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1" w:history="1">
        <w:r w:rsidR="007F75B1" w:rsidRPr="0084263C">
          <w:rPr>
            <w:rStyle w:val="Hyperlink"/>
            <w:noProof/>
          </w:rPr>
          <w:t>Figure 9:  Swing Logo</w:t>
        </w:r>
        <w:r w:rsidR="007F75B1">
          <w:rPr>
            <w:noProof/>
            <w:webHidden/>
          </w:rPr>
          <w:tab/>
        </w:r>
        <w:r w:rsidR="007F75B1">
          <w:rPr>
            <w:noProof/>
            <w:webHidden/>
          </w:rPr>
          <w:fldChar w:fldCharType="begin"/>
        </w:r>
        <w:r w:rsidR="007F75B1">
          <w:rPr>
            <w:noProof/>
            <w:webHidden/>
          </w:rPr>
          <w:instrText xml:space="preserve"> PAGEREF _Toc153712861 \h </w:instrText>
        </w:r>
        <w:r w:rsidR="007F75B1">
          <w:rPr>
            <w:noProof/>
            <w:webHidden/>
          </w:rPr>
        </w:r>
        <w:r w:rsidR="007F75B1">
          <w:rPr>
            <w:noProof/>
            <w:webHidden/>
          </w:rPr>
          <w:fldChar w:fldCharType="separate"/>
        </w:r>
        <w:r w:rsidR="00D81A57">
          <w:rPr>
            <w:noProof/>
            <w:webHidden/>
          </w:rPr>
          <w:t>17</w:t>
        </w:r>
        <w:r w:rsidR="007F75B1">
          <w:rPr>
            <w:noProof/>
            <w:webHidden/>
          </w:rPr>
          <w:fldChar w:fldCharType="end"/>
        </w:r>
      </w:hyperlink>
    </w:p>
    <w:p w14:paraId="6D4368EB" w14:textId="2E6840C0"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2" w:history="1">
        <w:r w:rsidR="007F75B1" w:rsidRPr="0084263C">
          <w:rPr>
            <w:rStyle w:val="Hyperlink"/>
            <w:noProof/>
          </w:rPr>
          <w:t>Figure 10:  Swing VS AWT Image</w:t>
        </w:r>
        <w:r w:rsidR="007F75B1">
          <w:rPr>
            <w:noProof/>
            <w:webHidden/>
          </w:rPr>
          <w:tab/>
        </w:r>
        <w:r w:rsidR="007F75B1">
          <w:rPr>
            <w:noProof/>
            <w:webHidden/>
          </w:rPr>
          <w:fldChar w:fldCharType="begin"/>
        </w:r>
        <w:r w:rsidR="007F75B1">
          <w:rPr>
            <w:noProof/>
            <w:webHidden/>
          </w:rPr>
          <w:instrText xml:space="preserve"> PAGEREF _Toc153712862 \h </w:instrText>
        </w:r>
        <w:r w:rsidR="007F75B1">
          <w:rPr>
            <w:noProof/>
            <w:webHidden/>
          </w:rPr>
        </w:r>
        <w:r w:rsidR="007F75B1">
          <w:rPr>
            <w:noProof/>
            <w:webHidden/>
          </w:rPr>
          <w:fldChar w:fldCharType="separate"/>
        </w:r>
        <w:r w:rsidR="00D81A57">
          <w:rPr>
            <w:noProof/>
            <w:webHidden/>
          </w:rPr>
          <w:t>19</w:t>
        </w:r>
        <w:r w:rsidR="007F75B1">
          <w:rPr>
            <w:noProof/>
            <w:webHidden/>
          </w:rPr>
          <w:fldChar w:fldCharType="end"/>
        </w:r>
      </w:hyperlink>
    </w:p>
    <w:p w14:paraId="4E1CEDD1" w14:textId="4D529CE6"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3" w:history="1">
        <w:r w:rsidR="007F75B1" w:rsidRPr="0084263C">
          <w:rPr>
            <w:rStyle w:val="Hyperlink"/>
            <w:noProof/>
          </w:rPr>
          <w:t>Figure 11:  Jlabel Implementation</w:t>
        </w:r>
        <w:r w:rsidR="007F75B1">
          <w:rPr>
            <w:noProof/>
            <w:webHidden/>
          </w:rPr>
          <w:tab/>
        </w:r>
        <w:r w:rsidR="007F75B1">
          <w:rPr>
            <w:noProof/>
            <w:webHidden/>
          </w:rPr>
          <w:fldChar w:fldCharType="begin"/>
        </w:r>
        <w:r w:rsidR="007F75B1">
          <w:rPr>
            <w:noProof/>
            <w:webHidden/>
          </w:rPr>
          <w:instrText xml:space="preserve"> PAGEREF _Toc153712863 \h </w:instrText>
        </w:r>
        <w:r w:rsidR="007F75B1">
          <w:rPr>
            <w:noProof/>
            <w:webHidden/>
          </w:rPr>
        </w:r>
        <w:r w:rsidR="007F75B1">
          <w:rPr>
            <w:noProof/>
            <w:webHidden/>
          </w:rPr>
          <w:fldChar w:fldCharType="separate"/>
        </w:r>
        <w:r w:rsidR="00D81A57">
          <w:rPr>
            <w:noProof/>
            <w:webHidden/>
          </w:rPr>
          <w:t>20</w:t>
        </w:r>
        <w:r w:rsidR="007F75B1">
          <w:rPr>
            <w:noProof/>
            <w:webHidden/>
          </w:rPr>
          <w:fldChar w:fldCharType="end"/>
        </w:r>
      </w:hyperlink>
    </w:p>
    <w:p w14:paraId="46DC3AE0" w14:textId="190195DD"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4" w:history="1">
        <w:r w:rsidR="007F75B1" w:rsidRPr="0084263C">
          <w:rPr>
            <w:rStyle w:val="Hyperlink"/>
            <w:noProof/>
          </w:rPr>
          <w:t>Figure 12:  AWT Label Imprementation</w:t>
        </w:r>
        <w:r w:rsidR="007F75B1">
          <w:rPr>
            <w:noProof/>
            <w:webHidden/>
          </w:rPr>
          <w:tab/>
        </w:r>
        <w:r w:rsidR="007F75B1">
          <w:rPr>
            <w:noProof/>
            <w:webHidden/>
          </w:rPr>
          <w:fldChar w:fldCharType="begin"/>
        </w:r>
        <w:r w:rsidR="007F75B1">
          <w:rPr>
            <w:noProof/>
            <w:webHidden/>
          </w:rPr>
          <w:instrText xml:space="preserve"> PAGEREF _Toc153712864 \h </w:instrText>
        </w:r>
        <w:r w:rsidR="007F75B1">
          <w:rPr>
            <w:noProof/>
            <w:webHidden/>
          </w:rPr>
        </w:r>
        <w:r w:rsidR="007F75B1">
          <w:rPr>
            <w:noProof/>
            <w:webHidden/>
          </w:rPr>
          <w:fldChar w:fldCharType="separate"/>
        </w:r>
        <w:r w:rsidR="00D81A57">
          <w:rPr>
            <w:noProof/>
            <w:webHidden/>
          </w:rPr>
          <w:t>21</w:t>
        </w:r>
        <w:r w:rsidR="007F75B1">
          <w:rPr>
            <w:noProof/>
            <w:webHidden/>
          </w:rPr>
          <w:fldChar w:fldCharType="end"/>
        </w:r>
      </w:hyperlink>
    </w:p>
    <w:p w14:paraId="09CB75F3" w14:textId="446F4255"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5" w:history="1">
        <w:r w:rsidR="007F75B1" w:rsidRPr="0084263C">
          <w:rPr>
            <w:rStyle w:val="Hyperlink"/>
            <w:noProof/>
          </w:rPr>
          <w:t>Figure 13:  Jbutton Implementation</w:t>
        </w:r>
        <w:r w:rsidR="007F75B1">
          <w:rPr>
            <w:noProof/>
            <w:webHidden/>
          </w:rPr>
          <w:tab/>
        </w:r>
        <w:r w:rsidR="007F75B1">
          <w:rPr>
            <w:noProof/>
            <w:webHidden/>
          </w:rPr>
          <w:fldChar w:fldCharType="begin"/>
        </w:r>
        <w:r w:rsidR="007F75B1">
          <w:rPr>
            <w:noProof/>
            <w:webHidden/>
          </w:rPr>
          <w:instrText xml:space="preserve"> PAGEREF _Toc153712865 \h </w:instrText>
        </w:r>
        <w:r w:rsidR="007F75B1">
          <w:rPr>
            <w:noProof/>
            <w:webHidden/>
          </w:rPr>
        </w:r>
        <w:r w:rsidR="007F75B1">
          <w:rPr>
            <w:noProof/>
            <w:webHidden/>
          </w:rPr>
          <w:fldChar w:fldCharType="separate"/>
        </w:r>
        <w:r w:rsidR="00D81A57">
          <w:rPr>
            <w:noProof/>
            <w:webHidden/>
          </w:rPr>
          <w:t>22</w:t>
        </w:r>
        <w:r w:rsidR="007F75B1">
          <w:rPr>
            <w:noProof/>
            <w:webHidden/>
          </w:rPr>
          <w:fldChar w:fldCharType="end"/>
        </w:r>
      </w:hyperlink>
    </w:p>
    <w:p w14:paraId="5D78A532" w14:textId="5E989FD2"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6" w:history="1">
        <w:r w:rsidR="007F75B1" w:rsidRPr="0084263C">
          <w:rPr>
            <w:rStyle w:val="Hyperlink"/>
            <w:noProof/>
          </w:rPr>
          <w:t>Figure 14:  AWT Button Implementation</w:t>
        </w:r>
        <w:r w:rsidR="007F75B1">
          <w:rPr>
            <w:noProof/>
            <w:webHidden/>
          </w:rPr>
          <w:tab/>
        </w:r>
        <w:r w:rsidR="007F75B1">
          <w:rPr>
            <w:noProof/>
            <w:webHidden/>
          </w:rPr>
          <w:fldChar w:fldCharType="begin"/>
        </w:r>
        <w:r w:rsidR="007F75B1">
          <w:rPr>
            <w:noProof/>
            <w:webHidden/>
          </w:rPr>
          <w:instrText xml:space="preserve"> PAGEREF _Toc153712866 \h </w:instrText>
        </w:r>
        <w:r w:rsidR="007F75B1">
          <w:rPr>
            <w:noProof/>
            <w:webHidden/>
          </w:rPr>
        </w:r>
        <w:r w:rsidR="007F75B1">
          <w:rPr>
            <w:noProof/>
            <w:webHidden/>
          </w:rPr>
          <w:fldChar w:fldCharType="separate"/>
        </w:r>
        <w:r w:rsidR="00D81A57">
          <w:rPr>
            <w:noProof/>
            <w:webHidden/>
          </w:rPr>
          <w:t>23</w:t>
        </w:r>
        <w:r w:rsidR="007F75B1">
          <w:rPr>
            <w:noProof/>
            <w:webHidden/>
          </w:rPr>
          <w:fldChar w:fldCharType="end"/>
        </w:r>
      </w:hyperlink>
    </w:p>
    <w:p w14:paraId="786658A9" w14:textId="272FAF61"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7" w:history="1">
        <w:r w:rsidR="007F75B1" w:rsidRPr="0084263C">
          <w:rPr>
            <w:rStyle w:val="Hyperlink"/>
            <w:noProof/>
          </w:rPr>
          <w:t>Figure 15: Jspinnerbox And Jcombobox Implementation</w:t>
        </w:r>
        <w:r w:rsidR="007F75B1">
          <w:rPr>
            <w:noProof/>
            <w:webHidden/>
          </w:rPr>
          <w:tab/>
        </w:r>
        <w:r w:rsidR="007F75B1">
          <w:rPr>
            <w:noProof/>
            <w:webHidden/>
          </w:rPr>
          <w:fldChar w:fldCharType="begin"/>
        </w:r>
        <w:r w:rsidR="007F75B1">
          <w:rPr>
            <w:noProof/>
            <w:webHidden/>
          </w:rPr>
          <w:instrText xml:space="preserve"> PAGEREF _Toc153712867 \h </w:instrText>
        </w:r>
        <w:r w:rsidR="007F75B1">
          <w:rPr>
            <w:noProof/>
            <w:webHidden/>
          </w:rPr>
        </w:r>
        <w:r w:rsidR="007F75B1">
          <w:rPr>
            <w:noProof/>
            <w:webHidden/>
          </w:rPr>
          <w:fldChar w:fldCharType="separate"/>
        </w:r>
        <w:r w:rsidR="00D81A57">
          <w:rPr>
            <w:noProof/>
            <w:webHidden/>
          </w:rPr>
          <w:t>24</w:t>
        </w:r>
        <w:r w:rsidR="007F75B1">
          <w:rPr>
            <w:noProof/>
            <w:webHidden/>
          </w:rPr>
          <w:fldChar w:fldCharType="end"/>
        </w:r>
      </w:hyperlink>
    </w:p>
    <w:p w14:paraId="09644202" w14:textId="0CCB80CA"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8" w:history="1">
        <w:r w:rsidR="007F75B1" w:rsidRPr="0084263C">
          <w:rPr>
            <w:rStyle w:val="Hyperlink"/>
            <w:noProof/>
          </w:rPr>
          <w:t>Figure 16:  General Uses Case Diagram</w:t>
        </w:r>
        <w:r w:rsidR="007F75B1">
          <w:rPr>
            <w:noProof/>
            <w:webHidden/>
          </w:rPr>
          <w:tab/>
        </w:r>
        <w:r w:rsidR="007F75B1">
          <w:rPr>
            <w:noProof/>
            <w:webHidden/>
          </w:rPr>
          <w:fldChar w:fldCharType="begin"/>
        </w:r>
        <w:r w:rsidR="007F75B1">
          <w:rPr>
            <w:noProof/>
            <w:webHidden/>
          </w:rPr>
          <w:instrText xml:space="preserve"> PAGEREF _Toc153712868 \h </w:instrText>
        </w:r>
        <w:r w:rsidR="007F75B1">
          <w:rPr>
            <w:noProof/>
            <w:webHidden/>
          </w:rPr>
        </w:r>
        <w:r w:rsidR="007F75B1">
          <w:rPr>
            <w:noProof/>
            <w:webHidden/>
          </w:rPr>
          <w:fldChar w:fldCharType="separate"/>
        </w:r>
        <w:r w:rsidR="00D81A57">
          <w:rPr>
            <w:noProof/>
            <w:webHidden/>
          </w:rPr>
          <w:t>36</w:t>
        </w:r>
        <w:r w:rsidR="007F75B1">
          <w:rPr>
            <w:noProof/>
            <w:webHidden/>
          </w:rPr>
          <w:fldChar w:fldCharType="end"/>
        </w:r>
      </w:hyperlink>
    </w:p>
    <w:p w14:paraId="66450EE1" w14:textId="22CD6E03"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69" w:history="1">
        <w:r w:rsidR="007F75B1" w:rsidRPr="0084263C">
          <w:rPr>
            <w:rStyle w:val="Hyperlink"/>
            <w:noProof/>
          </w:rPr>
          <w:t>Figure 17:  Entity Diagram</w:t>
        </w:r>
        <w:r w:rsidR="007F75B1">
          <w:rPr>
            <w:noProof/>
            <w:webHidden/>
          </w:rPr>
          <w:tab/>
        </w:r>
        <w:r w:rsidR="007F75B1">
          <w:rPr>
            <w:noProof/>
            <w:webHidden/>
          </w:rPr>
          <w:fldChar w:fldCharType="begin"/>
        </w:r>
        <w:r w:rsidR="007F75B1">
          <w:rPr>
            <w:noProof/>
            <w:webHidden/>
          </w:rPr>
          <w:instrText xml:space="preserve"> PAGEREF _Toc153712869 \h </w:instrText>
        </w:r>
        <w:r w:rsidR="007F75B1">
          <w:rPr>
            <w:noProof/>
            <w:webHidden/>
          </w:rPr>
        </w:r>
        <w:r w:rsidR="007F75B1">
          <w:rPr>
            <w:noProof/>
            <w:webHidden/>
          </w:rPr>
          <w:fldChar w:fldCharType="separate"/>
        </w:r>
        <w:r w:rsidR="00D81A57">
          <w:rPr>
            <w:noProof/>
            <w:webHidden/>
          </w:rPr>
          <w:t>39</w:t>
        </w:r>
        <w:r w:rsidR="007F75B1">
          <w:rPr>
            <w:noProof/>
            <w:webHidden/>
          </w:rPr>
          <w:fldChar w:fldCharType="end"/>
        </w:r>
      </w:hyperlink>
    </w:p>
    <w:p w14:paraId="0258CADF" w14:textId="73CF242C"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70" w:history="1">
        <w:r w:rsidR="007F75B1" w:rsidRPr="0084263C">
          <w:rPr>
            <w:rStyle w:val="Hyperlink"/>
            <w:noProof/>
          </w:rPr>
          <w:t>Figure 18:  Login Interface</w:t>
        </w:r>
        <w:r w:rsidR="007F75B1">
          <w:rPr>
            <w:noProof/>
            <w:webHidden/>
          </w:rPr>
          <w:tab/>
        </w:r>
        <w:r w:rsidR="007F75B1">
          <w:rPr>
            <w:noProof/>
            <w:webHidden/>
          </w:rPr>
          <w:fldChar w:fldCharType="begin"/>
        </w:r>
        <w:r w:rsidR="007F75B1">
          <w:rPr>
            <w:noProof/>
            <w:webHidden/>
          </w:rPr>
          <w:instrText xml:space="preserve"> PAGEREF _Toc153712870 \h </w:instrText>
        </w:r>
        <w:r w:rsidR="007F75B1">
          <w:rPr>
            <w:noProof/>
            <w:webHidden/>
          </w:rPr>
        </w:r>
        <w:r w:rsidR="007F75B1">
          <w:rPr>
            <w:noProof/>
            <w:webHidden/>
          </w:rPr>
          <w:fldChar w:fldCharType="separate"/>
        </w:r>
        <w:r w:rsidR="00D81A57">
          <w:rPr>
            <w:noProof/>
            <w:webHidden/>
          </w:rPr>
          <w:t>40</w:t>
        </w:r>
        <w:r w:rsidR="007F75B1">
          <w:rPr>
            <w:noProof/>
            <w:webHidden/>
          </w:rPr>
          <w:fldChar w:fldCharType="end"/>
        </w:r>
      </w:hyperlink>
    </w:p>
    <w:p w14:paraId="236B8D87" w14:textId="0C8CF224"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71" w:history="1">
        <w:r w:rsidR="007F75B1" w:rsidRPr="0084263C">
          <w:rPr>
            <w:rStyle w:val="Hyperlink"/>
            <w:noProof/>
          </w:rPr>
          <w:t>Figure 19:  Student Management Interface</w:t>
        </w:r>
        <w:r w:rsidR="007F75B1">
          <w:rPr>
            <w:noProof/>
            <w:webHidden/>
          </w:rPr>
          <w:tab/>
        </w:r>
        <w:r w:rsidR="007F75B1">
          <w:rPr>
            <w:noProof/>
            <w:webHidden/>
          </w:rPr>
          <w:fldChar w:fldCharType="begin"/>
        </w:r>
        <w:r w:rsidR="007F75B1">
          <w:rPr>
            <w:noProof/>
            <w:webHidden/>
          </w:rPr>
          <w:instrText xml:space="preserve"> PAGEREF _Toc153712871 \h </w:instrText>
        </w:r>
        <w:r w:rsidR="007F75B1">
          <w:rPr>
            <w:noProof/>
            <w:webHidden/>
          </w:rPr>
        </w:r>
        <w:r w:rsidR="007F75B1">
          <w:rPr>
            <w:noProof/>
            <w:webHidden/>
          </w:rPr>
          <w:fldChar w:fldCharType="separate"/>
        </w:r>
        <w:r w:rsidR="00D81A57">
          <w:rPr>
            <w:noProof/>
            <w:webHidden/>
          </w:rPr>
          <w:t>40</w:t>
        </w:r>
        <w:r w:rsidR="007F75B1">
          <w:rPr>
            <w:noProof/>
            <w:webHidden/>
          </w:rPr>
          <w:fldChar w:fldCharType="end"/>
        </w:r>
      </w:hyperlink>
    </w:p>
    <w:p w14:paraId="70213694" w14:textId="1A72F269"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72" w:history="1">
        <w:r w:rsidR="007F75B1" w:rsidRPr="0084263C">
          <w:rPr>
            <w:rStyle w:val="Hyperlink"/>
            <w:noProof/>
          </w:rPr>
          <w:t>Figure 20: User Management Interface</w:t>
        </w:r>
        <w:r w:rsidR="007F75B1">
          <w:rPr>
            <w:noProof/>
            <w:webHidden/>
          </w:rPr>
          <w:tab/>
        </w:r>
        <w:r w:rsidR="007F75B1">
          <w:rPr>
            <w:noProof/>
            <w:webHidden/>
          </w:rPr>
          <w:fldChar w:fldCharType="begin"/>
        </w:r>
        <w:r w:rsidR="007F75B1">
          <w:rPr>
            <w:noProof/>
            <w:webHidden/>
          </w:rPr>
          <w:instrText xml:space="preserve"> PAGEREF _Toc153712872 \h </w:instrText>
        </w:r>
        <w:r w:rsidR="007F75B1">
          <w:rPr>
            <w:noProof/>
            <w:webHidden/>
          </w:rPr>
        </w:r>
        <w:r w:rsidR="007F75B1">
          <w:rPr>
            <w:noProof/>
            <w:webHidden/>
          </w:rPr>
          <w:fldChar w:fldCharType="separate"/>
        </w:r>
        <w:r w:rsidR="00D81A57">
          <w:rPr>
            <w:noProof/>
            <w:webHidden/>
          </w:rPr>
          <w:t>41</w:t>
        </w:r>
        <w:r w:rsidR="007F75B1">
          <w:rPr>
            <w:noProof/>
            <w:webHidden/>
          </w:rPr>
          <w:fldChar w:fldCharType="end"/>
        </w:r>
      </w:hyperlink>
    </w:p>
    <w:p w14:paraId="4537C7FF" w14:textId="5FE7CBE0"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73" w:history="1">
        <w:r w:rsidR="007F75B1" w:rsidRPr="0084263C">
          <w:rPr>
            <w:rStyle w:val="Hyperlink"/>
            <w:noProof/>
          </w:rPr>
          <w:t>Figure 21: Student Detail Interface</w:t>
        </w:r>
        <w:r w:rsidR="007F75B1">
          <w:rPr>
            <w:noProof/>
            <w:webHidden/>
          </w:rPr>
          <w:tab/>
        </w:r>
        <w:r w:rsidR="007F75B1">
          <w:rPr>
            <w:noProof/>
            <w:webHidden/>
          </w:rPr>
          <w:fldChar w:fldCharType="begin"/>
        </w:r>
        <w:r w:rsidR="007F75B1">
          <w:rPr>
            <w:noProof/>
            <w:webHidden/>
          </w:rPr>
          <w:instrText xml:space="preserve"> PAGEREF _Toc153712873 \h </w:instrText>
        </w:r>
        <w:r w:rsidR="007F75B1">
          <w:rPr>
            <w:noProof/>
            <w:webHidden/>
          </w:rPr>
        </w:r>
        <w:r w:rsidR="007F75B1">
          <w:rPr>
            <w:noProof/>
            <w:webHidden/>
          </w:rPr>
          <w:fldChar w:fldCharType="separate"/>
        </w:r>
        <w:r w:rsidR="00D81A57">
          <w:rPr>
            <w:noProof/>
            <w:webHidden/>
          </w:rPr>
          <w:t>41</w:t>
        </w:r>
        <w:r w:rsidR="007F75B1">
          <w:rPr>
            <w:noProof/>
            <w:webHidden/>
          </w:rPr>
          <w:fldChar w:fldCharType="end"/>
        </w:r>
      </w:hyperlink>
    </w:p>
    <w:p w14:paraId="080061C6" w14:textId="4382FCB4"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74" w:history="1">
        <w:r w:rsidR="007F75B1" w:rsidRPr="0084263C">
          <w:rPr>
            <w:rStyle w:val="Hyperlink"/>
            <w:noProof/>
          </w:rPr>
          <w:t>Figure 22: Add A New Student Interface</w:t>
        </w:r>
        <w:r w:rsidR="007F75B1">
          <w:rPr>
            <w:noProof/>
            <w:webHidden/>
          </w:rPr>
          <w:tab/>
        </w:r>
        <w:r w:rsidR="007F75B1">
          <w:rPr>
            <w:noProof/>
            <w:webHidden/>
          </w:rPr>
          <w:fldChar w:fldCharType="begin"/>
        </w:r>
        <w:r w:rsidR="007F75B1">
          <w:rPr>
            <w:noProof/>
            <w:webHidden/>
          </w:rPr>
          <w:instrText xml:space="preserve"> PAGEREF _Toc153712874 \h </w:instrText>
        </w:r>
        <w:r w:rsidR="007F75B1">
          <w:rPr>
            <w:noProof/>
            <w:webHidden/>
          </w:rPr>
        </w:r>
        <w:r w:rsidR="007F75B1">
          <w:rPr>
            <w:noProof/>
            <w:webHidden/>
          </w:rPr>
          <w:fldChar w:fldCharType="separate"/>
        </w:r>
        <w:r w:rsidR="00D81A57">
          <w:rPr>
            <w:noProof/>
            <w:webHidden/>
          </w:rPr>
          <w:t>42</w:t>
        </w:r>
        <w:r w:rsidR="007F75B1">
          <w:rPr>
            <w:noProof/>
            <w:webHidden/>
          </w:rPr>
          <w:fldChar w:fldCharType="end"/>
        </w:r>
      </w:hyperlink>
    </w:p>
    <w:p w14:paraId="11B39E22" w14:textId="1961C786" w:rsidR="007F75B1"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712875" w:history="1">
        <w:r w:rsidR="007F75B1" w:rsidRPr="0084263C">
          <w:rPr>
            <w:rStyle w:val="Hyperlink"/>
            <w:noProof/>
          </w:rPr>
          <w:t>Figure 23: User Detail Interface</w:t>
        </w:r>
        <w:r w:rsidR="007F75B1">
          <w:rPr>
            <w:noProof/>
            <w:webHidden/>
          </w:rPr>
          <w:tab/>
        </w:r>
        <w:r w:rsidR="007F75B1">
          <w:rPr>
            <w:noProof/>
            <w:webHidden/>
          </w:rPr>
          <w:fldChar w:fldCharType="begin"/>
        </w:r>
        <w:r w:rsidR="007F75B1">
          <w:rPr>
            <w:noProof/>
            <w:webHidden/>
          </w:rPr>
          <w:instrText xml:space="preserve"> PAGEREF _Toc153712875 \h </w:instrText>
        </w:r>
        <w:r w:rsidR="007F75B1">
          <w:rPr>
            <w:noProof/>
            <w:webHidden/>
          </w:rPr>
        </w:r>
        <w:r w:rsidR="007F75B1">
          <w:rPr>
            <w:noProof/>
            <w:webHidden/>
          </w:rPr>
          <w:fldChar w:fldCharType="separate"/>
        </w:r>
        <w:r w:rsidR="00D81A57">
          <w:rPr>
            <w:noProof/>
            <w:webHidden/>
          </w:rPr>
          <w:t>42</w:t>
        </w:r>
        <w:r w:rsidR="007F75B1">
          <w:rPr>
            <w:noProof/>
            <w:webHidden/>
          </w:rPr>
          <w:fldChar w:fldCharType="end"/>
        </w:r>
      </w:hyperlink>
    </w:p>
    <w:p w14:paraId="3B103F99" w14:textId="37B1AB73" w:rsidR="00D40FA5" w:rsidRDefault="00D40FA5" w:rsidP="007F75B1">
      <w:pPr>
        <w:spacing w:line="240" w:lineRule="auto"/>
        <w:ind w:firstLine="0"/>
        <w:rPr>
          <w:rStyle w:val="BookTitle"/>
        </w:rPr>
      </w:pPr>
      <w:r>
        <w:rPr>
          <w:rStyle w:val="BookTitle"/>
        </w:rPr>
        <w:fldChar w:fldCharType="end"/>
      </w:r>
      <w:r w:rsidR="002C670C">
        <w:rPr>
          <w:rStyle w:val="BookTitle"/>
        </w:rPr>
        <w:br w:type="page"/>
      </w:r>
      <w:r w:rsidR="5249673D" w:rsidRPr="49E50275">
        <w:rPr>
          <w:rStyle w:val="BookTitle"/>
        </w:rPr>
        <w:lastRenderedPageBreak/>
        <w:t>LIST OF TABLES</w:t>
      </w:r>
      <w:bookmarkStart w:id="3" w:name="_Toc1614059388"/>
      <w:bookmarkStart w:id="4" w:name="_Toc833940483"/>
    </w:p>
    <w:p w14:paraId="14DFE5F4" w14:textId="6EBCC4C3" w:rsidR="00032F38" w:rsidRDefault="002C670C">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\h \z \c "Table" </w:instrText>
      </w:r>
      <w:r>
        <w:fldChar w:fldCharType="separate"/>
      </w:r>
      <w:hyperlink w:anchor="_Toc153676649" w:history="1">
        <w:r w:rsidR="00032F38" w:rsidRPr="00424492">
          <w:rPr>
            <w:rStyle w:val="Hyperlink"/>
            <w:noProof/>
          </w:rPr>
          <w:t>Table 1: ODBC VS JDBC Table</w:t>
        </w:r>
        <w:r w:rsidR="00032F38">
          <w:rPr>
            <w:noProof/>
            <w:webHidden/>
          </w:rPr>
          <w:tab/>
        </w:r>
        <w:r w:rsidR="00032F38">
          <w:rPr>
            <w:noProof/>
            <w:webHidden/>
          </w:rPr>
          <w:fldChar w:fldCharType="begin"/>
        </w:r>
        <w:r w:rsidR="00032F38">
          <w:rPr>
            <w:noProof/>
            <w:webHidden/>
          </w:rPr>
          <w:instrText xml:space="preserve"> PAGEREF _Toc153676649 \h </w:instrText>
        </w:r>
        <w:r w:rsidR="00032F38">
          <w:rPr>
            <w:noProof/>
            <w:webHidden/>
          </w:rPr>
        </w:r>
        <w:r w:rsidR="00032F38">
          <w:rPr>
            <w:noProof/>
            <w:webHidden/>
          </w:rPr>
          <w:fldChar w:fldCharType="separate"/>
        </w:r>
        <w:r w:rsidR="00D81A57">
          <w:rPr>
            <w:noProof/>
            <w:webHidden/>
          </w:rPr>
          <w:t>13</w:t>
        </w:r>
        <w:r w:rsidR="00032F38">
          <w:rPr>
            <w:noProof/>
            <w:webHidden/>
          </w:rPr>
          <w:fldChar w:fldCharType="end"/>
        </w:r>
      </w:hyperlink>
    </w:p>
    <w:p w14:paraId="6C858BE4" w14:textId="494F0A89" w:rsidR="00032F38"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676650" w:history="1">
        <w:r w:rsidR="00032F38" w:rsidRPr="00424492">
          <w:rPr>
            <w:rStyle w:val="Hyperlink"/>
            <w:noProof/>
          </w:rPr>
          <w:t>Table 2: AWT VS Swing Table</w:t>
        </w:r>
        <w:r w:rsidR="00032F38">
          <w:rPr>
            <w:noProof/>
            <w:webHidden/>
          </w:rPr>
          <w:tab/>
        </w:r>
        <w:r w:rsidR="00032F38">
          <w:rPr>
            <w:noProof/>
            <w:webHidden/>
          </w:rPr>
          <w:fldChar w:fldCharType="begin"/>
        </w:r>
        <w:r w:rsidR="00032F38">
          <w:rPr>
            <w:noProof/>
            <w:webHidden/>
          </w:rPr>
          <w:instrText xml:space="preserve"> PAGEREF _Toc153676650 \h </w:instrText>
        </w:r>
        <w:r w:rsidR="00032F38">
          <w:rPr>
            <w:noProof/>
            <w:webHidden/>
          </w:rPr>
        </w:r>
        <w:r w:rsidR="00032F38">
          <w:rPr>
            <w:noProof/>
            <w:webHidden/>
          </w:rPr>
          <w:fldChar w:fldCharType="separate"/>
        </w:r>
        <w:r w:rsidR="00D81A57">
          <w:rPr>
            <w:noProof/>
            <w:webHidden/>
          </w:rPr>
          <w:t>19</w:t>
        </w:r>
        <w:r w:rsidR="00032F38">
          <w:rPr>
            <w:noProof/>
            <w:webHidden/>
          </w:rPr>
          <w:fldChar w:fldCharType="end"/>
        </w:r>
      </w:hyperlink>
    </w:p>
    <w:p w14:paraId="5A54AA41" w14:textId="4A2F6870" w:rsidR="00032F38"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676651" w:history="1">
        <w:r w:rsidR="00032F38" w:rsidRPr="00424492">
          <w:rPr>
            <w:rStyle w:val="Hyperlink"/>
            <w:noProof/>
          </w:rPr>
          <w:t>Table 3: Description about Interfaces</w:t>
        </w:r>
        <w:r w:rsidR="00032F38">
          <w:rPr>
            <w:noProof/>
            <w:webHidden/>
          </w:rPr>
          <w:tab/>
        </w:r>
        <w:r w:rsidR="00032F38">
          <w:rPr>
            <w:noProof/>
            <w:webHidden/>
          </w:rPr>
          <w:fldChar w:fldCharType="begin"/>
        </w:r>
        <w:r w:rsidR="00032F38">
          <w:rPr>
            <w:noProof/>
            <w:webHidden/>
          </w:rPr>
          <w:instrText xml:space="preserve"> PAGEREF _Toc153676651 \h </w:instrText>
        </w:r>
        <w:r w:rsidR="00032F38">
          <w:rPr>
            <w:noProof/>
            <w:webHidden/>
          </w:rPr>
        </w:r>
        <w:r w:rsidR="00032F38">
          <w:rPr>
            <w:noProof/>
            <w:webHidden/>
          </w:rPr>
          <w:fldChar w:fldCharType="separate"/>
        </w:r>
        <w:r w:rsidR="00D81A57">
          <w:rPr>
            <w:noProof/>
            <w:webHidden/>
          </w:rPr>
          <w:t>42</w:t>
        </w:r>
        <w:r w:rsidR="00032F38">
          <w:rPr>
            <w:noProof/>
            <w:webHidden/>
          </w:rPr>
          <w:fldChar w:fldCharType="end"/>
        </w:r>
      </w:hyperlink>
    </w:p>
    <w:p w14:paraId="7D146656" w14:textId="33503EF0" w:rsidR="00032F38"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676652" w:history="1">
        <w:r w:rsidR="00032F38" w:rsidRPr="00424492">
          <w:rPr>
            <w:rStyle w:val="Hyperlink"/>
            <w:noProof/>
          </w:rPr>
          <w:t>Table 4: Task Assignment</w:t>
        </w:r>
        <w:r w:rsidR="00032F38">
          <w:rPr>
            <w:noProof/>
            <w:webHidden/>
          </w:rPr>
          <w:tab/>
        </w:r>
        <w:r w:rsidR="00032F38">
          <w:rPr>
            <w:noProof/>
            <w:webHidden/>
          </w:rPr>
          <w:fldChar w:fldCharType="begin"/>
        </w:r>
        <w:r w:rsidR="00032F38">
          <w:rPr>
            <w:noProof/>
            <w:webHidden/>
          </w:rPr>
          <w:instrText xml:space="preserve"> PAGEREF _Toc153676652 \h </w:instrText>
        </w:r>
        <w:r w:rsidR="00032F38">
          <w:rPr>
            <w:noProof/>
            <w:webHidden/>
          </w:rPr>
        </w:r>
        <w:r w:rsidR="00032F38">
          <w:rPr>
            <w:noProof/>
            <w:webHidden/>
          </w:rPr>
          <w:fldChar w:fldCharType="separate"/>
        </w:r>
        <w:r w:rsidR="00D81A57">
          <w:rPr>
            <w:noProof/>
            <w:webHidden/>
          </w:rPr>
          <w:t>47</w:t>
        </w:r>
        <w:r w:rsidR="00032F38">
          <w:rPr>
            <w:noProof/>
            <w:webHidden/>
          </w:rPr>
          <w:fldChar w:fldCharType="end"/>
        </w:r>
      </w:hyperlink>
    </w:p>
    <w:p w14:paraId="12A6F292" w14:textId="03EA00FA" w:rsidR="00032F38" w:rsidRDefault="00000000">
      <w:pPr>
        <w:pStyle w:val="TableofFigures"/>
        <w:tabs>
          <w:tab w:val="right" w:leader="dot" w:pos="9111"/>
        </w:tabs>
        <w:rPr>
          <w:rFonts w:asciiTheme="minorHAnsi" w:eastAsiaTheme="minorEastAsia" w:hAnsiTheme="minorHAnsi" w:cstheme="minorBidi"/>
          <w:noProof/>
          <w:color w:val="auto"/>
          <w:kern w:val="2"/>
          <w:sz w:val="22"/>
          <w:szCs w:val="22"/>
          <w14:ligatures w14:val="standardContextual"/>
        </w:rPr>
      </w:pPr>
      <w:hyperlink w:anchor="_Toc153676653" w:history="1">
        <w:r w:rsidR="00032F38" w:rsidRPr="00424492">
          <w:rPr>
            <w:rStyle w:val="Hyperlink"/>
            <w:noProof/>
          </w:rPr>
          <w:t>Table 5: Member Evaluation</w:t>
        </w:r>
        <w:r w:rsidR="00032F38">
          <w:rPr>
            <w:noProof/>
            <w:webHidden/>
          </w:rPr>
          <w:tab/>
        </w:r>
        <w:r w:rsidR="00032F38">
          <w:rPr>
            <w:noProof/>
            <w:webHidden/>
          </w:rPr>
          <w:fldChar w:fldCharType="begin"/>
        </w:r>
        <w:r w:rsidR="00032F38">
          <w:rPr>
            <w:noProof/>
            <w:webHidden/>
          </w:rPr>
          <w:instrText xml:space="preserve"> PAGEREF _Toc153676653 \h </w:instrText>
        </w:r>
        <w:r w:rsidR="00032F38">
          <w:rPr>
            <w:noProof/>
            <w:webHidden/>
          </w:rPr>
        </w:r>
        <w:r w:rsidR="00032F38">
          <w:rPr>
            <w:noProof/>
            <w:webHidden/>
          </w:rPr>
          <w:fldChar w:fldCharType="separate"/>
        </w:r>
        <w:r w:rsidR="00D81A57">
          <w:rPr>
            <w:noProof/>
            <w:webHidden/>
          </w:rPr>
          <w:t>47</w:t>
        </w:r>
        <w:r w:rsidR="00032F38">
          <w:rPr>
            <w:noProof/>
            <w:webHidden/>
          </w:rPr>
          <w:fldChar w:fldCharType="end"/>
        </w:r>
      </w:hyperlink>
    </w:p>
    <w:p w14:paraId="73900401" w14:textId="29B4924C" w:rsidR="002C670C" w:rsidRPr="002C670C" w:rsidRDefault="002C670C" w:rsidP="002C670C">
      <w:pPr>
        <w:pStyle w:val="Nidungvnbn"/>
        <w:ind w:firstLine="0"/>
      </w:pPr>
      <w:r>
        <w:fldChar w:fldCharType="end"/>
      </w:r>
    </w:p>
    <w:p w14:paraId="304BE9F0" w14:textId="77777777" w:rsidR="007958DA" w:rsidRDefault="007958DA">
      <w:pPr>
        <w:spacing w:after="200"/>
        <w:ind w:firstLine="0"/>
        <w:jc w:val="left"/>
        <w:rPr>
          <w:b/>
          <w:bCs/>
          <w:sz w:val="32"/>
          <w:szCs w:val="32"/>
          <w:lang w:val="vi-VN"/>
        </w:rPr>
      </w:pPr>
      <w:r>
        <w:br w:type="page"/>
      </w:r>
    </w:p>
    <w:p w14:paraId="2B45075F" w14:textId="502B82F6" w:rsidR="6A9D1570" w:rsidRPr="002D1065" w:rsidRDefault="244BADF2" w:rsidP="002D1065">
      <w:pPr>
        <w:pStyle w:val="Heading1"/>
      </w:pPr>
      <w:bookmarkStart w:id="5" w:name="_Toc153712819"/>
      <w:r w:rsidRPr="00E76A82">
        <w:lastRenderedPageBreak/>
        <w:t>CHAPTER 1 – PROJECT INTRODUCTION</w:t>
      </w:r>
      <w:bookmarkEnd w:id="3"/>
      <w:bookmarkEnd w:id="4"/>
      <w:bookmarkEnd w:id="5"/>
    </w:p>
    <w:p w14:paraId="19C3BE27" w14:textId="21FA61A0" w:rsidR="00CD13EC" w:rsidRPr="0064189C" w:rsidRDefault="4FD6403C" w:rsidP="00E76A82">
      <w:pPr>
        <w:pStyle w:val="Heading2"/>
      </w:pPr>
      <w:bookmarkStart w:id="6" w:name="_Toc387692911"/>
      <w:bookmarkStart w:id="7" w:name="_Toc1947670394"/>
      <w:bookmarkStart w:id="8" w:name="_Toc1425672259"/>
      <w:bookmarkStart w:id="9" w:name="_Toc1295157477"/>
      <w:bookmarkStart w:id="10" w:name="_Toc661696811"/>
      <w:bookmarkStart w:id="11" w:name="_Toc1602295996"/>
      <w:bookmarkStart w:id="12" w:name="_Toc153712820"/>
      <w:r>
        <w:t>1.</w:t>
      </w:r>
      <w:r w:rsidR="6B172EE0">
        <w:t>1</w:t>
      </w:r>
      <w:r>
        <w:t xml:space="preserve"> </w:t>
      </w:r>
      <w:r w:rsidR="426D9230">
        <w:t>Management System Introduction</w:t>
      </w:r>
      <w:bookmarkEnd w:id="6"/>
      <w:bookmarkEnd w:id="7"/>
      <w:bookmarkEnd w:id="8"/>
      <w:bookmarkEnd w:id="9"/>
      <w:bookmarkEnd w:id="10"/>
      <w:bookmarkEnd w:id="11"/>
      <w:bookmarkEnd w:id="12"/>
    </w:p>
    <w:p w14:paraId="4678F593" w14:textId="67AA3F3E" w:rsidR="38414BB4" w:rsidRDefault="43D05D4A" w:rsidP="00616493">
      <w:pPr>
        <w:pStyle w:val="Nidungvnbn"/>
      </w:pPr>
      <w:r>
        <w:t>Student</w:t>
      </w:r>
      <w:r w:rsidR="2FAF199D">
        <w:t xml:space="preserve"> Information Management</w:t>
      </w:r>
      <w:r w:rsidR="107A3AC0">
        <w:t xml:space="preserve"> (S</w:t>
      </w:r>
      <w:r w:rsidR="6B020F3C">
        <w:t>I</w:t>
      </w:r>
      <w:r w:rsidR="107A3AC0">
        <w:t xml:space="preserve">M) is a carefully constructed </w:t>
      </w:r>
      <w:r w:rsidR="043D6CBA">
        <w:t xml:space="preserve">application </w:t>
      </w:r>
      <w:r w:rsidR="107A3AC0">
        <w:t xml:space="preserve">that makes it easier to manage student data, including grades, certificates, and personal data. Prioritizing effectiveness and ease of use, the system enables users to quickly add and modify student information, control user profiles, and designate specific roles to individuals according to their duties. The system's flexibility is further enhanced by the three-tiered user roles student, </w:t>
      </w:r>
      <w:r w:rsidR="1DCC4B55">
        <w:t>Manager</w:t>
      </w:r>
      <w:r w:rsidR="107A3AC0">
        <w:t xml:space="preserve">, and </w:t>
      </w:r>
      <w:r w:rsidR="4E596DAD">
        <w:t>Admin</w:t>
      </w:r>
      <w:r w:rsidR="107A3AC0">
        <w:t>—which offer customized experiences for each user type. This all-inclusive design guarantees a smooth and intuitive method of handling student data in an educational setting.</w:t>
      </w:r>
    </w:p>
    <w:p w14:paraId="2E483143" w14:textId="77777777" w:rsidR="00D847BB" w:rsidRDefault="5AE8895B" w:rsidP="00D847BB">
      <w:pPr>
        <w:keepNext/>
        <w:ind w:firstLine="0"/>
        <w:jc w:val="center"/>
      </w:pPr>
      <w:r>
        <w:rPr>
          <w:noProof/>
        </w:rPr>
        <w:drawing>
          <wp:inline distT="0" distB="0" distL="0" distR="0" wp14:anchorId="1358CA3E" wp14:editId="10EB3F02">
            <wp:extent cx="2438400" cy="1876425"/>
            <wp:effectExtent l="0" t="0" r="0" b="0"/>
            <wp:docPr id="334566583" name="Picture 33456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5261742A" w14:textId="63C38BF4" w:rsidR="00D847BB" w:rsidRDefault="00D847BB" w:rsidP="00A0791E">
      <w:pPr>
        <w:pStyle w:val="Caption"/>
      </w:pPr>
      <w:bookmarkStart w:id="13" w:name="_Toc153234033"/>
      <w:bookmarkStart w:id="14" w:name="_Toc153264116"/>
      <w:bookmarkStart w:id="15" w:name="_Toc153264158"/>
      <w:bookmarkStart w:id="16" w:name="_Toc153367083"/>
      <w:bookmarkStart w:id="17" w:name="_Toc153712853"/>
      <w:r>
        <w:t xml:space="preserve">Figure </w:t>
      </w:r>
      <w:fldSimple w:instr=" SEQ Figure__ \* ARABIC ">
        <w:r w:rsidR="00D81A57">
          <w:rPr>
            <w:noProof/>
          </w:rPr>
          <w:t>1</w:t>
        </w:r>
        <w:bookmarkEnd w:id="13"/>
        <w:bookmarkEnd w:id="14"/>
        <w:bookmarkEnd w:id="15"/>
        <w:bookmarkEnd w:id="16"/>
      </w:fldSimple>
      <w:r w:rsidR="009B5DC3">
        <w:rPr>
          <w:noProof/>
        </w:rPr>
        <w:t>:</w:t>
      </w:r>
      <w:r w:rsidR="00AA53A2">
        <w:rPr>
          <w:noProof/>
        </w:rPr>
        <w:t xml:space="preserve"> </w:t>
      </w:r>
      <w:r w:rsidR="003500CD">
        <w:rPr>
          <w:noProof/>
        </w:rPr>
        <w:t>Student Information Management Logo</w:t>
      </w:r>
      <w:bookmarkEnd w:id="17"/>
    </w:p>
    <w:p w14:paraId="5E9A58DB" w14:textId="668379C9" w:rsidR="5000B4FF" w:rsidRDefault="5000B4FF" w:rsidP="00E76A82">
      <w:pPr>
        <w:pStyle w:val="Heading2"/>
      </w:pPr>
      <w:bookmarkStart w:id="18" w:name="_Toc1290288590"/>
      <w:bookmarkStart w:id="19" w:name="_Toc153712821"/>
      <w:r>
        <w:t>1.2 Syste</w:t>
      </w:r>
      <w:r w:rsidR="21CA4C79">
        <w:t>m Scope</w:t>
      </w:r>
      <w:bookmarkEnd w:id="18"/>
      <w:bookmarkEnd w:id="19"/>
      <w:r w:rsidR="21CA4C79">
        <w:t xml:space="preserve"> </w:t>
      </w:r>
    </w:p>
    <w:p w14:paraId="0502242F" w14:textId="31954872" w:rsidR="27ACE7E1" w:rsidRDefault="27ACE7E1" w:rsidP="4C1DEC45">
      <w:r>
        <w:t xml:space="preserve">Student Information Management (SIM) system is </w:t>
      </w:r>
      <w:r w:rsidR="02FEBCA4">
        <w:t>comprised of the</w:t>
      </w:r>
      <w:r w:rsidRPr="4C1DEC45">
        <w:t xml:space="preserve"> following parts:</w:t>
      </w:r>
    </w:p>
    <w:p w14:paraId="3C374C62" w14:textId="6659D44E" w:rsidR="27ACE7E1" w:rsidRDefault="27ACE7E1" w:rsidP="008C0C3E">
      <w:pPr>
        <w:pStyle w:val="ListParagraph"/>
        <w:numPr>
          <w:ilvl w:val="1"/>
          <w:numId w:val="1"/>
        </w:numPr>
        <w:rPr>
          <w:rFonts w:ascii="system-ui" w:eastAsia="system-ui" w:hAnsi="system-ui" w:cs="system-ui"/>
        </w:rPr>
      </w:pPr>
      <w:r>
        <w:t xml:space="preserve">Login </w:t>
      </w:r>
    </w:p>
    <w:p w14:paraId="529C045F" w14:textId="2F4AD9B4" w:rsidR="27ACE7E1" w:rsidRDefault="27ACE7E1" w:rsidP="008C0C3E">
      <w:pPr>
        <w:pStyle w:val="ListParagraph"/>
        <w:numPr>
          <w:ilvl w:val="1"/>
          <w:numId w:val="1"/>
        </w:numPr>
        <w:rPr>
          <w:rFonts w:ascii="system-ui" w:eastAsia="system-ui" w:hAnsi="system-ui" w:cs="system-ui"/>
        </w:rPr>
      </w:pPr>
      <w:r>
        <w:t xml:space="preserve">User Management </w:t>
      </w:r>
    </w:p>
    <w:p w14:paraId="5BA7E8B4" w14:textId="6E253C95" w:rsidR="27ACE7E1" w:rsidRDefault="27ACE7E1" w:rsidP="008C0C3E">
      <w:pPr>
        <w:pStyle w:val="ListParagraph"/>
        <w:numPr>
          <w:ilvl w:val="1"/>
          <w:numId w:val="1"/>
        </w:numPr>
        <w:rPr>
          <w:rFonts w:ascii="system-ui" w:eastAsia="system-ui" w:hAnsi="system-ui" w:cs="system-ui"/>
        </w:rPr>
      </w:pPr>
      <w:r>
        <w:t xml:space="preserve">Student Management </w:t>
      </w:r>
    </w:p>
    <w:p w14:paraId="6A65A621" w14:textId="5D5BF026" w:rsidR="27ACE7E1" w:rsidRDefault="27ACE7E1" w:rsidP="008C0C3E">
      <w:pPr>
        <w:pStyle w:val="ListParagraph"/>
        <w:numPr>
          <w:ilvl w:val="1"/>
          <w:numId w:val="1"/>
        </w:numPr>
        <w:rPr>
          <w:rFonts w:ascii="system-ui" w:eastAsia="system-ui" w:hAnsi="system-ui" w:cs="system-ui"/>
        </w:rPr>
      </w:pPr>
      <w:r>
        <w:t xml:space="preserve">Import export certificate </w:t>
      </w:r>
    </w:p>
    <w:p w14:paraId="6913B06D" w14:textId="22183425" w:rsidR="27ACE7E1" w:rsidRDefault="27ACE7E1" w:rsidP="008C0C3E">
      <w:pPr>
        <w:pStyle w:val="ListParagraph"/>
        <w:numPr>
          <w:ilvl w:val="1"/>
          <w:numId w:val="1"/>
        </w:numPr>
        <w:rPr>
          <w:rFonts w:ascii="system-ui" w:eastAsia="system-ui" w:hAnsi="system-ui" w:cs="system-ui"/>
        </w:rPr>
      </w:pPr>
      <w:r>
        <w:t xml:space="preserve">role separation </w:t>
      </w:r>
    </w:p>
    <w:p w14:paraId="03B7E52E" w14:textId="6A486B96" w:rsidR="6F2D7AD6" w:rsidRDefault="6F2D7AD6" w:rsidP="4C1DEC45">
      <w:r w:rsidRPr="4C1DEC45">
        <w:t xml:space="preserve">At its core, </w:t>
      </w:r>
      <w:r w:rsidR="2499ADB8" w:rsidRPr="4C1DEC45">
        <w:t>SIM incorporates</w:t>
      </w:r>
      <w:r w:rsidRPr="4C1DEC45">
        <w:t xml:space="preserve"> a secure and user-friendly login system, ensuring role-based access for </w:t>
      </w:r>
      <w:r w:rsidR="4E596DAD" w:rsidRPr="4C1DEC45">
        <w:t>Admin</w:t>
      </w:r>
      <w:r w:rsidRPr="4C1DEC45">
        <w:t xml:space="preserve">, </w:t>
      </w:r>
      <w:r w:rsidR="4FD39EBD" w:rsidRPr="4C1DEC45">
        <w:t>Manager</w:t>
      </w:r>
      <w:r w:rsidRPr="4C1DEC45">
        <w:t xml:space="preserve">, and </w:t>
      </w:r>
      <w:r w:rsidR="38DC001B" w:rsidRPr="4C1DEC45">
        <w:t>Employee</w:t>
      </w:r>
      <w:r w:rsidRPr="4C1DEC45">
        <w:t xml:space="preserve">. This foundational feature </w:t>
      </w:r>
      <w:r w:rsidRPr="4C1DEC45">
        <w:lastRenderedPageBreak/>
        <w:t>establishes the groundwork for the comprehensive user management functionalities within the system.</w:t>
      </w:r>
    </w:p>
    <w:p w14:paraId="245A7C7E" w14:textId="30D2DDA6" w:rsidR="179685B8" w:rsidRDefault="179685B8" w:rsidP="4C1DEC45">
      <w:r w:rsidRPr="4C1DEC45">
        <w:t>Admin has access to a variety of powerful tools for user management. They can log in and navigate the system, changing profile pictures for all users and managing a comprehensive list of system users. The ability to add new user and capture relevant details such as name, age, phone number, and status (normal/locked) allows for greater flexibility in managing the user information. Furthermore, Admin has the authority to delete and modify user information, fostering a dynamic and adaptive user management environment.</w:t>
      </w:r>
    </w:p>
    <w:p w14:paraId="4A3A738C" w14:textId="76560B25" w:rsidR="076A6434" w:rsidRDefault="076A6434" w:rsidP="4C1DEC45">
      <w:r w:rsidRPr="4C1DEC45">
        <w:t xml:space="preserve">When it comes to student management, </w:t>
      </w:r>
      <w:r w:rsidR="78507AE3" w:rsidRPr="4C1DEC45">
        <w:t>SIM provides</w:t>
      </w:r>
      <w:r w:rsidRPr="4C1DEC45">
        <w:t xml:space="preserve"> tools for both Admin and Managers to easily manipulate student data. </w:t>
      </w:r>
      <w:r w:rsidR="59B3823B" w:rsidRPr="4C1DEC45">
        <w:t>SIM offers</w:t>
      </w:r>
      <w:r w:rsidRPr="4C1DEC45">
        <w:t xml:space="preserve"> a comprehensive approach to student data management, from viewing a detailed list of students to seamlessly adding new entries and updating existing information. Sorting the student list based on different criteria and conducting searches with multiple parameters all contribute to a more efficient and organized workflow. Authorized users can access individual student information, providing a comprehensive view of their academic certificate.</w:t>
      </w:r>
    </w:p>
    <w:p w14:paraId="65F700D9" w14:textId="38373506" w:rsidR="2CA9C753" w:rsidRDefault="2CA9C753" w:rsidP="4C1DEC45">
      <w:r w:rsidRPr="4C1DEC45">
        <w:t>SIM facilitates</w:t>
      </w:r>
      <w:r w:rsidR="7BAF69B0" w:rsidRPr="4C1DEC45">
        <w:t xml:space="preserve"> the import and export of student data and academic certificates, in addition to student management. This feature improves data accessibility and compatibility by allowing administrators and managers to import student and academic certificate lists from the database. The export feature ensures that data is presented in Excel/CSV format.</w:t>
      </w:r>
    </w:p>
    <w:p w14:paraId="5BD14D6F" w14:textId="0F98DA6B" w:rsidR="57CC47AB" w:rsidRDefault="57CC47AB" w:rsidP="4C1DEC45">
      <w:r w:rsidRPr="4C1DEC45">
        <w:t>SIM includes</w:t>
      </w:r>
      <w:r w:rsidR="7BAF69B0" w:rsidRPr="4C1DEC45">
        <w:t xml:space="preserve"> a robust role separation feature that distinguishes three distinct user roles: Admin, Manager, and Employee. Admin accounts integrate into the system without any additional configuration. Administrators have complete control over all system functions, whereas Managers can perform actions related to student management. Employee accounts, which are intended for content viewing, are not allowed to edit data except to change their profile picture.</w:t>
      </w:r>
    </w:p>
    <w:p w14:paraId="78830F04" w14:textId="71089AC6" w:rsidR="4C1DEC45" w:rsidRDefault="4C1DEC45" w:rsidP="4C1DEC45">
      <w:pPr>
        <w:ind w:left="360" w:firstLine="0"/>
        <w:rPr>
          <w:rFonts w:ascii="system-ui" w:eastAsia="system-ui" w:hAnsi="system-ui" w:cs="system-ui"/>
        </w:rPr>
      </w:pPr>
    </w:p>
    <w:p w14:paraId="6372D017" w14:textId="0DC8F648" w:rsidR="00ED528C" w:rsidRDefault="00ED528C">
      <w:pPr>
        <w:spacing w:after="200"/>
        <w:ind w:firstLine="0"/>
        <w:jc w:val="left"/>
      </w:pPr>
      <w:r>
        <w:br w:type="page"/>
      </w:r>
    </w:p>
    <w:p w14:paraId="6638CCA9" w14:textId="28ED8FAC" w:rsidR="4C1DEC45" w:rsidRDefault="6D873218" w:rsidP="00ED528C">
      <w:pPr>
        <w:pStyle w:val="Heading2"/>
      </w:pPr>
      <w:bookmarkStart w:id="20" w:name="_Toc1845649224"/>
      <w:bookmarkStart w:id="21" w:name="_Toc1396622090"/>
      <w:bookmarkStart w:id="22" w:name="_Toc681418553"/>
      <w:bookmarkStart w:id="23" w:name="_Toc1364748291"/>
      <w:bookmarkStart w:id="24" w:name="_Toc153712822"/>
      <w:r>
        <w:lastRenderedPageBreak/>
        <w:t>1.</w:t>
      </w:r>
      <w:r w:rsidR="41E1A956">
        <w:t>3</w:t>
      </w:r>
      <w:r>
        <w:t xml:space="preserve"> System Description</w:t>
      </w:r>
      <w:bookmarkEnd w:id="20"/>
      <w:bookmarkEnd w:id="21"/>
      <w:bookmarkEnd w:id="22"/>
      <w:bookmarkEnd w:id="23"/>
      <w:bookmarkEnd w:id="24"/>
    </w:p>
    <w:p w14:paraId="6E746F9F" w14:textId="47819905" w:rsidR="402CD95B" w:rsidRDefault="402CD95B" w:rsidP="4C1DEC45">
      <w:r w:rsidRPr="3ED891BA">
        <w:rPr>
          <w:color w:val="auto"/>
        </w:rPr>
        <w:t>Student Information Management System (SIM)</w:t>
      </w:r>
    </w:p>
    <w:p w14:paraId="3676B723" w14:textId="47B39B18" w:rsidR="3CDCABE0" w:rsidRDefault="3CDCABE0" w:rsidP="4C1DEC45">
      <w:r w:rsidRPr="4C1DEC45">
        <w:t xml:space="preserve"> The Student Information Management System (SIM) is a useful tool carefully designed to facilitate student information </w:t>
      </w:r>
      <w:r w:rsidR="35C8BFE4" w:rsidRPr="4C1DEC45">
        <w:t>Admin</w:t>
      </w:r>
      <w:r w:rsidRPr="4C1DEC45">
        <w:t>istration. This comprehensive system, which embodies a dedication to efficient and user-friendly operation, handles the management of grades, certificates, and personal data.</w:t>
      </w:r>
    </w:p>
    <w:p w14:paraId="276521D5" w14:textId="0E3C705B" w:rsidR="35C8BFE4" w:rsidRDefault="35C8BFE4" w:rsidP="4C1DEC45">
      <w:r w:rsidRPr="4C1DEC45">
        <w:t>Admin</w:t>
      </w:r>
      <w:r w:rsidR="047466E1" w:rsidRPr="4C1DEC45">
        <w:t>:</w:t>
      </w:r>
    </w:p>
    <w:p w14:paraId="3751CBA0" w14:textId="72065511" w:rsidR="35C8BFE4" w:rsidRDefault="35C8BFE4" w:rsidP="4C1DEC45">
      <w:r w:rsidRPr="4C1DEC45">
        <w:t>Admin</w:t>
      </w:r>
      <w:r w:rsidR="4B2BA694" w:rsidRPr="4C1DEC45">
        <w:t xml:space="preserve"> </w:t>
      </w:r>
      <w:r w:rsidR="21C9914D" w:rsidRPr="4C1DEC45">
        <w:t xml:space="preserve">using </w:t>
      </w:r>
      <w:r w:rsidR="4B2BA694" w:rsidRPr="4C1DEC45">
        <w:t xml:space="preserve">SIM </w:t>
      </w:r>
      <w:r w:rsidR="7CF92828" w:rsidRPr="4C1DEC45">
        <w:t>has</w:t>
      </w:r>
      <w:r w:rsidR="4B2BA694" w:rsidRPr="4C1DEC45">
        <w:t xml:space="preserve"> total authority over how the system operates. </w:t>
      </w:r>
      <w:r w:rsidRPr="4C1DEC45">
        <w:t>Admin</w:t>
      </w:r>
      <w:r w:rsidR="4B2BA694" w:rsidRPr="4C1DEC45">
        <w:t xml:space="preserve"> can do many different operations for managing users and students. This involves monitoring user logins, and doing necessary tasks like updating, deleting, or adding user and student information. </w:t>
      </w:r>
      <w:r w:rsidRPr="4C1DEC45">
        <w:t>Admin</w:t>
      </w:r>
      <w:r w:rsidR="4B2BA694" w:rsidRPr="4C1DEC45">
        <w:t xml:space="preserve"> can modify their own profile pictures and import and export student data and academic qualifications</w:t>
      </w:r>
    </w:p>
    <w:p w14:paraId="76D5E8BF" w14:textId="20C231FC" w:rsidR="60D8934D" w:rsidRDefault="60D8934D" w:rsidP="4C1DEC45">
      <w:r w:rsidRPr="4C1DEC45">
        <w:t>Manager</w:t>
      </w:r>
      <w:r w:rsidR="213F2891" w:rsidRPr="4C1DEC45">
        <w:t>:</w:t>
      </w:r>
      <w:r w:rsidR="6BADBF39" w:rsidRPr="4C1DEC45">
        <w:t xml:space="preserve"> </w:t>
      </w:r>
    </w:p>
    <w:p w14:paraId="4F2317CC" w14:textId="3E3AB771" w:rsidR="402CD95B" w:rsidRDefault="402CD95B" w:rsidP="4C1DEC45">
      <w:r w:rsidRPr="4C1DEC45">
        <w:t xml:space="preserve"> </w:t>
      </w:r>
      <w:r w:rsidR="60D8934D" w:rsidRPr="4C1DEC45">
        <w:t>Manager</w:t>
      </w:r>
      <w:r w:rsidR="6F2F9AB1" w:rsidRPr="4C1DEC45">
        <w:t xml:space="preserve">s using SIM are equipped with a range of tools designed to make managing student affairs easier. </w:t>
      </w:r>
      <w:r w:rsidR="220D2D1E" w:rsidRPr="4C1DEC45">
        <w:t>Managers</w:t>
      </w:r>
      <w:r w:rsidR="3BA3B185" w:rsidRPr="4C1DEC45">
        <w:t xml:space="preserve"> whose accounts</w:t>
      </w:r>
      <w:r w:rsidR="6F2F9AB1" w:rsidRPr="4C1DEC45">
        <w:t xml:space="preserve"> </w:t>
      </w:r>
      <w:r w:rsidR="61506973" w:rsidRPr="4C1DEC45">
        <w:t>are created</w:t>
      </w:r>
      <w:r w:rsidR="6F2F9AB1" w:rsidRPr="4C1DEC45">
        <w:t xml:space="preserve"> by </w:t>
      </w:r>
      <w:r w:rsidR="35C8BFE4" w:rsidRPr="4C1DEC45">
        <w:t>Admin</w:t>
      </w:r>
      <w:r w:rsidR="6F2F9AB1" w:rsidRPr="4C1DEC45">
        <w:t xml:space="preserve">, </w:t>
      </w:r>
      <w:r w:rsidR="60D8934D" w:rsidRPr="4C1DEC45">
        <w:t>Manager</w:t>
      </w:r>
      <w:r w:rsidR="6F2F9AB1" w:rsidRPr="4C1DEC45">
        <w:t xml:space="preserve">s can import and export student data and academic credentials, add and remove student records, and edit student information. Manger also </w:t>
      </w:r>
      <w:r w:rsidR="41ADC49E" w:rsidRPr="4C1DEC45">
        <w:t>can</w:t>
      </w:r>
      <w:r w:rsidR="6F2F9AB1" w:rsidRPr="4C1DEC45">
        <w:t xml:space="preserve"> modify their profile image</w:t>
      </w:r>
    </w:p>
    <w:p w14:paraId="24DA947C" w14:textId="2F64A1D5" w:rsidR="38DC001B" w:rsidRDefault="38DC001B" w:rsidP="4C1DEC45">
      <w:r w:rsidRPr="4C1DEC45">
        <w:t>Employee</w:t>
      </w:r>
      <w:r w:rsidR="6F56B65D" w:rsidRPr="4C1DEC45">
        <w:t>:</w:t>
      </w:r>
    </w:p>
    <w:p w14:paraId="6400D6B7" w14:textId="73EDE056" w:rsidR="78565517" w:rsidRDefault="3A11CA1C" w:rsidP="00C63F10">
      <w:r>
        <w:t>Employee</w:t>
      </w:r>
      <w:r w:rsidR="155DBCE8">
        <w:t xml:space="preserve">s </w:t>
      </w:r>
      <w:r w:rsidR="1C3CC129">
        <w:t xml:space="preserve">using </w:t>
      </w:r>
      <w:r w:rsidR="155DBCE8">
        <w:t xml:space="preserve">SIM are focused on simplicity and restriction. </w:t>
      </w:r>
      <w:r>
        <w:t>Employee</w:t>
      </w:r>
      <w:r w:rsidR="155DBCE8">
        <w:t xml:space="preserve">s whose accounts are typically created by </w:t>
      </w:r>
      <w:r w:rsidR="4E1839A8">
        <w:t>Admin</w:t>
      </w:r>
      <w:r w:rsidR="155DBCE8">
        <w:t xml:space="preserve"> are limited to viewing system content. Their operations revolve around gaining access to information rather than manipulating it. Also, </w:t>
      </w:r>
      <w:r>
        <w:t>Employee</w:t>
      </w:r>
      <w:r w:rsidR="155DBCE8">
        <w:t>s can sti</w:t>
      </w:r>
      <w:r w:rsidR="00C63F10">
        <w:t xml:space="preserve">ll change their profile picture </w:t>
      </w:r>
    </w:p>
    <w:p w14:paraId="66892800" w14:textId="1A758BEC" w:rsidR="28540120" w:rsidRDefault="28540120" w:rsidP="00E76A82">
      <w:pPr>
        <w:pStyle w:val="Heading1"/>
      </w:pPr>
    </w:p>
    <w:p w14:paraId="5F56F6FC" w14:textId="77777777" w:rsidR="009B5DC3" w:rsidRDefault="009B5DC3">
      <w:pPr>
        <w:spacing w:after="200"/>
        <w:ind w:firstLine="0"/>
        <w:jc w:val="left"/>
        <w:rPr>
          <w:b/>
          <w:bCs/>
          <w:sz w:val="32"/>
          <w:szCs w:val="32"/>
          <w:lang w:val="vi-VN"/>
        </w:rPr>
      </w:pPr>
      <w:bookmarkStart w:id="25" w:name="_Toc904226794"/>
      <w:bookmarkStart w:id="26" w:name="_Toc229094690"/>
      <w:bookmarkStart w:id="27" w:name="_Toc1622972975"/>
      <w:bookmarkStart w:id="28" w:name="_Toc1399842574"/>
      <w:r>
        <w:br w:type="page"/>
      </w:r>
    </w:p>
    <w:p w14:paraId="3A7B43FB" w14:textId="1550FF18" w:rsidR="78565517" w:rsidRDefault="622A6D9B" w:rsidP="00E76A82">
      <w:pPr>
        <w:pStyle w:val="Heading1"/>
      </w:pPr>
      <w:bookmarkStart w:id="29" w:name="_Toc153712823"/>
      <w:r>
        <w:lastRenderedPageBreak/>
        <w:t>CHAPTER 2 – THEORETICAL BASIC</w:t>
      </w:r>
      <w:bookmarkEnd w:id="25"/>
      <w:bookmarkEnd w:id="26"/>
      <w:bookmarkEnd w:id="27"/>
      <w:bookmarkEnd w:id="28"/>
      <w:bookmarkEnd w:id="29"/>
      <w:r>
        <w:t xml:space="preserve"> </w:t>
      </w:r>
    </w:p>
    <w:p w14:paraId="1F0842D8" w14:textId="129B0B5B" w:rsidR="78565517" w:rsidRDefault="1EFE132D" w:rsidP="00E76A82">
      <w:pPr>
        <w:pStyle w:val="Heading2"/>
      </w:pPr>
      <w:r>
        <w:t xml:space="preserve"> </w:t>
      </w:r>
      <w:bookmarkStart w:id="30" w:name="_Toc621128934"/>
      <w:bookmarkStart w:id="31" w:name="_Toc30109892"/>
      <w:bookmarkStart w:id="32" w:name="_Toc1321938189"/>
      <w:bookmarkStart w:id="33" w:name="_Toc1960309551"/>
      <w:bookmarkStart w:id="34" w:name="_Toc153712824"/>
      <w:r w:rsidR="3A2CB51E">
        <w:t xml:space="preserve">2.1 </w:t>
      </w:r>
      <w:r w:rsidR="24DF44DC">
        <w:t xml:space="preserve">JDBC </w:t>
      </w:r>
      <w:r w:rsidR="20B8F2C0">
        <w:t>Da</w:t>
      </w:r>
      <w:r w:rsidR="24DF44DC">
        <w:t xml:space="preserve">tabase </w:t>
      </w:r>
      <w:r w:rsidR="474E714A">
        <w:t>C</w:t>
      </w:r>
      <w:r w:rsidR="24DF44DC">
        <w:t>onnection</w:t>
      </w:r>
      <w:bookmarkEnd w:id="30"/>
      <w:bookmarkEnd w:id="31"/>
      <w:bookmarkEnd w:id="32"/>
      <w:bookmarkEnd w:id="33"/>
      <w:bookmarkEnd w:id="34"/>
      <w:r w:rsidR="24DF44DC">
        <w:t xml:space="preserve"> </w:t>
      </w:r>
    </w:p>
    <w:p w14:paraId="206E4463" w14:textId="57DAE641" w:rsidR="4C1DEC45" w:rsidRDefault="2BE55335" w:rsidP="62F89135">
      <w:pPr>
        <w:pStyle w:val="Heading3"/>
        <w:rPr>
          <w:sz w:val="26"/>
          <w:szCs w:val="26"/>
        </w:rPr>
      </w:pPr>
      <w:bookmarkStart w:id="35" w:name="_Toc460830636"/>
      <w:bookmarkStart w:id="36" w:name="_Toc490834856"/>
      <w:bookmarkStart w:id="37" w:name="_Toc306059359"/>
      <w:bookmarkStart w:id="38" w:name="_Toc228710191"/>
      <w:bookmarkStart w:id="39" w:name="_Toc153712825"/>
      <w:r>
        <w:t>2.1.1</w:t>
      </w:r>
      <w:r w:rsidR="64BD913D">
        <w:t xml:space="preserve"> What Is JDBC Java</w:t>
      </w:r>
      <w:bookmarkEnd w:id="35"/>
      <w:bookmarkEnd w:id="36"/>
      <w:bookmarkEnd w:id="37"/>
      <w:bookmarkEnd w:id="38"/>
      <w:bookmarkEnd w:id="39"/>
    </w:p>
    <w:p w14:paraId="62FB502E" w14:textId="63003EEC" w:rsidR="2BFB330E" w:rsidRDefault="2BFB330E" w:rsidP="4C1DEC45">
      <w:r>
        <w:t>Java Database Connectivity (JDBC) is the standardized application interface facilitating Java applications' interaction with Database Management Systems (DBMS). JDBC is adept at managing operations such as formulating queries and commands and processing result sets from the database. Initially confined to client-side functionalities, encompassing the handling of database interfaces, executing database calls, and retrieving data for client applications, JDBC has since evolved to encompass server-side capabilities. This extension involves the orchestration of database requests and the management of information transactions on the server. JDBC provides users with a diverse set of interfaces and classes, enabling them to manipulate and engage with the database seamlessly.</w:t>
      </w:r>
    </w:p>
    <w:p w14:paraId="0C6A87C8" w14:textId="77777777" w:rsidR="00D847BB" w:rsidRDefault="321F63D9" w:rsidP="00D847BB">
      <w:pPr>
        <w:keepNext/>
        <w:ind w:firstLine="0"/>
        <w:jc w:val="center"/>
      </w:pPr>
      <w:r>
        <w:rPr>
          <w:noProof/>
        </w:rPr>
        <w:drawing>
          <wp:inline distT="0" distB="0" distL="0" distR="0" wp14:anchorId="627B6F3C" wp14:editId="72F58CA9">
            <wp:extent cx="2143125" cy="1920240"/>
            <wp:effectExtent l="0" t="0" r="9525" b="3810"/>
            <wp:docPr id="1082290022" name="Picture 108229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10399"/>
                    <a:stretch/>
                  </pic:blipFill>
                  <pic:spPr bwMode="auto">
                    <a:xfrm>
                      <a:off x="0" y="0"/>
                      <a:ext cx="2143125" cy="1920240"/>
                    </a:xfrm>
                    <a:prstGeom prst="rect">
                      <a:avLst/>
                    </a:prstGeom>
                    <a:ln>
                      <a:noFill/>
                    </a:ln>
                    <a:extLst>
                      <a:ext uri="{53640926-AAD7-44D8-BBD7-CCE9431645EC}">
                        <a14:shadowObscured xmlns:a14="http://schemas.microsoft.com/office/drawing/2010/main"/>
                      </a:ext>
                    </a:extLst>
                  </pic:spPr>
                </pic:pic>
              </a:graphicData>
            </a:graphic>
          </wp:inline>
        </w:drawing>
      </w:r>
    </w:p>
    <w:p w14:paraId="699AE0FD" w14:textId="542051B6" w:rsidR="00FE39E8" w:rsidRDefault="00D847BB" w:rsidP="00A0791E">
      <w:pPr>
        <w:pStyle w:val="Caption"/>
      </w:pPr>
      <w:bookmarkStart w:id="40" w:name="_Toc153234034"/>
      <w:bookmarkStart w:id="41" w:name="_Toc153264117"/>
      <w:bookmarkStart w:id="42" w:name="_Toc153264159"/>
      <w:bookmarkStart w:id="43" w:name="_Toc153367084"/>
      <w:bookmarkStart w:id="44" w:name="_Toc153712854"/>
      <w:r>
        <w:t xml:space="preserve">Figure </w:t>
      </w:r>
      <w:fldSimple w:instr=" SEQ Figure__ \* ARABIC ">
        <w:r w:rsidR="00D81A57">
          <w:rPr>
            <w:noProof/>
          </w:rPr>
          <w:t>2</w:t>
        </w:r>
        <w:bookmarkEnd w:id="40"/>
        <w:bookmarkEnd w:id="41"/>
        <w:bookmarkEnd w:id="42"/>
        <w:bookmarkEnd w:id="43"/>
      </w:fldSimple>
      <w:r w:rsidR="009B5DC3">
        <w:rPr>
          <w:noProof/>
        </w:rPr>
        <w:t>:</w:t>
      </w:r>
      <w:r w:rsidR="00BC5BA2">
        <w:rPr>
          <w:noProof/>
        </w:rPr>
        <w:t xml:space="preserve"> </w:t>
      </w:r>
      <w:r w:rsidR="003500CD">
        <w:rPr>
          <w:noProof/>
        </w:rPr>
        <w:t>JDBC Logo</w:t>
      </w:r>
      <w:bookmarkEnd w:id="44"/>
    </w:p>
    <w:p w14:paraId="4D9862D0" w14:textId="5B8EF55F" w:rsidR="2BFB330E" w:rsidRDefault="2BFB330E" w:rsidP="4C1DEC45">
      <w:pPr>
        <w:pStyle w:val="Heading3"/>
      </w:pPr>
      <w:bookmarkStart w:id="45" w:name="_Toc1862465224"/>
      <w:bookmarkStart w:id="46" w:name="_Toc153712826"/>
      <w:r>
        <w:t>2.1.2 JDBC’s Architecture</w:t>
      </w:r>
      <w:bookmarkEnd w:id="45"/>
      <w:bookmarkEnd w:id="46"/>
    </w:p>
    <w:p w14:paraId="089D89D7" w14:textId="77777777" w:rsidR="00D847BB" w:rsidRDefault="040C591A" w:rsidP="00D847BB">
      <w:pPr>
        <w:keepNext/>
        <w:ind w:firstLine="0"/>
        <w:jc w:val="center"/>
      </w:pPr>
      <w:r>
        <w:rPr>
          <w:noProof/>
        </w:rPr>
        <w:lastRenderedPageBreak/>
        <w:drawing>
          <wp:inline distT="0" distB="0" distL="0" distR="0" wp14:anchorId="747CCFF8" wp14:editId="5F94664E">
            <wp:extent cx="4572000" cy="2733675"/>
            <wp:effectExtent l="0" t="0" r="0" b="0"/>
            <wp:docPr id="623517014" name="Picture 62351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1D98C84" w14:textId="2774BF6D" w:rsidR="00FE39E8" w:rsidRDefault="00D847BB" w:rsidP="00A0791E">
      <w:pPr>
        <w:pStyle w:val="Caption"/>
      </w:pPr>
      <w:bookmarkStart w:id="47" w:name="_Toc153234035"/>
      <w:bookmarkStart w:id="48" w:name="_Toc153264118"/>
      <w:bookmarkStart w:id="49" w:name="_Toc153264160"/>
      <w:bookmarkStart w:id="50" w:name="_Toc153367085"/>
      <w:bookmarkStart w:id="51" w:name="_Toc153712855"/>
      <w:r>
        <w:t xml:space="preserve">Figure </w:t>
      </w:r>
      <w:fldSimple w:instr=" SEQ Figure__ \* ARABIC ">
        <w:r w:rsidR="00D81A57">
          <w:rPr>
            <w:noProof/>
          </w:rPr>
          <w:t>3</w:t>
        </w:r>
        <w:bookmarkEnd w:id="47"/>
        <w:bookmarkEnd w:id="48"/>
        <w:bookmarkEnd w:id="49"/>
        <w:bookmarkEnd w:id="50"/>
      </w:fldSimple>
      <w:r w:rsidR="003524D0">
        <w:rPr>
          <w:noProof/>
        </w:rPr>
        <w:t>:</w:t>
      </w:r>
      <w:r w:rsidR="00195418">
        <w:rPr>
          <w:noProof/>
        </w:rPr>
        <w:t xml:space="preserve"> </w:t>
      </w:r>
      <w:r w:rsidR="003500CD">
        <w:rPr>
          <w:noProof/>
        </w:rPr>
        <w:t>Graph Showcasing JDBC Architecture</w:t>
      </w:r>
      <w:bookmarkEnd w:id="51"/>
    </w:p>
    <w:p w14:paraId="7AAFE4F9" w14:textId="7EC31534" w:rsidR="2BFB330E" w:rsidRDefault="2BFB330E" w:rsidP="00FE656C">
      <w:pPr>
        <w:pStyle w:val="Tiucctrangmu"/>
      </w:pPr>
      <w:r w:rsidRPr="4C1DEC45">
        <w:t>The JDBC interface consists of 5 major components:</w:t>
      </w:r>
    </w:p>
    <w:p w14:paraId="7A8CC7D8" w14:textId="189151CD" w:rsidR="2BFB330E" w:rsidRDefault="2BFB330E" w:rsidP="4C1DEC45">
      <w:r w:rsidRPr="4C1DEC45">
        <w:t>application: Applications assume the form of Java-based entities, encompassing applets or servlets, and engaging in communication protocols with databases.</w:t>
      </w:r>
    </w:p>
    <w:p w14:paraId="5ADD1ADC" w14:textId="38C80D35" w:rsidR="2BFB330E" w:rsidRDefault="2BFB330E" w:rsidP="4C1DEC45">
      <w:r w:rsidRPr="4C1DEC45">
        <w:t xml:space="preserve">the JDBC (Java Database Connectivity) API: Constitutes an integral application programming interface employed in the establishment of databases. Within the JDBC API framework, an array of classes and interfaces is employed to facilitate seamless connections with databases. Noteworthy entities within the JDBC architecture encompass the driver </w:t>
      </w:r>
      <w:r w:rsidR="60D8934D" w:rsidRPr="4C1DEC45">
        <w:t>Manager</w:t>
      </w:r>
      <w:r w:rsidRPr="4C1DEC45">
        <w:t xml:space="preserve"> class, the connection interface, among others.</w:t>
      </w:r>
    </w:p>
    <w:p w14:paraId="6F2C06EB" w14:textId="105719A4" w:rsidR="2BFB330E" w:rsidRDefault="2BFB330E" w:rsidP="4C1DEC45">
      <w:r w:rsidRPr="4C1DEC45">
        <w:t xml:space="preserve">The driver </w:t>
      </w:r>
      <w:r w:rsidR="60D8934D" w:rsidRPr="4C1DEC45">
        <w:t>Manager</w:t>
      </w:r>
      <w:r w:rsidRPr="4C1DEC45">
        <w:t xml:space="preserve"> class: Assumes a pivotal role in facilitating the establishment of connections between Java applications and databases. This class leverages the </w:t>
      </w:r>
      <w:r w:rsidR="7622BE00" w:rsidRPr="4C1DEC45">
        <w:t>“</w:t>
      </w:r>
      <w:r w:rsidRPr="4C1DEC45">
        <w:t>getConnection</w:t>
      </w:r>
      <w:r w:rsidR="3E6D678D" w:rsidRPr="4C1DEC45">
        <w:t>”</w:t>
      </w:r>
      <w:r w:rsidRPr="4C1DEC45">
        <w:t xml:space="preserve"> method, wherein the initiation of a connection between the Java application and data sources is realized.</w:t>
      </w:r>
    </w:p>
    <w:p w14:paraId="07509959" w14:textId="32FBF5D5" w:rsidR="2BFB330E" w:rsidRDefault="2BFB330E" w:rsidP="4C1DEC45">
      <w:r w:rsidRPr="4C1DEC45">
        <w:t>JDBC drivers: Play a crucial role in enabling connectivity with diverse data sources. Databases such as Oracle, MSSQL, MYSQL, among others, possess unique drivers tailored for establishing connections. To engage with these databases, it becomes imperative to load their specific drivers. The instantiation of a Java class, known as "class," serves as a mechanism for loading these drivers within the JDBC architecture.</w:t>
      </w:r>
    </w:p>
    <w:p w14:paraId="4B3B96B7" w14:textId="670E5EDF" w:rsidR="2BFB330E" w:rsidRDefault="2BFB330E" w:rsidP="4C1DEC45">
      <w:r w:rsidRPr="4C1DEC45">
        <w:lastRenderedPageBreak/>
        <w:t>data sources: Refer to the databases accessible through JDBC API. These repositories serve as reservoirs where data is stored and subsequently utilized by Java applications. The JDBC API provides a standardized mechanism for establishing connections with diverse databases, including Oracle, MYSQL, MSSQL, PostgreSQL, and others. This ensures a uniform approach to interfacing with a variety of data sources within Java applications.</w:t>
      </w:r>
    </w:p>
    <w:p w14:paraId="4909079A" w14:textId="7B4D0266" w:rsidR="4C1DEC45" w:rsidRDefault="4C1DEC45" w:rsidP="4C1DEC45">
      <w:pPr>
        <w:ind w:left="360"/>
      </w:pPr>
    </w:p>
    <w:p w14:paraId="7C27BD9B" w14:textId="5E776A36" w:rsidR="4C1DEC45" w:rsidRDefault="4C1DEC45" w:rsidP="4C1DEC45"/>
    <w:p w14:paraId="38AAA37F" w14:textId="73F26F1D" w:rsidR="7F5FF1B2" w:rsidRDefault="46BE287F" w:rsidP="4C1DEC45">
      <w:pPr>
        <w:pStyle w:val="Heading3"/>
      </w:pPr>
      <w:bookmarkStart w:id="52" w:name="_Toc1192816684"/>
      <w:bookmarkStart w:id="53" w:name="_Toc153712827"/>
      <w:bookmarkStart w:id="54" w:name="_Toc1108503526"/>
      <w:bookmarkStart w:id="55" w:name="_Toc678545896"/>
      <w:bookmarkStart w:id="56" w:name="_Toc1127685307"/>
      <w:r>
        <w:t xml:space="preserve">2.1.3 </w:t>
      </w:r>
      <w:r w:rsidR="6C04159E">
        <w:t xml:space="preserve">JDBC </w:t>
      </w:r>
      <w:r w:rsidR="4227E784">
        <w:t>Driver</w:t>
      </w:r>
      <w:bookmarkEnd w:id="52"/>
      <w:bookmarkEnd w:id="53"/>
      <w:r w:rsidR="4227E784">
        <w:t xml:space="preserve"> </w:t>
      </w:r>
      <w:bookmarkEnd w:id="54"/>
      <w:bookmarkEnd w:id="55"/>
      <w:bookmarkEnd w:id="56"/>
    </w:p>
    <w:p w14:paraId="40F2ACBF" w14:textId="5D4C5BAB" w:rsidR="7F5FF1B2" w:rsidRDefault="4E989169" w:rsidP="4C1DEC45">
      <w:r w:rsidRPr="4C1DEC45">
        <w:t>The JDBC (Java Database Connectivity) API includes a diverse set of interfaces and classes designed to establish database connections and execute queries. A critical feature of the JDBC architecture is its adaptability, wherein a driver can implement these interfaces and classes to align with the requirements of a particular database management system.</w:t>
      </w:r>
    </w:p>
    <w:p w14:paraId="68A66DA8" w14:textId="07C5A0B9" w:rsidR="7F5FF1B2" w:rsidRDefault="4E989169" w:rsidP="4C1DEC45">
      <w:r>
        <w:t xml:space="preserve">In the operational sequence, the JDBC API initiates the loading of a specific database driver before the establishment of a database connection. This loading process is a prerequisite, allowing the subsequent interaction with the database </w:t>
      </w:r>
      <w:r w:rsidR="60D8934D">
        <w:t>Manager</w:t>
      </w:r>
      <w:r>
        <w:t xml:space="preserve"> to relay all API calls to the loaded driver. This dynamic loading mechanism ensures the seamless integration and compatibility of the JDBC API with various database management systems by accommodating specific driver implementations tailored to each system's nuances.</w:t>
      </w:r>
    </w:p>
    <w:p w14:paraId="61082636" w14:textId="77777777" w:rsidR="00FE39E8" w:rsidRDefault="5ED96F79" w:rsidP="00FE39E8">
      <w:pPr>
        <w:keepNext/>
        <w:ind w:firstLine="0"/>
        <w:jc w:val="center"/>
      </w:pPr>
      <w:r>
        <w:rPr>
          <w:noProof/>
        </w:rPr>
        <w:lastRenderedPageBreak/>
        <w:drawing>
          <wp:inline distT="0" distB="0" distL="0" distR="0" wp14:anchorId="372DD4F1" wp14:editId="06093477">
            <wp:extent cx="5048252" cy="3562350"/>
            <wp:effectExtent l="0" t="0" r="0" b="0"/>
            <wp:docPr id="2071984205" name="Picture 96855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551863"/>
                    <pic:cNvPicPr/>
                  </pic:nvPicPr>
                  <pic:blipFill>
                    <a:blip r:embed="rId21">
                      <a:extLst>
                        <a:ext uri="{28A0092B-C50C-407E-A947-70E740481C1C}">
                          <a14:useLocalDpi xmlns:a14="http://schemas.microsoft.com/office/drawing/2010/main" val="0"/>
                        </a:ext>
                      </a:extLst>
                    </a:blip>
                    <a:stretch>
                      <a:fillRect/>
                    </a:stretch>
                  </pic:blipFill>
                  <pic:spPr>
                    <a:xfrm>
                      <a:off x="0" y="0"/>
                      <a:ext cx="5048252" cy="3562350"/>
                    </a:xfrm>
                    <a:prstGeom prst="rect">
                      <a:avLst/>
                    </a:prstGeom>
                  </pic:spPr>
                </pic:pic>
              </a:graphicData>
            </a:graphic>
          </wp:inline>
        </w:drawing>
      </w:r>
    </w:p>
    <w:p w14:paraId="1EAB133E" w14:textId="52D18006" w:rsidR="5ED96F79" w:rsidRDefault="00FE39E8" w:rsidP="00A0791E">
      <w:pPr>
        <w:pStyle w:val="Caption"/>
      </w:pPr>
      <w:bookmarkStart w:id="57" w:name="_Toc153233641"/>
      <w:bookmarkStart w:id="58" w:name="_Toc153234036"/>
      <w:bookmarkStart w:id="59" w:name="_Toc153264119"/>
      <w:bookmarkStart w:id="60" w:name="_Toc153264161"/>
      <w:bookmarkStart w:id="61" w:name="_Toc153367086"/>
      <w:bookmarkStart w:id="62" w:name="_Toc153712856"/>
      <w:r>
        <w:t xml:space="preserve">Figure </w:t>
      </w:r>
      <w:fldSimple w:instr=" SEQ Figure__ \* ARABIC ">
        <w:r w:rsidR="00D81A57">
          <w:rPr>
            <w:noProof/>
          </w:rPr>
          <w:t>4</w:t>
        </w:r>
        <w:bookmarkEnd w:id="57"/>
        <w:bookmarkEnd w:id="58"/>
        <w:bookmarkEnd w:id="59"/>
        <w:bookmarkEnd w:id="60"/>
        <w:bookmarkEnd w:id="61"/>
      </w:fldSimple>
      <w:r w:rsidR="00C440B8">
        <w:rPr>
          <w:noProof/>
        </w:rPr>
        <w:t>:</w:t>
      </w:r>
      <w:r w:rsidR="003500CD">
        <w:rPr>
          <w:noProof/>
        </w:rPr>
        <w:t xml:space="preserve"> Graph Showcasing JDBC Driver Type</w:t>
      </w:r>
      <w:bookmarkEnd w:id="62"/>
    </w:p>
    <w:p w14:paraId="5999C298" w14:textId="4B069E95" w:rsidR="62F89135" w:rsidRDefault="5ED96F79" w:rsidP="007B1D3C">
      <w:pPr>
        <w:ind w:firstLine="720"/>
      </w:pPr>
      <w:r>
        <w:t>There are four types of JDBC drivers:</w:t>
      </w:r>
    </w:p>
    <w:p w14:paraId="56FD6B91" w14:textId="5AB057AA" w:rsidR="7F5FF1B2" w:rsidRDefault="4E989169" w:rsidP="4C1DEC45">
      <w:pPr>
        <w:ind w:left="360"/>
        <w:rPr>
          <w:rFonts w:ascii="system-ui" w:eastAsia="system-ui" w:hAnsi="system-ui" w:cs="system-ui"/>
        </w:rPr>
      </w:pPr>
      <w:r w:rsidRPr="4C1DEC45">
        <w:t>Type 1 driver: The JDBC-ODBC bridge, coupled with an ODBC driver (Type 1 Driver), functions as an intermediary for the translation of JDBC API calls into corresponding ODBC API calls. This process mandates loading binary code onto client machines employing this driver. Primarily, this driver finds its common application in the testing phase of JDBC applications, particularly when assessing their functionality against an ODBC data source.</w:t>
      </w:r>
    </w:p>
    <w:p w14:paraId="38F1B770" w14:textId="534A5374" w:rsidR="7F5FF1B2" w:rsidRDefault="4E989169" w:rsidP="4C1DEC45">
      <w:pPr>
        <w:ind w:left="360"/>
        <w:rPr>
          <w:rFonts w:ascii="system-ui" w:eastAsia="system-ui" w:hAnsi="system-ui" w:cs="system-ui"/>
        </w:rPr>
      </w:pPr>
      <w:r w:rsidRPr="4C1DEC45">
        <w:t>Type 2 driver: Native-API, partly Java driver converts the API call of the JDBC driver into specific databases management system (DBMS) specific API call resembling Type 1 driver. This requires the binary code of the DBMS API to be loaded into each client computer for testing JDBC applications against a DBMS API data source.</w:t>
      </w:r>
    </w:p>
    <w:p w14:paraId="7B616C12" w14:textId="6EF5DF81" w:rsidR="7F5FF1B2" w:rsidRDefault="4E989169" w:rsidP="4C1DEC45">
      <w:pPr>
        <w:ind w:left="360"/>
        <w:rPr>
          <w:rFonts w:ascii="system-ui" w:eastAsia="system-ui" w:hAnsi="system-ui" w:cs="system-ui"/>
        </w:rPr>
      </w:pPr>
      <w:r w:rsidRPr="4C1DEC45">
        <w:t xml:space="preserve">Type 3 driver: JDBC-Net, is a pure-Java implementation that manages the translation of API calls by routing them through an intermediary middle management </w:t>
      </w:r>
      <w:r w:rsidRPr="4C1DEC45">
        <w:lastRenderedPageBreak/>
        <w:t xml:space="preserve">server. Subsequently, this intermediary server undertakes an additional translation of the calls into a protocol specific to the management of the targeted database. An illustrative example of a Type 3 JDBC driver is the DataDirect </w:t>
      </w:r>
      <w:r w:rsidR="2AD535E1" w:rsidRPr="4C1DEC45">
        <w:t>Sequel ink</w:t>
      </w:r>
      <w:r w:rsidRPr="4C1DEC45">
        <w:t xml:space="preserve"> JDBC driver.</w:t>
      </w:r>
    </w:p>
    <w:p w14:paraId="0F2D62BB" w14:textId="3B6B42D0" w:rsidR="30FEDCE7" w:rsidRDefault="4E989169" w:rsidP="62F89135">
      <w:pPr>
        <w:ind w:left="360"/>
        <w:rPr>
          <w:rFonts w:ascii="system-ui" w:eastAsia="system-ui" w:hAnsi="system-ui" w:cs="system-ui"/>
        </w:rPr>
      </w:pPr>
      <w:r>
        <w:t>Type 4 driver: The Native-Protocol, Pure-Java driver, executes the translation of API calls directly into a management-specific protocol, eliminating the need for an intermediary middle server. This configuration enables the client application to establish a direct connection with the database server. Type 4 drivers are notably prevalent and are typically tailored for a specific vendor's database system.</w:t>
      </w:r>
    </w:p>
    <w:p w14:paraId="654307F0" w14:textId="1772E61F" w:rsidR="4EACA62D" w:rsidRDefault="2AB3BFB8" w:rsidP="30FEDCE7">
      <w:pPr>
        <w:pStyle w:val="Heading3"/>
      </w:pPr>
      <w:bookmarkStart w:id="63" w:name="_Toc902599556"/>
      <w:bookmarkStart w:id="64" w:name="_Toc1446419759"/>
      <w:bookmarkStart w:id="65" w:name="_Toc369491316"/>
      <w:bookmarkStart w:id="66" w:name="_Toc548993498"/>
      <w:bookmarkStart w:id="67" w:name="_Toc153712828"/>
      <w:r>
        <w:t>2.1.</w:t>
      </w:r>
      <w:r w:rsidR="0B19C599">
        <w:t>4</w:t>
      </w:r>
      <w:r>
        <w:t xml:space="preserve"> JDBC </w:t>
      </w:r>
      <w:r w:rsidR="4DEE5245">
        <w:t xml:space="preserve">And </w:t>
      </w:r>
      <w:r>
        <w:t xml:space="preserve">ODBC </w:t>
      </w:r>
      <w:r w:rsidR="38EBEE7E">
        <w:t>Comparision</w:t>
      </w:r>
      <w:bookmarkEnd w:id="63"/>
      <w:bookmarkEnd w:id="64"/>
      <w:bookmarkEnd w:id="65"/>
      <w:bookmarkEnd w:id="66"/>
      <w:bookmarkEnd w:id="67"/>
    </w:p>
    <w:p w14:paraId="3C222148" w14:textId="13967A32" w:rsidR="60A4040B" w:rsidRDefault="60A4040B" w:rsidP="4C1DEC45">
      <w:r>
        <w:t>JDBC and ODBC share a historical connection, as JDBC was originally influenced by the Open Database Connectivity (ODBC) standard. ODBC, a language-agnostic approach to database connectivity, allowed interaction with relational database management systems using various programming languages, each with its own syntax. In contrast, JDBC departed from this approach, concentrating exclusively on the Java programming language. Despite their historical similarities, there are notable differences between JDBC and ODBC.</w:t>
      </w:r>
    </w:p>
    <w:p w14:paraId="0FB46D10" w14:textId="77777777" w:rsidR="00FE39E8" w:rsidRDefault="14280C0F" w:rsidP="00FE39E8">
      <w:pPr>
        <w:keepNext/>
        <w:ind w:firstLine="0"/>
        <w:jc w:val="center"/>
      </w:pPr>
      <w:r>
        <w:rPr>
          <w:noProof/>
        </w:rPr>
        <w:drawing>
          <wp:inline distT="0" distB="0" distL="0" distR="0" wp14:anchorId="49D8A46C" wp14:editId="5B539EA0">
            <wp:extent cx="3362325" cy="1600200"/>
            <wp:effectExtent l="0" t="0" r="0" b="0"/>
            <wp:docPr id="1687912061" name="Picture 168791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62325" cy="1600200"/>
                    </a:xfrm>
                    <a:prstGeom prst="rect">
                      <a:avLst/>
                    </a:prstGeom>
                  </pic:spPr>
                </pic:pic>
              </a:graphicData>
            </a:graphic>
          </wp:inline>
        </w:drawing>
      </w:r>
    </w:p>
    <w:p w14:paraId="48BD345F" w14:textId="35C44459" w:rsidR="14280C0F" w:rsidRDefault="00FE39E8" w:rsidP="00A0791E">
      <w:pPr>
        <w:pStyle w:val="Caption"/>
      </w:pPr>
      <w:bookmarkStart w:id="68" w:name="_Toc153233642"/>
      <w:bookmarkStart w:id="69" w:name="_Toc153234037"/>
      <w:bookmarkStart w:id="70" w:name="_Toc153264120"/>
      <w:bookmarkStart w:id="71" w:name="_Toc153264162"/>
      <w:bookmarkStart w:id="72" w:name="_Toc153367087"/>
      <w:bookmarkStart w:id="73" w:name="_Toc153712857"/>
      <w:r>
        <w:t xml:space="preserve">Figure </w:t>
      </w:r>
      <w:fldSimple w:instr=" SEQ Figure__ \* ARABIC ">
        <w:r w:rsidR="00D81A57">
          <w:rPr>
            <w:noProof/>
          </w:rPr>
          <w:t>5</w:t>
        </w:r>
        <w:bookmarkEnd w:id="68"/>
        <w:bookmarkEnd w:id="69"/>
        <w:bookmarkEnd w:id="70"/>
        <w:bookmarkEnd w:id="71"/>
        <w:bookmarkEnd w:id="72"/>
      </w:fldSimple>
      <w:r w:rsidR="005853E7">
        <w:rPr>
          <w:noProof/>
        </w:rPr>
        <w:t>:</w:t>
      </w:r>
      <w:r w:rsidR="003F7974">
        <w:rPr>
          <w:noProof/>
        </w:rPr>
        <w:t xml:space="preserve"> </w:t>
      </w:r>
      <w:r w:rsidR="003500CD">
        <w:rPr>
          <w:noProof/>
        </w:rPr>
        <w:t xml:space="preserve">JDBC VS ODBC </w:t>
      </w:r>
      <w:r w:rsidR="003500CD" w:rsidRPr="003500CD">
        <w:rPr>
          <w:noProof/>
        </w:rPr>
        <w:t>Image</w:t>
      </w:r>
      <w:bookmarkEnd w:id="73"/>
    </w:p>
    <w:p w14:paraId="19E5FF95" w14:textId="3956C2FB" w:rsidR="62F89135" w:rsidRDefault="62F89135" w:rsidP="62F89135"/>
    <w:p w14:paraId="0EF5123A" w14:textId="28D55FF6" w:rsidR="28540120" w:rsidRDefault="28540120" w:rsidP="28540120"/>
    <w:p w14:paraId="7FDD1384" w14:textId="3BA837DC" w:rsidR="28540120" w:rsidRDefault="28540120" w:rsidP="28540120"/>
    <w:p w14:paraId="7D779383" w14:textId="5EBF485F" w:rsidR="00FE39E8" w:rsidRDefault="00FE39E8" w:rsidP="00A0791E">
      <w:pPr>
        <w:pStyle w:val="Caption"/>
      </w:pPr>
    </w:p>
    <w:tbl>
      <w:tblPr>
        <w:tblStyle w:val="TableGrid"/>
        <w:tblW w:w="9120" w:type="dxa"/>
        <w:tblLayout w:type="fixed"/>
        <w:tblLook w:val="06A0" w:firstRow="1" w:lastRow="0" w:firstColumn="1" w:lastColumn="0" w:noHBand="1" w:noVBand="1"/>
      </w:tblPr>
      <w:tblGrid>
        <w:gridCol w:w="4560"/>
        <w:gridCol w:w="4560"/>
      </w:tblGrid>
      <w:tr w:rsidR="30FEDCE7" w14:paraId="264C7B5B" w14:textId="77777777" w:rsidTr="00FE39E8">
        <w:trPr>
          <w:trHeight w:val="300"/>
        </w:trPr>
        <w:tc>
          <w:tcPr>
            <w:tcW w:w="4560" w:type="dxa"/>
          </w:tcPr>
          <w:p w14:paraId="2510C23F" w14:textId="6D5CC141" w:rsidR="2B053B04" w:rsidRDefault="16CED2FD" w:rsidP="30FEDCE7">
            <w:pPr>
              <w:ind w:firstLine="0"/>
              <w:jc w:val="center"/>
            </w:pPr>
            <w:r w:rsidRPr="4C1DEC45">
              <w:rPr>
                <w:rFonts w:ascii="Nunito" w:eastAsia="Nunito" w:hAnsi="Nunito" w:cs="Nunito"/>
                <w:b/>
                <w:bCs/>
                <w:color w:val="273239"/>
                <w:sz w:val="28"/>
                <w:szCs w:val="28"/>
              </w:rPr>
              <w:lastRenderedPageBreak/>
              <w:t>ODBC</w:t>
            </w:r>
          </w:p>
        </w:tc>
        <w:tc>
          <w:tcPr>
            <w:tcW w:w="4560" w:type="dxa"/>
          </w:tcPr>
          <w:p w14:paraId="0B77A2B8" w14:textId="2F8C8421" w:rsidR="2B053B04" w:rsidRDefault="16CED2FD" w:rsidP="30FEDCE7">
            <w:pPr>
              <w:ind w:firstLine="0"/>
              <w:jc w:val="center"/>
            </w:pPr>
            <w:r w:rsidRPr="4C1DEC45">
              <w:rPr>
                <w:rFonts w:ascii="Nunito" w:eastAsia="Nunito" w:hAnsi="Nunito" w:cs="Nunito"/>
                <w:b/>
                <w:bCs/>
                <w:color w:val="273239"/>
                <w:sz w:val="28"/>
                <w:szCs w:val="28"/>
              </w:rPr>
              <w:t>JDBC</w:t>
            </w:r>
          </w:p>
        </w:tc>
      </w:tr>
      <w:tr w:rsidR="30FEDCE7" w14:paraId="21853E0D" w14:textId="77777777" w:rsidTr="00FE39E8">
        <w:trPr>
          <w:trHeight w:val="300"/>
        </w:trPr>
        <w:tc>
          <w:tcPr>
            <w:tcW w:w="4560" w:type="dxa"/>
          </w:tcPr>
          <w:p w14:paraId="13C8140C" w14:textId="73C23C34" w:rsidR="766615C0" w:rsidRDefault="5BF2D432" w:rsidP="30FEDCE7">
            <w:pPr>
              <w:jc w:val="left"/>
            </w:pPr>
            <w:r w:rsidRPr="4C1DEC45">
              <w:t>Develop</w:t>
            </w:r>
            <w:r w:rsidR="2619FAC0" w:rsidRPr="4C1DEC45">
              <w:t xml:space="preserve"> </w:t>
            </w:r>
            <w:r w:rsidRPr="4C1DEC45">
              <w:t xml:space="preserve">and introduce by Microsoft back in the 1992  </w:t>
            </w:r>
          </w:p>
        </w:tc>
        <w:tc>
          <w:tcPr>
            <w:tcW w:w="4560" w:type="dxa"/>
          </w:tcPr>
          <w:p w14:paraId="2E2751A6" w14:textId="6DCC17DA" w:rsidR="496F8DB3" w:rsidRDefault="36A2B645" w:rsidP="30FEDCE7">
            <w:pPr>
              <w:jc w:val="left"/>
            </w:pPr>
            <w:r w:rsidRPr="4C1DEC45">
              <w:t>Develop and introduce by Introduced by SUN Micro Systems in 1997.</w:t>
            </w:r>
          </w:p>
        </w:tc>
      </w:tr>
      <w:tr w:rsidR="30FEDCE7" w14:paraId="0943441E" w14:textId="77777777" w:rsidTr="00FE39E8">
        <w:trPr>
          <w:trHeight w:val="300"/>
        </w:trPr>
        <w:tc>
          <w:tcPr>
            <w:tcW w:w="4560" w:type="dxa"/>
          </w:tcPr>
          <w:p w14:paraId="37835615" w14:textId="47AE4283" w:rsidR="496F8DB3" w:rsidRDefault="36A2B645" w:rsidP="30FEDCE7">
            <w:pPr>
              <w:jc w:val="left"/>
            </w:pPr>
            <w:r w:rsidRPr="4C1DEC45">
              <w:t xml:space="preserve">. ODBC can only be used on window bases platform </w:t>
            </w:r>
          </w:p>
        </w:tc>
        <w:tc>
          <w:tcPr>
            <w:tcW w:w="4560" w:type="dxa"/>
          </w:tcPr>
          <w:p w14:paraId="4B09FBA5" w14:textId="0CF940CA" w:rsidR="496F8DB3" w:rsidRDefault="36A2B645" w:rsidP="30FEDCE7">
            <w:pPr>
              <w:jc w:val="left"/>
            </w:pPr>
            <w:r w:rsidRPr="4C1DEC45">
              <w:t xml:space="preserve">JDBC can be used on all platform </w:t>
            </w:r>
          </w:p>
        </w:tc>
      </w:tr>
      <w:tr w:rsidR="30FEDCE7" w14:paraId="33CB7A36" w14:textId="77777777" w:rsidTr="00FE39E8">
        <w:trPr>
          <w:trHeight w:val="300"/>
        </w:trPr>
        <w:tc>
          <w:tcPr>
            <w:tcW w:w="4560" w:type="dxa"/>
          </w:tcPr>
          <w:p w14:paraId="323E689E" w14:textId="05FAB3C8" w:rsidR="496F8DB3" w:rsidRDefault="36A2B645" w:rsidP="30FEDCE7">
            <w:pPr>
              <w:jc w:val="left"/>
            </w:pPr>
            <w:r w:rsidRPr="4C1DEC45">
              <w:t xml:space="preserve">Using ODBC </w:t>
            </w:r>
            <w:r w:rsidR="6A5CCBDD" w:rsidRPr="4C1DEC45">
              <w:t>on java</w:t>
            </w:r>
            <w:r w:rsidRPr="4C1DEC45">
              <w:t xml:space="preserve"> application will result in it becoming slower due to internal conversion and the application </w:t>
            </w:r>
            <w:r w:rsidR="08280664" w:rsidRPr="4C1DEC45">
              <w:t xml:space="preserve">will become platform dependance </w:t>
            </w:r>
          </w:p>
        </w:tc>
        <w:tc>
          <w:tcPr>
            <w:tcW w:w="4560" w:type="dxa"/>
          </w:tcPr>
          <w:p w14:paraId="138722D6" w14:textId="45EA62BB" w:rsidR="3254C555" w:rsidRDefault="08280664" w:rsidP="30FEDCE7">
            <w:pPr>
              <w:jc w:val="left"/>
            </w:pPr>
            <w:r w:rsidRPr="4C1DEC45">
              <w:t xml:space="preserve">It is </w:t>
            </w:r>
            <w:r w:rsidR="279B34D8" w:rsidRPr="4C1DEC45">
              <w:t>highly</w:t>
            </w:r>
            <w:r w:rsidRPr="4C1DEC45">
              <w:t xml:space="preserve"> advised to used JDBC for java application because there are no internal conversion and</w:t>
            </w:r>
            <w:r w:rsidR="0A4D8757" w:rsidRPr="4C1DEC45">
              <w:t xml:space="preserve"> </w:t>
            </w:r>
            <w:r w:rsidRPr="4C1DEC45">
              <w:t xml:space="preserve">platform dependance </w:t>
            </w:r>
          </w:p>
        </w:tc>
      </w:tr>
      <w:tr w:rsidR="30FEDCE7" w14:paraId="0038549A" w14:textId="77777777" w:rsidTr="00FE39E8">
        <w:trPr>
          <w:trHeight w:val="300"/>
        </w:trPr>
        <w:tc>
          <w:tcPr>
            <w:tcW w:w="4560" w:type="dxa"/>
          </w:tcPr>
          <w:p w14:paraId="72EBE8BA" w14:textId="4BDC9CE4" w:rsidR="6B984CA5" w:rsidRDefault="0B5CC47D" w:rsidP="30FEDCE7">
            <w:pPr>
              <w:jc w:val="left"/>
            </w:pPr>
            <w:r w:rsidRPr="4C1DEC45">
              <w:t xml:space="preserve">ODBC   is procedure oriented </w:t>
            </w:r>
          </w:p>
        </w:tc>
        <w:tc>
          <w:tcPr>
            <w:tcW w:w="4560" w:type="dxa"/>
          </w:tcPr>
          <w:p w14:paraId="1AEE8B97" w14:textId="01B7BE5E" w:rsidR="6B984CA5" w:rsidRDefault="0B5CC47D" w:rsidP="00FE39E8">
            <w:pPr>
              <w:keepNext/>
              <w:jc w:val="left"/>
            </w:pPr>
            <w:r w:rsidRPr="4C1DEC45">
              <w:t>JDBC is object oriented</w:t>
            </w:r>
          </w:p>
        </w:tc>
      </w:tr>
    </w:tbl>
    <w:p w14:paraId="681A5335" w14:textId="77777777" w:rsidR="00FE39E8" w:rsidRDefault="00FE39E8" w:rsidP="00A0791E">
      <w:pPr>
        <w:pStyle w:val="Caption"/>
      </w:pPr>
      <w:bookmarkStart w:id="74" w:name="_Toc989618391"/>
    </w:p>
    <w:p w14:paraId="4783FBC3" w14:textId="1986A4D5" w:rsidR="00FE39E8" w:rsidRDefault="00FE39E8" w:rsidP="00A0791E">
      <w:pPr>
        <w:pStyle w:val="Caption"/>
      </w:pPr>
      <w:bookmarkStart w:id="75" w:name="_Toc153233662"/>
      <w:bookmarkStart w:id="76" w:name="_Toc153233920"/>
      <w:bookmarkStart w:id="77" w:name="_Toc153371011"/>
      <w:bookmarkStart w:id="78" w:name="_Toc153676649"/>
      <w:r>
        <w:t xml:space="preserve">Table </w:t>
      </w:r>
      <w:fldSimple w:instr=" SEQ Table \* ARABIC ">
        <w:r w:rsidR="00D81A57">
          <w:rPr>
            <w:noProof/>
          </w:rPr>
          <w:t>1</w:t>
        </w:r>
      </w:fldSimple>
      <w:bookmarkEnd w:id="75"/>
      <w:bookmarkEnd w:id="76"/>
      <w:r w:rsidR="003F7974">
        <w:rPr>
          <w:noProof/>
        </w:rPr>
        <w:t>:</w:t>
      </w:r>
      <w:r w:rsidR="003500CD">
        <w:rPr>
          <w:noProof/>
        </w:rPr>
        <w:t xml:space="preserve"> </w:t>
      </w:r>
      <w:r w:rsidR="00D40FA5">
        <w:rPr>
          <w:noProof/>
        </w:rPr>
        <w:t>ODBC VS JDBC Table</w:t>
      </w:r>
      <w:bookmarkEnd w:id="77"/>
      <w:bookmarkEnd w:id="78"/>
    </w:p>
    <w:p w14:paraId="4AFFD65F" w14:textId="77777777" w:rsidR="00FE39E8" w:rsidRDefault="00FE39E8" w:rsidP="3ED891BA">
      <w:pPr>
        <w:pStyle w:val="Heading3"/>
        <w:ind w:firstLine="720"/>
      </w:pPr>
    </w:p>
    <w:p w14:paraId="75261EC8" w14:textId="77777777" w:rsidR="00FE39E8" w:rsidRDefault="00FE39E8" w:rsidP="3ED891BA">
      <w:pPr>
        <w:pStyle w:val="Heading3"/>
        <w:ind w:firstLine="720"/>
      </w:pPr>
    </w:p>
    <w:p w14:paraId="500E82A8" w14:textId="41FBD4F9" w:rsidR="30B45134" w:rsidRDefault="30B45134" w:rsidP="3ED891BA">
      <w:pPr>
        <w:pStyle w:val="Heading3"/>
        <w:ind w:firstLine="720"/>
      </w:pPr>
      <w:bookmarkStart w:id="79" w:name="_Toc153712829"/>
      <w:r>
        <w:t>2.1.</w:t>
      </w:r>
      <w:r w:rsidR="2C2AD31B">
        <w:t>5</w:t>
      </w:r>
      <w:r>
        <w:t xml:space="preserve"> JDBC </w:t>
      </w:r>
      <w:r w:rsidR="2B191D4E">
        <w:t>Implementation</w:t>
      </w:r>
      <w:bookmarkEnd w:id="74"/>
      <w:bookmarkEnd w:id="79"/>
      <w:r w:rsidR="2B191D4E">
        <w:t xml:space="preserve"> </w:t>
      </w:r>
    </w:p>
    <w:p w14:paraId="2A6F4010" w14:textId="7B5F1AD0" w:rsidR="514EC7FA" w:rsidRDefault="514EC7FA" w:rsidP="3ED891BA">
      <w:r w:rsidRPr="3ED891BA">
        <w:t>In the implementation of our Student Information Management application, our group has chosen the Type 4 driver, commonly known as the Native-Protocol driver. The rationale behind this decision lies in the inherent capability of the Type 4 driver to establish a direct connection between our client application and the MySQL server without the need for additional binary code or an intermediary server. In this configuration, the database seamlessly converts JDBC API calls to a protocol specific to the MySQL Database Management System (DBMS), ensuring an efficient and straightforward communication channel between our client application and the MySQL server. This choice contributes to the overall simplicity and effectiveness of our database connectivity approach.</w:t>
      </w:r>
    </w:p>
    <w:p w14:paraId="39D4D82D" w14:textId="6CA63035" w:rsidR="2FD04138" w:rsidRDefault="2FD04138" w:rsidP="3ED891BA">
      <w:pPr>
        <w:pStyle w:val="Quote"/>
        <w:jc w:val="left"/>
      </w:pPr>
      <w:r>
        <w:t xml:space="preserve">“ConnectionConfig” </w:t>
      </w:r>
      <w:r w:rsidR="540E7471">
        <w:t>C</w:t>
      </w:r>
      <w:r>
        <w:t>lass:</w:t>
      </w:r>
    </w:p>
    <w:p w14:paraId="0B791CC9" w14:textId="73D19B38" w:rsidR="00FE39E8" w:rsidRDefault="00BE22C6" w:rsidP="00FE39E8">
      <w:pPr>
        <w:pStyle w:val="Quote"/>
        <w:keepNext/>
        <w:ind w:firstLine="0"/>
        <w:jc w:val="center"/>
      </w:pPr>
      <w:r>
        <w:rPr>
          <w:noProof/>
        </w:rPr>
        <w:lastRenderedPageBreak/>
        <w:drawing>
          <wp:inline distT="0" distB="0" distL="0" distR="0" wp14:anchorId="4B3CB771" wp14:editId="7E1D5E1B">
            <wp:extent cx="5791835" cy="1948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lementation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1948815"/>
                    </a:xfrm>
                    <a:prstGeom prst="rect">
                      <a:avLst/>
                    </a:prstGeom>
                  </pic:spPr>
                </pic:pic>
              </a:graphicData>
            </a:graphic>
          </wp:inline>
        </w:drawing>
      </w:r>
    </w:p>
    <w:p w14:paraId="41057998" w14:textId="5D44FB74" w:rsidR="2FD04138" w:rsidRDefault="00FE39E8" w:rsidP="00A0791E">
      <w:pPr>
        <w:pStyle w:val="Caption"/>
      </w:pPr>
      <w:bookmarkStart w:id="80" w:name="_Toc153233643"/>
      <w:bookmarkStart w:id="81" w:name="_Toc153234038"/>
      <w:bookmarkStart w:id="82" w:name="_Toc153264121"/>
      <w:bookmarkStart w:id="83" w:name="_Toc153264163"/>
      <w:bookmarkStart w:id="84" w:name="_Toc153367088"/>
      <w:bookmarkStart w:id="85" w:name="_Toc153712858"/>
      <w:r>
        <w:t xml:space="preserve">Figure </w:t>
      </w:r>
      <w:fldSimple w:instr=" SEQ Figure__ \* ARABIC ">
        <w:r w:rsidR="00D81A57">
          <w:rPr>
            <w:noProof/>
          </w:rPr>
          <w:t>6</w:t>
        </w:r>
        <w:bookmarkEnd w:id="80"/>
        <w:bookmarkEnd w:id="81"/>
        <w:bookmarkEnd w:id="82"/>
        <w:bookmarkEnd w:id="83"/>
        <w:bookmarkEnd w:id="84"/>
      </w:fldSimple>
      <w:r w:rsidR="00DA0A6D">
        <w:rPr>
          <w:noProof/>
        </w:rPr>
        <w:t xml:space="preserve">: </w:t>
      </w:r>
      <w:r w:rsidR="003500CD">
        <w:rPr>
          <w:noProof/>
        </w:rPr>
        <w:t>Connection Config For Handeling Connection String</w:t>
      </w:r>
      <w:bookmarkEnd w:id="85"/>
    </w:p>
    <w:p w14:paraId="3E7221EE" w14:textId="2C626C3E" w:rsidR="2FD04138" w:rsidRDefault="2FD04138" w:rsidP="3ED891BA">
      <w:pPr>
        <w:jc w:val="left"/>
        <w:rPr>
          <w:rFonts w:ascii="system-ui" w:eastAsia="system-ui" w:hAnsi="system-ui" w:cs="system-ui"/>
          <w:color w:val="374151"/>
          <w:sz w:val="24"/>
          <w:szCs w:val="24"/>
        </w:rPr>
      </w:pPr>
      <w:r w:rsidRPr="3ED891BA">
        <w:t>The "ConnectionConfig" class serves as a configuration container for database connection parameters. It defines several constants related to the MySQL database, such as the JDBC driver class name ("DRIVER_CLASS_NAME"), the connection URL ("CONNECTION_URL"), the name of the database ("DATABASE_NAME"), and the database user credentials ("DB_USER" and "DB_PASSWORD"). These constants provide a centralized place for managing and modifying database connection details.</w:t>
      </w:r>
    </w:p>
    <w:p w14:paraId="0EB8426F" w14:textId="07B0EF67" w:rsidR="2FD04138" w:rsidRDefault="2FD04138" w:rsidP="3ED891BA">
      <w:pPr>
        <w:pStyle w:val="Quote"/>
        <w:rPr>
          <w:rFonts w:ascii="system-ui" w:eastAsia="system-ui" w:hAnsi="system-ui" w:cs="system-ui"/>
        </w:rPr>
      </w:pPr>
      <w:r>
        <w:t xml:space="preserve">“ConnectionFactory” </w:t>
      </w:r>
      <w:r w:rsidR="2717EC64">
        <w:t>C</w:t>
      </w:r>
      <w:r>
        <w:t>lass:</w:t>
      </w:r>
    </w:p>
    <w:p w14:paraId="5F2166C1" w14:textId="2B856406" w:rsidR="3ED891BA" w:rsidRDefault="00BE22C6" w:rsidP="3ED891BA">
      <w:pPr>
        <w:ind w:firstLine="0"/>
      </w:pPr>
      <w:r>
        <w:rPr>
          <w:noProof/>
        </w:rPr>
        <w:lastRenderedPageBreak/>
        <w:drawing>
          <wp:inline distT="0" distB="0" distL="0" distR="0" wp14:anchorId="375AF3F3" wp14:editId="3233F138">
            <wp:extent cx="5791835" cy="369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Fact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698240"/>
                    </a:xfrm>
                    <a:prstGeom prst="rect">
                      <a:avLst/>
                    </a:prstGeom>
                  </pic:spPr>
                </pic:pic>
              </a:graphicData>
            </a:graphic>
          </wp:inline>
        </w:drawing>
      </w:r>
    </w:p>
    <w:p w14:paraId="661E09C3" w14:textId="0BE08DA9" w:rsidR="00FE39E8" w:rsidRDefault="00FE39E8" w:rsidP="00FE39E8">
      <w:pPr>
        <w:keepNext/>
        <w:ind w:firstLine="0"/>
        <w:jc w:val="center"/>
      </w:pPr>
    </w:p>
    <w:p w14:paraId="31840E3F" w14:textId="15017A34" w:rsidR="124EE276" w:rsidRDefault="00FE39E8" w:rsidP="00A0791E">
      <w:pPr>
        <w:pStyle w:val="Caption"/>
      </w:pPr>
      <w:bookmarkStart w:id="86" w:name="_Toc153233644"/>
      <w:bookmarkStart w:id="87" w:name="_Toc153234039"/>
      <w:bookmarkStart w:id="88" w:name="_Toc153264122"/>
      <w:bookmarkStart w:id="89" w:name="_Toc153264164"/>
      <w:bookmarkStart w:id="90" w:name="_Toc153367089"/>
      <w:bookmarkStart w:id="91" w:name="_Toc153712859"/>
      <w:r>
        <w:t>Figure</w:t>
      </w:r>
      <w:r w:rsidR="001D4453">
        <w:t xml:space="preserve"> </w:t>
      </w:r>
      <w:fldSimple w:instr=" SEQ Figure__ \* ARABIC ">
        <w:r w:rsidR="00D81A57">
          <w:rPr>
            <w:noProof/>
          </w:rPr>
          <w:t>7</w:t>
        </w:r>
        <w:bookmarkEnd w:id="86"/>
        <w:bookmarkEnd w:id="87"/>
        <w:bookmarkEnd w:id="88"/>
        <w:bookmarkEnd w:id="89"/>
        <w:bookmarkEnd w:id="90"/>
      </w:fldSimple>
      <w:r w:rsidR="001D4453">
        <w:rPr>
          <w:noProof/>
        </w:rPr>
        <w:t>:</w:t>
      </w:r>
      <w:r w:rsidR="00DA0A6D">
        <w:rPr>
          <w:noProof/>
        </w:rPr>
        <w:t xml:space="preserve"> </w:t>
      </w:r>
      <w:r w:rsidR="003500CD">
        <w:rPr>
          <w:noProof/>
        </w:rPr>
        <w:t xml:space="preserve">Connection Factory For </w:t>
      </w:r>
      <w:r w:rsidR="003500CD" w:rsidRPr="003500CD">
        <w:rPr>
          <w:noProof/>
        </w:rPr>
        <w:t>Handeling Connection Factory</w:t>
      </w:r>
      <w:bookmarkEnd w:id="91"/>
      <w:r w:rsidR="003500CD">
        <w:rPr>
          <w:noProof/>
        </w:rPr>
        <w:t xml:space="preserve">  </w:t>
      </w:r>
    </w:p>
    <w:p w14:paraId="38B4822B" w14:textId="7B886362" w:rsidR="2FD04138" w:rsidRDefault="2FD04138" w:rsidP="3ED891BA">
      <w:pPr>
        <w:jc w:val="left"/>
        <w:rPr>
          <w:rFonts w:ascii="system-ui" w:eastAsia="system-ui" w:hAnsi="system-ui" w:cs="system-ui"/>
          <w:color w:val="374151"/>
          <w:sz w:val="24"/>
          <w:szCs w:val="24"/>
        </w:rPr>
      </w:pPr>
      <w:r w:rsidRPr="3ED891BA">
        <w:t>The  “ConnectionFactory"</w:t>
      </w:r>
      <w:r>
        <w:t xml:space="preserve"> </w:t>
      </w:r>
      <w:r w:rsidRPr="3ED891BA">
        <w:t>class is designed to handle the creation of database connections. It employs the Singleton pattern to ensure that only one instance of the "ConnectionFactory" is created. In its constructor, the class dynamically loads the MySQL JDBC driver using "Class.forName()". The "getInstance" method ensures that only a single instance of the "ConnectionFactory" is created and returned.</w:t>
      </w:r>
    </w:p>
    <w:p w14:paraId="753C6A36" w14:textId="1963A7F3" w:rsidR="2FD04138" w:rsidRDefault="2FD04138" w:rsidP="3ED891BA">
      <w:pPr>
        <w:jc w:val="left"/>
      </w:pPr>
      <w:r w:rsidRPr="3ED891BA">
        <w:t>The "getConnection" method is responsible for obtaining a "Connection" object to the database. It constructs the connection URL by combining the base URL from "CONNECTION_URL" with the specific database name from "DATABASE_NAME". Then, it uses "DriverManager.getConnection()" to establish a connection, utilizing the database user credentials from "DB_USER" and "DB_PASSWORD".</w:t>
      </w:r>
    </w:p>
    <w:p w14:paraId="1B4F0312" w14:textId="33C9DEF1" w:rsidR="73801A48" w:rsidRDefault="73801A48" w:rsidP="3ED891BA">
      <w:pPr>
        <w:pStyle w:val="Quote"/>
        <w:rPr>
          <w:rFonts w:ascii="system-ui" w:eastAsia="system-ui" w:hAnsi="system-ui" w:cs="system-ui"/>
        </w:rPr>
      </w:pPr>
      <w:r>
        <w:t>“</w:t>
      </w:r>
      <w:r w:rsidR="2FD04138">
        <w:t>UserDao</w:t>
      </w:r>
      <w:r w:rsidR="27B79E28">
        <w:t>”</w:t>
      </w:r>
      <w:r w:rsidR="3FF8C877">
        <w:t xml:space="preserve"> </w:t>
      </w:r>
      <w:r w:rsidR="1BADFFDA">
        <w:t>C</w:t>
      </w:r>
      <w:r w:rsidR="3FF8C877">
        <w:t>lass</w:t>
      </w:r>
      <w:r w:rsidR="2FD04138">
        <w:t xml:space="preserve"> </w:t>
      </w:r>
      <w:r w:rsidR="79A43661">
        <w:t>W</w:t>
      </w:r>
      <w:r w:rsidR="2FD04138">
        <w:t xml:space="preserve">ith </w:t>
      </w:r>
      <w:r w:rsidR="7ADBFBA0">
        <w:t>“</w:t>
      </w:r>
      <w:r w:rsidR="2FD04138">
        <w:t>addUser</w:t>
      </w:r>
      <w:r w:rsidR="3ED617C4">
        <w:t>”</w:t>
      </w:r>
      <w:r w:rsidR="2FD04138">
        <w:t xml:space="preserve"> </w:t>
      </w:r>
      <w:r w:rsidR="0B9DA621">
        <w:t>M</w:t>
      </w:r>
      <w:r w:rsidR="2FD04138">
        <w:t>ethod:</w:t>
      </w:r>
    </w:p>
    <w:p w14:paraId="4D2E9F2E" w14:textId="65427A46" w:rsidR="00FE39E8" w:rsidRDefault="00BE22C6" w:rsidP="00FE39E8">
      <w:pPr>
        <w:keepNext/>
        <w:ind w:firstLine="0"/>
        <w:jc w:val="center"/>
      </w:pPr>
      <w:r>
        <w:rPr>
          <w:noProof/>
        </w:rPr>
        <w:lastRenderedPageBreak/>
        <w:drawing>
          <wp:inline distT="0" distB="0" distL="0" distR="0" wp14:anchorId="4259CD89" wp14:editId="10D2D6DA">
            <wp:extent cx="5791835" cy="1718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Daoexamp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1718310"/>
                    </a:xfrm>
                    <a:prstGeom prst="rect">
                      <a:avLst/>
                    </a:prstGeom>
                  </pic:spPr>
                </pic:pic>
              </a:graphicData>
            </a:graphic>
          </wp:inline>
        </w:drawing>
      </w:r>
    </w:p>
    <w:p w14:paraId="4DD8A6E8" w14:textId="662A3FE0" w:rsidR="25DC04D4" w:rsidRDefault="00FE39E8" w:rsidP="00A0791E">
      <w:pPr>
        <w:pStyle w:val="Caption"/>
      </w:pPr>
      <w:bookmarkStart w:id="92" w:name="_Toc153233645"/>
      <w:bookmarkStart w:id="93" w:name="_Toc153234040"/>
      <w:bookmarkStart w:id="94" w:name="_Toc153264123"/>
      <w:bookmarkStart w:id="95" w:name="_Toc153264165"/>
      <w:bookmarkStart w:id="96" w:name="_Toc153367090"/>
      <w:bookmarkStart w:id="97" w:name="_Toc153712860"/>
      <w:r>
        <w:t xml:space="preserve">Figure </w:t>
      </w:r>
      <w:fldSimple w:instr=" SEQ Figure__ \* ARABIC ">
        <w:r w:rsidR="00D81A57">
          <w:rPr>
            <w:noProof/>
          </w:rPr>
          <w:t>8</w:t>
        </w:r>
        <w:bookmarkEnd w:id="92"/>
        <w:bookmarkEnd w:id="93"/>
        <w:bookmarkEnd w:id="94"/>
        <w:bookmarkEnd w:id="95"/>
        <w:bookmarkEnd w:id="96"/>
      </w:fldSimple>
      <w:r w:rsidR="001D4453">
        <w:rPr>
          <w:noProof/>
        </w:rPr>
        <w:t>:</w:t>
      </w:r>
      <w:r w:rsidR="003500CD">
        <w:rPr>
          <w:noProof/>
        </w:rPr>
        <w:t xml:space="preserve"> </w:t>
      </w:r>
      <w:r w:rsidR="00F365C4">
        <w:rPr>
          <w:noProof/>
        </w:rPr>
        <w:t xml:space="preserve"> </w:t>
      </w:r>
      <w:r w:rsidR="003500CD">
        <w:rPr>
          <w:noProof/>
        </w:rPr>
        <w:t>AddUser Method That Used JDBC</w:t>
      </w:r>
      <w:bookmarkEnd w:id="97"/>
    </w:p>
    <w:p w14:paraId="66E95AE6" w14:textId="4E0C3D40" w:rsidR="3ED891BA" w:rsidRDefault="3ED891BA" w:rsidP="3ED891BA">
      <w:pPr>
        <w:jc w:val="center"/>
      </w:pPr>
    </w:p>
    <w:p w14:paraId="2E9E1068" w14:textId="5514DAC8" w:rsidR="2FD04138" w:rsidRDefault="2FD04138" w:rsidP="3ED891BA">
      <w:pPr>
        <w:jc w:val="left"/>
      </w:pPr>
      <w:r w:rsidRPr="3ED891BA">
        <w:t>The "addUser" method within the main class facilitates the insertion of a new user into the database. It takes various user-related parameters such as username, password, profile picture, age, phone number, status, and user role. Inside the method, a "Connection" object is obtained by invoking the "ConnectionFactory.getConnection()" method.</w:t>
      </w:r>
    </w:p>
    <w:p w14:paraId="7570774D" w14:textId="45E59113" w:rsidR="2FD04138" w:rsidRDefault="2FD04138" w:rsidP="3ED891BA">
      <w:pPr>
        <w:jc w:val="left"/>
      </w:pPr>
      <w:r w:rsidRPr="3ED891BA">
        <w:t>Subsequently, a "PreparedStatement" is created using the SQL query stored in the constant "INSERT_USER_SQL". The parameters for the query are then set using the provided user information. The "executeUpdate()" method is used to execute the SQL update query, which inserts the user information into the "UserManagement" table.</w:t>
      </w:r>
    </w:p>
    <w:p w14:paraId="79355243" w14:textId="3F442953" w:rsidR="2FD04138" w:rsidRDefault="2FD04138" w:rsidP="3ED891BA">
      <w:pPr>
        <w:jc w:val="left"/>
      </w:pPr>
      <w:r w:rsidRPr="3ED891BA">
        <w:t>To ensure proper resource management, a try-with-resources block is employed for both the "Connection" and "PreparedStatement". This guarantees that these resources are closed appropriately, even in the event of an exception. If a "SQLException" occurs during the database interaction, it is caught, and the stack trace is printed.</w:t>
      </w:r>
    </w:p>
    <w:p w14:paraId="349BD87A" w14:textId="5C674A8E" w:rsidR="2FD04138" w:rsidRDefault="2FD04138" w:rsidP="3ED891BA">
      <w:pPr>
        <w:jc w:val="left"/>
      </w:pPr>
      <w:r w:rsidRPr="3ED891BA">
        <w:t>The SQL query, represented by the constant "INSERT_USER_SQL", specifies the structure for inserting a new user into the "UserManagement" table with the appropriate column names.</w:t>
      </w:r>
    </w:p>
    <w:p w14:paraId="70268FA7" w14:textId="3B9FF60C" w:rsidR="2FD04138" w:rsidRDefault="2FD04138" w:rsidP="3ED891BA">
      <w:pPr>
        <w:pStyle w:val="Quote"/>
      </w:pPr>
      <w:r>
        <w:t>Overall Flow:</w:t>
      </w:r>
    </w:p>
    <w:p w14:paraId="7C395950" w14:textId="481AC5B1" w:rsidR="3ED891BA" w:rsidRDefault="2FD04138" w:rsidP="28540120">
      <w:pPr>
        <w:jc w:val="left"/>
      </w:pPr>
      <w:r w:rsidRPr="28540120">
        <w:t xml:space="preserve">The process begins with the "ConnectionFactory" handling the database connection setup. The "addUser" method utilizes this connection to create and execute </w:t>
      </w:r>
      <w:r w:rsidRPr="28540120">
        <w:lastRenderedPageBreak/>
        <w:t>a SQL query for inserting a new user into the database. The entire operation is encapsulated within a try-with-resources block for effective resource management, and any potential SQL exceptions are caught and printed for debugging purposes. This structure promotes code modularity and separation of concerns for managing database connections and user data insertion.</w:t>
      </w:r>
    </w:p>
    <w:p w14:paraId="0103D845" w14:textId="4BE384B8" w:rsidR="57385E52" w:rsidRDefault="22E39629" w:rsidP="00E76A82">
      <w:pPr>
        <w:pStyle w:val="Heading2"/>
      </w:pPr>
      <w:bookmarkStart w:id="98" w:name="_Toc1203120605"/>
      <w:bookmarkStart w:id="99" w:name="_Toc161670672"/>
      <w:bookmarkStart w:id="100" w:name="_Toc2079519755"/>
      <w:bookmarkStart w:id="101" w:name="_Toc1390265622"/>
      <w:bookmarkStart w:id="102" w:name="_Toc153712830"/>
      <w:r>
        <w:t xml:space="preserve">2.2 Swing </w:t>
      </w:r>
      <w:r w:rsidR="0600243D">
        <w:t>(Java)</w:t>
      </w:r>
      <w:bookmarkEnd w:id="98"/>
      <w:bookmarkEnd w:id="99"/>
      <w:bookmarkEnd w:id="100"/>
      <w:bookmarkEnd w:id="101"/>
      <w:bookmarkEnd w:id="102"/>
    </w:p>
    <w:p w14:paraId="066EB9E7" w14:textId="10AD6493" w:rsidR="17FD6704" w:rsidRDefault="17FD6704" w:rsidP="4C1DEC45">
      <w:pPr>
        <w:pStyle w:val="Heading3"/>
      </w:pPr>
      <w:bookmarkStart w:id="103" w:name="_Toc1170533212"/>
      <w:bookmarkStart w:id="104" w:name="_Toc153712831"/>
      <w:r>
        <w:t>2.2.1 What Is Swing (Java)</w:t>
      </w:r>
      <w:bookmarkEnd w:id="103"/>
      <w:bookmarkEnd w:id="104"/>
    </w:p>
    <w:p w14:paraId="490AD854" w14:textId="08229571" w:rsidR="17FD6704" w:rsidRDefault="17FD6704" w:rsidP="4C1DEC45">
      <w:r>
        <w:t>Swing is a graphical user interface (GUI) toolkit developed by Oracle as part of the Java Foundation Classes (JFC). Its application programming interface (API) serves as a framework for the creation and development of graphical user interfaces in Java applications. Swing constitutes a platform-independent Model-View-Controller (MVC) framework in Java, characterized by a single-threaded programming model. This framework highlights the abstraction of both the code structure and the graphical presentation within a Swing-based graphical user interface (GUI).</w:t>
      </w:r>
    </w:p>
    <w:p w14:paraId="140EB8F4" w14:textId="77777777" w:rsidR="00FE39E8" w:rsidRDefault="6D981A65" w:rsidP="00FE39E8">
      <w:pPr>
        <w:keepNext/>
        <w:ind w:firstLine="0"/>
        <w:jc w:val="center"/>
      </w:pPr>
      <w:r>
        <w:rPr>
          <w:noProof/>
        </w:rPr>
        <w:drawing>
          <wp:inline distT="0" distB="0" distL="0" distR="0" wp14:anchorId="79DC6FA7" wp14:editId="5E41ABFC">
            <wp:extent cx="1771650" cy="1771650"/>
            <wp:effectExtent l="0" t="0" r="0" b="0"/>
            <wp:docPr id="885941729" name="Picture 88594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08959A31" w14:textId="4B122355" w:rsidR="6D981A65" w:rsidRDefault="00FE39E8" w:rsidP="00A0791E">
      <w:pPr>
        <w:pStyle w:val="Caption"/>
      </w:pPr>
      <w:bookmarkStart w:id="105" w:name="_Toc153233646"/>
      <w:bookmarkStart w:id="106" w:name="_Toc153234041"/>
      <w:bookmarkStart w:id="107" w:name="_Toc153264124"/>
      <w:bookmarkStart w:id="108" w:name="_Toc153264166"/>
      <w:bookmarkStart w:id="109" w:name="_Toc153367091"/>
      <w:bookmarkStart w:id="110" w:name="_Toc153712861"/>
      <w:r>
        <w:t xml:space="preserve">Figure </w:t>
      </w:r>
      <w:fldSimple w:instr=" SEQ Figure__ \* ARABIC ">
        <w:r w:rsidR="00D81A57">
          <w:rPr>
            <w:noProof/>
          </w:rPr>
          <w:t>9</w:t>
        </w:r>
        <w:bookmarkEnd w:id="105"/>
        <w:bookmarkEnd w:id="106"/>
        <w:bookmarkEnd w:id="107"/>
        <w:bookmarkEnd w:id="108"/>
        <w:bookmarkEnd w:id="109"/>
      </w:fldSimple>
      <w:r w:rsidR="0077459E">
        <w:rPr>
          <w:noProof/>
        </w:rPr>
        <w:t>:</w:t>
      </w:r>
      <w:r w:rsidR="003500CD">
        <w:rPr>
          <w:noProof/>
        </w:rPr>
        <w:t xml:space="preserve">  Swing Logo</w:t>
      </w:r>
      <w:bookmarkEnd w:id="110"/>
    </w:p>
    <w:p w14:paraId="59650195" w14:textId="59408130" w:rsidR="17FD6704" w:rsidRDefault="17FD6704" w:rsidP="4C1DEC45">
      <w:pPr>
        <w:pStyle w:val="Heading3"/>
      </w:pPr>
      <w:bookmarkStart w:id="111" w:name="_Toc1868571132"/>
      <w:bookmarkStart w:id="112" w:name="_Toc153712832"/>
      <w:r>
        <w:t>2.2.2 Swing Architecture</w:t>
      </w:r>
      <w:bookmarkEnd w:id="111"/>
      <w:bookmarkEnd w:id="112"/>
    </w:p>
    <w:p w14:paraId="7777E2B6" w14:textId="01B771EC" w:rsidR="17FD6704" w:rsidRDefault="17FD6704" w:rsidP="4C1DEC45">
      <w:r w:rsidRPr="4C1DEC45">
        <w:t>Foundations: Swing, being exclusively implemented in Java, exemplifies platform agnosticism. Platform agnosticism means that it can run on a system independent of the underlying hardware or software platform.</w:t>
      </w:r>
    </w:p>
    <w:p w14:paraId="1FAF6F40" w14:textId="406B4A74" w:rsidR="17FD6704" w:rsidRDefault="17FD6704" w:rsidP="4C1DEC45">
      <w:r w:rsidRPr="4C1DEC45">
        <w:t xml:space="preserve">Extensible: One of Swing's unique features is its modular-based architecture, which enables the smooth integration of several custom implementations specified by framework interfaces. This built-in flexibility is further highlighted by the ability for </w:t>
      </w:r>
      <w:r w:rsidRPr="4C1DEC45">
        <w:lastRenderedPageBreak/>
        <w:t>users to provide their own implementations, going beyond default settings by utilizing Java's inheritance process made possible by Look And Feel.</w:t>
      </w:r>
    </w:p>
    <w:p w14:paraId="0D20B9DB" w14:textId="6B11BB84" w:rsidR="17FD6704" w:rsidRDefault="17FD6704" w:rsidP="4C1DEC45">
      <w:r w:rsidRPr="4C1DEC45">
        <w:t>Lightweight UI: Swing is characterized as a lightweight graphical user interface (GUI) toolkit due to its complete implementation in the Java programming language, removing the necessity to invoke the native operating system for rendering graphical interface components. In contrast, the Abstract Window Toolkit (AWT) is deemed a heavyweight toolkit, as it relies on direct calls to the operating system to generate its GUI components.</w:t>
      </w:r>
    </w:p>
    <w:p w14:paraId="592E5B52" w14:textId="02AD17C9" w:rsidR="17FD6704" w:rsidRDefault="17FD6704" w:rsidP="4C1DEC45">
      <w:r w:rsidRPr="4C1DEC45">
        <w:t>Configurable: The Swing framework's configurability highlights its capacity to flexibly adjust to runtime changes in its configuration. Swing relies heavily on indirect composition patterns and runtime techniques to accomplish this flexibility. Notably, a Swing program can change its user interface while it is still running; this is known as "hot swapping" during runtime. Furthermore, users can present their own customized versions of Swing applications' appearance and feel. This suggests that users can alter the aesthetic look and feel of pre-existing Swing apps without having to modify the application code.</w:t>
      </w:r>
    </w:p>
    <w:p w14:paraId="0F0D9754" w14:textId="7722D3A8" w:rsidR="17FD6704" w:rsidRDefault="17FD6704" w:rsidP="4C1DEC45">
      <w:pPr>
        <w:pStyle w:val="Heading3"/>
      </w:pPr>
      <w:bookmarkStart w:id="113" w:name="_Toc1656357412"/>
      <w:bookmarkStart w:id="114" w:name="_Toc153712833"/>
      <w:r>
        <w:t xml:space="preserve">2.2.3 Swing </w:t>
      </w:r>
      <w:r w:rsidR="67FCDA2F">
        <w:t>A</w:t>
      </w:r>
      <w:r>
        <w:t>nd AWT Comparison</w:t>
      </w:r>
      <w:bookmarkEnd w:id="113"/>
      <w:bookmarkEnd w:id="114"/>
    </w:p>
    <w:p w14:paraId="3683474F" w14:textId="3F267307" w:rsidR="17FD6704" w:rsidRDefault="17FD6704" w:rsidP="4C1DEC45">
      <w:r>
        <w:t>User interface component platform-independent APIs have been provided by the Abstract Window Toolkit (AWT) from the early versions of Java. A native peer component customized for the underlying windowing system is responsible for managing and displaying the visual representation of every component inside the AWT framework. The Swing API is not a straight replacement for the AWT; rather, it is an additional extension of it. It is interesting to note that every Swing light interface is contained within an AWT heavyweight component. As can be seen in the inheritance structure, an AWT top-level container is extended by all top-level Swing components, including JApplet, JDialog, JFrame, and JWindow.</w:t>
      </w:r>
    </w:p>
    <w:p w14:paraId="6D2C6BFA" w14:textId="77777777" w:rsidR="00FE39E8" w:rsidRDefault="06EC169D" w:rsidP="00FE39E8">
      <w:pPr>
        <w:keepNext/>
        <w:ind w:firstLine="0"/>
        <w:jc w:val="center"/>
      </w:pPr>
      <w:r>
        <w:rPr>
          <w:noProof/>
        </w:rPr>
        <w:lastRenderedPageBreak/>
        <w:drawing>
          <wp:inline distT="0" distB="0" distL="0" distR="0" wp14:anchorId="22872AE5" wp14:editId="46729C02">
            <wp:extent cx="3105150" cy="1466850"/>
            <wp:effectExtent l="0" t="0" r="0" b="0"/>
            <wp:docPr id="605853151" name="Picture 60585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05150" cy="1466850"/>
                    </a:xfrm>
                    <a:prstGeom prst="rect">
                      <a:avLst/>
                    </a:prstGeom>
                  </pic:spPr>
                </pic:pic>
              </a:graphicData>
            </a:graphic>
          </wp:inline>
        </w:drawing>
      </w:r>
    </w:p>
    <w:p w14:paraId="4EA7B67E" w14:textId="0133ED96" w:rsidR="62F89135" w:rsidRDefault="00FE39E8" w:rsidP="00A0791E">
      <w:pPr>
        <w:pStyle w:val="Caption"/>
      </w:pPr>
      <w:bookmarkStart w:id="115" w:name="_Toc153233647"/>
      <w:bookmarkStart w:id="116" w:name="_Toc153234042"/>
      <w:bookmarkStart w:id="117" w:name="_Toc153264125"/>
      <w:bookmarkStart w:id="118" w:name="_Toc153264167"/>
      <w:bookmarkStart w:id="119" w:name="_Toc153367092"/>
      <w:bookmarkStart w:id="120" w:name="_Toc153712862"/>
      <w:r>
        <w:t xml:space="preserve">Figure </w:t>
      </w:r>
      <w:fldSimple w:instr=" SEQ Figure__ \* ARABIC ">
        <w:r w:rsidR="00D81A57">
          <w:rPr>
            <w:noProof/>
          </w:rPr>
          <w:t>10</w:t>
        </w:r>
        <w:bookmarkEnd w:id="115"/>
        <w:bookmarkEnd w:id="116"/>
        <w:bookmarkEnd w:id="117"/>
        <w:bookmarkEnd w:id="118"/>
        <w:bookmarkEnd w:id="119"/>
      </w:fldSimple>
      <w:r w:rsidR="000F51F5">
        <w:rPr>
          <w:noProof/>
        </w:rPr>
        <w:t>:</w:t>
      </w:r>
      <w:r w:rsidR="003500CD">
        <w:rPr>
          <w:noProof/>
        </w:rPr>
        <w:t xml:space="preserve">  Swing VS AWT Image</w:t>
      </w:r>
      <w:bookmarkEnd w:id="120"/>
    </w:p>
    <w:p w14:paraId="10BB113C" w14:textId="21C8CE85" w:rsidR="62F89135" w:rsidRDefault="62F89135" w:rsidP="62F89135"/>
    <w:p w14:paraId="16E333AF" w14:textId="5C9D2B22" w:rsidR="01F2A491" w:rsidRDefault="150FCD24" w:rsidP="30FEDCE7">
      <w:r w:rsidRPr="4C1DEC45">
        <w:t>differences between AWT and Swing</w:t>
      </w:r>
      <w:r w:rsidR="3D25F596" w:rsidRPr="4C1DEC45">
        <w:t xml:space="preserve">: </w:t>
      </w:r>
    </w:p>
    <w:tbl>
      <w:tblPr>
        <w:tblStyle w:val="TableGrid"/>
        <w:tblW w:w="9120" w:type="dxa"/>
        <w:tblLayout w:type="fixed"/>
        <w:tblLook w:val="06A0" w:firstRow="1" w:lastRow="0" w:firstColumn="1" w:lastColumn="0" w:noHBand="1" w:noVBand="1"/>
      </w:tblPr>
      <w:tblGrid>
        <w:gridCol w:w="4560"/>
        <w:gridCol w:w="4560"/>
      </w:tblGrid>
      <w:tr w:rsidR="00C63F10" w14:paraId="5C50BDFD" w14:textId="77777777" w:rsidTr="00C63F10">
        <w:trPr>
          <w:trHeight w:val="300"/>
        </w:trPr>
        <w:tc>
          <w:tcPr>
            <w:tcW w:w="4560" w:type="dxa"/>
          </w:tcPr>
          <w:p w14:paraId="7857A4DE" w14:textId="66B55065" w:rsidR="00C63F10" w:rsidRDefault="00C63F10" w:rsidP="00C63F10">
            <w:pPr>
              <w:ind w:firstLine="0"/>
              <w:jc w:val="center"/>
            </w:pPr>
            <w:r>
              <w:t>AWT</w:t>
            </w:r>
          </w:p>
        </w:tc>
        <w:tc>
          <w:tcPr>
            <w:tcW w:w="4560" w:type="dxa"/>
          </w:tcPr>
          <w:p w14:paraId="567F9B2B" w14:textId="4E3BF6C4" w:rsidR="00C63F10" w:rsidRDefault="00C63F10" w:rsidP="00C63F10">
            <w:pPr>
              <w:ind w:firstLine="0"/>
              <w:jc w:val="center"/>
            </w:pPr>
            <w:r>
              <w:t>Swing</w:t>
            </w:r>
          </w:p>
        </w:tc>
      </w:tr>
      <w:tr w:rsidR="00C63F10" w14:paraId="10BF7590" w14:textId="77777777" w:rsidTr="00C63F10">
        <w:trPr>
          <w:trHeight w:val="300"/>
        </w:trPr>
        <w:tc>
          <w:tcPr>
            <w:tcW w:w="4560" w:type="dxa"/>
          </w:tcPr>
          <w:p w14:paraId="4985BFF3" w14:textId="785CA060" w:rsidR="00C63F10" w:rsidRDefault="00C63F10" w:rsidP="00F850A0">
            <w:pPr>
              <w:ind w:hanging="30"/>
              <w:jc w:val="left"/>
            </w:pPr>
            <w:r>
              <w:t>Java AWT have heavy weight component</w:t>
            </w:r>
          </w:p>
        </w:tc>
        <w:tc>
          <w:tcPr>
            <w:tcW w:w="4560" w:type="dxa"/>
          </w:tcPr>
          <w:p w14:paraId="68C81011" w14:textId="43F69166" w:rsidR="00C63F10" w:rsidRDefault="00C63F10" w:rsidP="00F850A0">
            <w:pPr>
              <w:ind w:firstLine="1"/>
              <w:jc w:val="left"/>
            </w:pPr>
            <w:r>
              <w:t xml:space="preserve">Swing has light weight component </w:t>
            </w:r>
          </w:p>
        </w:tc>
      </w:tr>
      <w:tr w:rsidR="00C63F10" w14:paraId="3C094AE2" w14:textId="77777777" w:rsidTr="00C63F10">
        <w:trPr>
          <w:trHeight w:val="300"/>
        </w:trPr>
        <w:tc>
          <w:tcPr>
            <w:tcW w:w="4560" w:type="dxa"/>
          </w:tcPr>
          <w:p w14:paraId="221CD307" w14:textId="337A93FF" w:rsidR="00C63F10" w:rsidRDefault="00C63F10" w:rsidP="00F850A0">
            <w:pPr>
              <w:ind w:hanging="30"/>
              <w:jc w:val="left"/>
            </w:pPr>
            <w:r>
              <w:t xml:space="preserve">Model view controller is not supported by AWT </w:t>
            </w:r>
          </w:p>
        </w:tc>
        <w:tc>
          <w:tcPr>
            <w:tcW w:w="4560" w:type="dxa"/>
          </w:tcPr>
          <w:p w14:paraId="4A968600" w14:textId="27EA33D4" w:rsidR="00C63F10" w:rsidRDefault="00C63F10" w:rsidP="00F850A0">
            <w:pPr>
              <w:ind w:firstLine="1"/>
              <w:jc w:val="left"/>
            </w:pPr>
            <w:r>
              <w:t xml:space="preserve">Model view controller is supported by Swing </w:t>
            </w:r>
          </w:p>
        </w:tc>
      </w:tr>
      <w:tr w:rsidR="00C63F10" w14:paraId="2B66E410" w14:textId="77777777" w:rsidTr="00C63F10">
        <w:trPr>
          <w:trHeight w:val="300"/>
        </w:trPr>
        <w:tc>
          <w:tcPr>
            <w:tcW w:w="4560" w:type="dxa"/>
          </w:tcPr>
          <w:p w14:paraId="00EBA9D1" w14:textId="657FBE4F" w:rsidR="00C63F10" w:rsidRDefault="00C63F10" w:rsidP="00F850A0">
            <w:pPr>
              <w:ind w:hanging="30"/>
              <w:jc w:val="left"/>
            </w:pPr>
            <w:r>
              <w:t xml:space="preserve">AWT take up more running time than Swing </w:t>
            </w:r>
          </w:p>
        </w:tc>
        <w:tc>
          <w:tcPr>
            <w:tcW w:w="4560" w:type="dxa"/>
          </w:tcPr>
          <w:p w14:paraId="0569EC9F" w14:textId="60E27142" w:rsidR="00C63F10" w:rsidRDefault="00C63F10" w:rsidP="00F850A0">
            <w:pPr>
              <w:ind w:firstLine="1"/>
              <w:jc w:val="left"/>
            </w:pPr>
            <w:r>
              <w:t xml:space="preserve">Swing takes up less running time than AWT </w:t>
            </w:r>
          </w:p>
        </w:tc>
      </w:tr>
      <w:tr w:rsidR="00C63F10" w14:paraId="6C9BF52E" w14:textId="77777777" w:rsidTr="00C63F10">
        <w:trPr>
          <w:trHeight w:val="300"/>
        </w:trPr>
        <w:tc>
          <w:tcPr>
            <w:tcW w:w="4560" w:type="dxa"/>
          </w:tcPr>
          <w:p w14:paraId="54D40015" w14:textId="63FBDFD5" w:rsidR="00C63F10" w:rsidRDefault="00C63F10" w:rsidP="00F850A0">
            <w:pPr>
              <w:ind w:hanging="30"/>
              <w:jc w:val="left"/>
            </w:pPr>
            <w:r>
              <w:t xml:space="preserve">AWT is platform dependance </w:t>
            </w:r>
          </w:p>
        </w:tc>
        <w:tc>
          <w:tcPr>
            <w:tcW w:w="4560" w:type="dxa"/>
          </w:tcPr>
          <w:p w14:paraId="0DF8F941" w14:textId="788DF4E3" w:rsidR="00C63F10" w:rsidRDefault="00C63F10" w:rsidP="00F850A0">
            <w:pPr>
              <w:ind w:firstLine="1"/>
              <w:jc w:val="left"/>
            </w:pPr>
            <w:r>
              <w:t xml:space="preserve">Swing is platform independence </w:t>
            </w:r>
          </w:p>
        </w:tc>
      </w:tr>
      <w:tr w:rsidR="00C63F10" w14:paraId="32E29B5F" w14:textId="77777777" w:rsidTr="00C63F10">
        <w:trPr>
          <w:trHeight w:val="300"/>
        </w:trPr>
        <w:tc>
          <w:tcPr>
            <w:tcW w:w="4560" w:type="dxa"/>
          </w:tcPr>
          <w:p w14:paraId="6346D842" w14:textId="756E853F" w:rsidR="00C63F10" w:rsidRDefault="00C63F10" w:rsidP="00F850A0">
            <w:pPr>
              <w:ind w:hanging="30"/>
              <w:jc w:val="left"/>
            </w:pPr>
            <w:r>
              <w:t xml:space="preserve">AWT have less component than Swing </w:t>
            </w:r>
          </w:p>
        </w:tc>
        <w:tc>
          <w:tcPr>
            <w:tcW w:w="4560" w:type="dxa"/>
          </w:tcPr>
          <w:p w14:paraId="6BE82B7E" w14:textId="4BCCD6EF" w:rsidR="00C63F10" w:rsidRDefault="00C63F10" w:rsidP="00F850A0">
            <w:pPr>
              <w:keepNext/>
              <w:ind w:firstLine="1"/>
              <w:jc w:val="left"/>
            </w:pPr>
            <w:r>
              <w:t xml:space="preserve">Swing have much more component </w:t>
            </w:r>
          </w:p>
        </w:tc>
      </w:tr>
    </w:tbl>
    <w:p w14:paraId="1562223F" w14:textId="2FBC9C50" w:rsidR="3ED891BA" w:rsidRDefault="00D847BB" w:rsidP="00A0791E">
      <w:pPr>
        <w:pStyle w:val="Caption"/>
      </w:pPr>
      <w:bookmarkStart w:id="121" w:name="_Toc153233921"/>
      <w:bookmarkStart w:id="122" w:name="_Toc153233663"/>
      <w:bookmarkStart w:id="123" w:name="_Toc153371012"/>
      <w:bookmarkStart w:id="124" w:name="_Toc153676650"/>
      <w:r>
        <w:t xml:space="preserve">Table </w:t>
      </w:r>
      <w:fldSimple w:instr=" SEQ Table \* ARABIC ">
        <w:r w:rsidR="00D81A57">
          <w:rPr>
            <w:noProof/>
          </w:rPr>
          <w:t>2</w:t>
        </w:r>
      </w:fldSimple>
      <w:bookmarkEnd w:id="121"/>
      <w:bookmarkEnd w:id="122"/>
      <w:r w:rsidR="00EE46E4">
        <w:rPr>
          <w:noProof/>
        </w:rPr>
        <w:t xml:space="preserve">: </w:t>
      </w:r>
      <w:r w:rsidR="003500CD">
        <w:rPr>
          <w:noProof/>
        </w:rPr>
        <w:t>AWT VS Swing Table</w:t>
      </w:r>
      <w:bookmarkEnd w:id="123"/>
      <w:bookmarkEnd w:id="124"/>
    </w:p>
    <w:p w14:paraId="01BC1CCC" w14:textId="643A7DAE" w:rsidR="052CBBD2" w:rsidRDefault="052CBBD2" w:rsidP="3ED891BA">
      <w:pPr>
        <w:pStyle w:val="Heading3"/>
        <w:ind w:firstLine="720"/>
      </w:pPr>
      <w:bookmarkStart w:id="125" w:name="_Toc2023694214"/>
      <w:bookmarkStart w:id="126" w:name="_Toc153712834"/>
      <w:r>
        <w:t>2.1.5</w:t>
      </w:r>
      <w:r w:rsidR="43D1A103">
        <w:t xml:space="preserve"> Java Swing Implementation</w:t>
      </w:r>
      <w:bookmarkEnd w:id="125"/>
      <w:bookmarkEnd w:id="126"/>
    </w:p>
    <w:p w14:paraId="5DE99B16" w14:textId="3CF0258E" w:rsidR="43D1A103" w:rsidRDefault="43D1A103">
      <w:r>
        <w:t xml:space="preserve">While developing our Student Information Management system, our group observed a notable disparity in functionality between the JLabel in AWT and Java Swing. The JLabel in Java Swing afforded us significantly greater control over the content type, allowing for the incorporation of icons and the utilization of background images, in contrast to the more limited capabilities of its AWT counterpart, which primarily supports text manipulation and font adjustments. Leveraging the built-in components of Java Swing facilitated the seamless integration of additional elements, such as JSpinner and JComboBox, enhancing the overall functionality of the application. This was particularly advantageous when implementing features like updating and </w:t>
      </w:r>
      <w:r>
        <w:lastRenderedPageBreak/>
        <w:t>adding information through the JDialogs. Choosing to exclusively employ AWT would have resulted in the omission of these advanced functionalities from our application.</w:t>
      </w:r>
    </w:p>
    <w:p w14:paraId="1F337C4E" w14:textId="67E1A5E6" w:rsidR="403139F6" w:rsidRDefault="403139F6" w:rsidP="3ED891BA">
      <w:pPr>
        <w:pStyle w:val="Quote"/>
        <w:jc w:val="left"/>
      </w:pPr>
      <w:r>
        <w:t>Java Swing Label:</w:t>
      </w:r>
    </w:p>
    <w:p w14:paraId="22EEB105" w14:textId="52660A2E" w:rsidR="1316F4DD" w:rsidRDefault="1316F4DD" w:rsidP="3ED891BA">
      <w:pPr>
        <w:jc w:val="left"/>
      </w:pPr>
      <w:r w:rsidRPr="3ED891BA">
        <w:t>In Java Swing, the "Properties" tab of a label offers a feature that allows the addition of an icon to the label. This functionality enables me to incorporate a background image, such as "certificate.jpg," to enhance the appearance of my Certificate View JDialog.</w:t>
      </w:r>
    </w:p>
    <w:p w14:paraId="4E73E74F" w14:textId="77777777" w:rsidR="00FE39E8" w:rsidRDefault="1316F4DD" w:rsidP="00FE39E8">
      <w:pPr>
        <w:keepNext/>
        <w:ind w:firstLine="0"/>
        <w:jc w:val="center"/>
      </w:pPr>
      <w:r>
        <w:rPr>
          <w:noProof/>
        </w:rPr>
        <w:drawing>
          <wp:inline distT="0" distB="0" distL="0" distR="0" wp14:anchorId="1A114E34" wp14:editId="0230C69C">
            <wp:extent cx="4572000" cy="2851200"/>
            <wp:effectExtent l="0" t="0" r="0" b="6350"/>
            <wp:docPr id="970270437" name="Picture 97027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3147" cy="2851915"/>
                    </a:xfrm>
                    <a:prstGeom prst="rect">
                      <a:avLst/>
                    </a:prstGeom>
                  </pic:spPr>
                </pic:pic>
              </a:graphicData>
            </a:graphic>
          </wp:inline>
        </w:drawing>
      </w:r>
    </w:p>
    <w:p w14:paraId="4C666B83" w14:textId="52103029" w:rsidR="1316F4DD" w:rsidRDefault="00FE39E8" w:rsidP="00A0791E">
      <w:pPr>
        <w:pStyle w:val="Caption"/>
      </w:pPr>
      <w:bookmarkStart w:id="127" w:name="_Toc153233648"/>
      <w:bookmarkStart w:id="128" w:name="_Toc153234043"/>
      <w:bookmarkStart w:id="129" w:name="_Toc153264126"/>
      <w:bookmarkStart w:id="130" w:name="_Toc153264168"/>
      <w:bookmarkStart w:id="131" w:name="_Toc153367093"/>
      <w:bookmarkStart w:id="132" w:name="_Toc153712863"/>
      <w:r>
        <w:t xml:space="preserve">Figure </w:t>
      </w:r>
      <w:fldSimple w:instr=" SEQ Figure__ \* ARABIC ">
        <w:r w:rsidR="00D81A57">
          <w:rPr>
            <w:noProof/>
          </w:rPr>
          <w:t>11</w:t>
        </w:r>
        <w:bookmarkEnd w:id="127"/>
        <w:bookmarkEnd w:id="128"/>
        <w:bookmarkEnd w:id="129"/>
        <w:bookmarkEnd w:id="130"/>
        <w:bookmarkEnd w:id="131"/>
      </w:fldSimple>
      <w:r w:rsidR="005925FD">
        <w:rPr>
          <w:noProof/>
        </w:rPr>
        <w:t>:</w:t>
      </w:r>
      <w:r w:rsidR="003500CD">
        <w:rPr>
          <w:noProof/>
        </w:rPr>
        <w:t xml:space="preserve">  Jlabel I</w:t>
      </w:r>
      <w:r w:rsidR="003500CD" w:rsidRPr="003500CD">
        <w:rPr>
          <w:noProof/>
        </w:rPr>
        <w:t>mplementation</w:t>
      </w:r>
      <w:bookmarkEnd w:id="132"/>
    </w:p>
    <w:p w14:paraId="7D74686F" w14:textId="7EAB062D" w:rsidR="4665DA34" w:rsidRDefault="4665DA34" w:rsidP="3ED891BA">
      <w:r w:rsidRPr="3ED891BA">
        <w:t>In contrast to labels in AWT, which are constrained to displaying text with limited formatting options, such as adjusting text content, font, and size, there is a notable drawback. AWT labels lack the capability to seamlessly incorporate images or icons, limiting their versatility in creating visually enriched components.</w:t>
      </w:r>
    </w:p>
    <w:p w14:paraId="78204EDD" w14:textId="77777777" w:rsidR="00FE39E8" w:rsidRDefault="4665DA34" w:rsidP="00FE39E8">
      <w:pPr>
        <w:keepNext/>
        <w:ind w:firstLine="0"/>
        <w:jc w:val="center"/>
      </w:pPr>
      <w:r>
        <w:rPr>
          <w:noProof/>
        </w:rPr>
        <w:lastRenderedPageBreak/>
        <w:drawing>
          <wp:inline distT="0" distB="0" distL="0" distR="0" wp14:anchorId="63DEB39C" wp14:editId="7C4CC236">
            <wp:extent cx="4083844" cy="3905250"/>
            <wp:effectExtent l="0" t="0" r="0" b="0"/>
            <wp:docPr id="566903964" name="Picture 56690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83844" cy="3905250"/>
                    </a:xfrm>
                    <a:prstGeom prst="rect">
                      <a:avLst/>
                    </a:prstGeom>
                  </pic:spPr>
                </pic:pic>
              </a:graphicData>
            </a:graphic>
          </wp:inline>
        </w:drawing>
      </w:r>
    </w:p>
    <w:p w14:paraId="0044ED73" w14:textId="1C6FD4BF" w:rsidR="4665DA34" w:rsidRDefault="00FE39E8" w:rsidP="00A0791E">
      <w:pPr>
        <w:pStyle w:val="Caption"/>
      </w:pPr>
      <w:bookmarkStart w:id="133" w:name="_Toc153233649"/>
      <w:bookmarkStart w:id="134" w:name="_Toc153234044"/>
      <w:bookmarkStart w:id="135" w:name="_Toc153264127"/>
      <w:bookmarkStart w:id="136" w:name="_Toc153264169"/>
      <w:bookmarkStart w:id="137" w:name="_Toc153367094"/>
      <w:bookmarkStart w:id="138" w:name="_Toc153712864"/>
      <w:r>
        <w:t xml:space="preserve">Figure </w:t>
      </w:r>
      <w:fldSimple w:instr=" SEQ Figure__ \* ARABIC ">
        <w:r w:rsidR="00D81A57">
          <w:rPr>
            <w:noProof/>
          </w:rPr>
          <w:t>12</w:t>
        </w:r>
        <w:bookmarkEnd w:id="133"/>
        <w:bookmarkEnd w:id="134"/>
        <w:bookmarkEnd w:id="135"/>
        <w:bookmarkEnd w:id="136"/>
        <w:bookmarkEnd w:id="137"/>
      </w:fldSimple>
      <w:r w:rsidR="000A3853">
        <w:rPr>
          <w:noProof/>
        </w:rPr>
        <w:t>:</w:t>
      </w:r>
      <w:r w:rsidR="003500CD">
        <w:rPr>
          <w:noProof/>
        </w:rPr>
        <w:t xml:space="preserve">  AWT Label Imprementation</w:t>
      </w:r>
      <w:bookmarkEnd w:id="138"/>
    </w:p>
    <w:p w14:paraId="4250D064" w14:textId="7C546C09" w:rsidR="32239EFB" w:rsidRDefault="32239EFB" w:rsidP="3ED891BA">
      <w:pPr>
        <w:pStyle w:val="Quote"/>
        <w:jc w:val="left"/>
      </w:pPr>
      <w:r>
        <w:t xml:space="preserve">Java Swing Jbutton: </w:t>
      </w:r>
    </w:p>
    <w:p w14:paraId="5B2A4455" w14:textId="33FA1917" w:rsidR="7EBA1032" w:rsidRDefault="7EBA1032" w:rsidP="3ED891BA">
      <w:r w:rsidRPr="3ED891BA">
        <w:t>The custom Actionbutton, inheriting its functionality from JButton in Java Swing, significantly simplifies the process of incorporating icons. Leveraging the inherent icon functionality of JButton has notably facilitated the creation of a more intuitive and visually appealing user interface, allowing me to seamlessly add icons such as TableViewAction.png.</w:t>
      </w:r>
    </w:p>
    <w:p w14:paraId="394A5096" w14:textId="0FE430BE" w:rsidR="3ED891BA" w:rsidRDefault="3ED891BA" w:rsidP="3ED891BA"/>
    <w:p w14:paraId="63B8DAED" w14:textId="77777777" w:rsidR="00FE39E8" w:rsidRDefault="7954ADB4" w:rsidP="00FE39E8">
      <w:pPr>
        <w:keepNext/>
        <w:ind w:firstLine="0"/>
        <w:jc w:val="center"/>
      </w:pPr>
      <w:r>
        <w:rPr>
          <w:noProof/>
        </w:rPr>
        <w:lastRenderedPageBreak/>
        <w:drawing>
          <wp:inline distT="0" distB="0" distL="0" distR="0" wp14:anchorId="7C8C8231" wp14:editId="2BBB82D7">
            <wp:extent cx="4050506" cy="3297907"/>
            <wp:effectExtent l="0" t="0" r="0" b="0"/>
            <wp:docPr id="382421792" name="Picture 38242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50506" cy="3297907"/>
                    </a:xfrm>
                    <a:prstGeom prst="rect">
                      <a:avLst/>
                    </a:prstGeom>
                  </pic:spPr>
                </pic:pic>
              </a:graphicData>
            </a:graphic>
          </wp:inline>
        </w:drawing>
      </w:r>
    </w:p>
    <w:p w14:paraId="271002D3" w14:textId="188A2E8C" w:rsidR="7954ADB4" w:rsidRDefault="00FE39E8" w:rsidP="00A0791E">
      <w:pPr>
        <w:pStyle w:val="Caption"/>
      </w:pPr>
      <w:bookmarkStart w:id="139" w:name="_Toc153233650"/>
      <w:bookmarkStart w:id="140" w:name="_Toc153234045"/>
      <w:bookmarkStart w:id="141" w:name="_Toc153264128"/>
      <w:bookmarkStart w:id="142" w:name="_Toc153264170"/>
      <w:bookmarkStart w:id="143" w:name="_Toc153367095"/>
      <w:bookmarkStart w:id="144" w:name="_Toc153712865"/>
      <w:r>
        <w:t xml:space="preserve">Figure </w:t>
      </w:r>
      <w:fldSimple w:instr=" SEQ Figure__ \* ARABIC ">
        <w:r w:rsidR="00D81A57">
          <w:rPr>
            <w:noProof/>
          </w:rPr>
          <w:t>13</w:t>
        </w:r>
        <w:bookmarkEnd w:id="139"/>
        <w:bookmarkEnd w:id="140"/>
        <w:bookmarkEnd w:id="141"/>
        <w:bookmarkEnd w:id="142"/>
        <w:bookmarkEnd w:id="143"/>
      </w:fldSimple>
      <w:r w:rsidR="00A60401">
        <w:rPr>
          <w:noProof/>
        </w:rPr>
        <w:t>:</w:t>
      </w:r>
      <w:r w:rsidR="003500CD">
        <w:rPr>
          <w:noProof/>
        </w:rPr>
        <w:t xml:space="preserve">  Jbutton Implementation</w:t>
      </w:r>
      <w:bookmarkEnd w:id="144"/>
    </w:p>
    <w:p w14:paraId="149571D7" w14:textId="0994AE38" w:rsidR="441873F2" w:rsidRDefault="441873F2" w:rsidP="3ED891BA">
      <w:pPr>
        <w:ind w:firstLine="0"/>
        <w:jc w:val="left"/>
      </w:pPr>
      <w:r w:rsidRPr="3ED891BA">
        <w:t>This stands in contrast to AWT buttons, limiting editing capabilities to the button text, with functionality restricted to adjusting text font and layout. The absence of built-in support for versatile icon integration in AWT buttons further distinguishes their limitations compared to Java Swing components.</w:t>
      </w:r>
    </w:p>
    <w:p w14:paraId="45E8AC8F" w14:textId="77777777" w:rsidR="00FE39E8" w:rsidRDefault="441873F2" w:rsidP="00FE39E8">
      <w:pPr>
        <w:keepNext/>
        <w:ind w:firstLine="0"/>
        <w:jc w:val="center"/>
      </w:pPr>
      <w:r>
        <w:rPr>
          <w:noProof/>
        </w:rPr>
        <w:lastRenderedPageBreak/>
        <w:drawing>
          <wp:inline distT="0" distB="0" distL="0" distR="0" wp14:anchorId="75541B06" wp14:editId="5B91669A">
            <wp:extent cx="3429000" cy="3193256"/>
            <wp:effectExtent l="0" t="0" r="0" b="0"/>
            <wp:docPr id="2066957929" name="Picture 206695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3193256"/>
                    </a:xfrm>
                    <a:prstGeom prst="rect">
                      <a:avLst/>
                    </a:prstGeom>
                  </pic:spPr>
                </pic:pic>
              </a:graphicData>
            </a:graphic>
          </wp:inline>
        </w:drawing>
      </w:r>
    </w:p>
    <w:p w14:paraId="7BB5A719" w14:textId="32900ABC" w:rsidR="3ED891BA" w:rsidRDefault="00FE39E8" w:rsidP="00A0791E">
      <w:pPr>
        <w:pStyle w:val="Caption"/>
      </w:pPr>
      <w:bookmarkStart w:id="145" w:name="_Toc153233651"/>
      <w:bookmarkStart w:id="146" w:name="_Toc153234046"/>
      <w:bookmarkStart w:id="147" w:name="_Toc153264129"/>
      <w:bookmarkStart w:id="148" w:name="_Toc153264171"/>
      <w:bookmarkStart w:id="149" w:name="_Toc153367096"/>
      <w:bookmarkStart w:id="150" w:name="_Toc153712866"/>
      <w:r>
        <w:t xml:space="preserve">Figure </w:t>
      </w:r>
      <w:fldSimple w:instr=" SEQ Figure__ \* ARABIC ">
        <w:r w:rsidR="00D81A57">
          <w:rPr>
            <w:noProof/>
          </w:rPr>
          <w:t>14</w:t>
        </w:r>
        <w:bookmarkEnd w:id="145"/>
        <w:bookmarkEnd w:id="146"/>
        <w:bookmarkEnd w:id="147"/>
        <w:bookmarkEnd w:id="148"/>
        <w:bookmarkEnd w:id="149"/>
      </w:fldSimple>
      <w:r w:rsidR="0048525D">
        <w:rPr>
          <w:noProof/>
        </w:rPr>
        <w:t>:</w:t>
      </w:r>
      <w:r w:rsidR="003500CD">
        <w:rPr>
          <w:noProof/>
        </w:rPr>
        <w:t xml:space="preserve">  AWT Button Implementation</w:t>
      </w:r>
      <w:bookmarkEnd w:id="150"/>
    </w:p>
    <w:p w14:paraId="2442D993" w14:textId="6CFDFEB6" w:rsidR="32239EFB" w:rsidRDefault="32239EFB" w:rsidP="3ED891BA">
      <w:pPr>
        <w:pStyle w:val="Quote"/>
        <w:jc w:val="left"/>
      </w:pPr>
      <w:r>
        <w:t>Java Swing Jspinnerbox  And  Jcombobox :</w:t>
      </w:r>
    </w:p>
    <w:p w14:paraId="0A81844E" w14:textId="328FA7D9" w:rsidR="32239EFB" w:rsidRDefault="32239EFB" w:rsidP="3ED891BA">
      <w:r w:rsidRPr="3ED891BA">
        <w:t>Java Swing, in addition to its enhanced support for incorporating images or icons in labels, offers a diverse set of components tailored to meet project-specific requirements. For example, components like JComboBox, suitable for storing years, and JSpinner, designed for selecting the age of the user, provide increased flexibility and functionality for your project needs. These components contribute to a more comprehensive and tailored user interface.</w:t>
      </w:r>
    </w:p>
    <w:p w14:paraId="79CA1200" w14:textId="77777777" w:rsidR="00FE39E8" w:rsidRDefault="32239EFB" w:rsidP="00FE39E8">
      <w:pPr>
        <w:keepNext/>
        <w:jc w:val="center"/>
      </w:pPr>
      <w:r>
        <w:rPr>
          <w:noProof/>
        </w:rPr>
        <w:lastRenderedPageBreak/>
        <w:drawing>
          <wp:inline distT="0" distB="0" distL="0" distR="0" wp14:anchorId="6D78F35F" wp14:editId="310F8749">
            <wp:extent cx="4152900" cy="1981200"/>
            <wp:effectExtent l="0" t="0" r="0" b="0"/>
            <wp:docPr id="1974392852" name="Picture 197439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1981200"/>
                    </a:xfrm>
                    <a:prstGeom prst="rect">
                      <a:avLst/>
                    </a:prstGeom>
                  </pic:spPr>
                </pic:pic>
              </a:graphicData>
            </a:graphic>
          </wp:inline>
        </w:drawing>
      </w:r>
    </w:p>
    <w:p w14:paraId="1AD6D559" w14:textId="0AB5D5AA" w:rsidR="6BECC0CD" w:rsidRDefault="00FE39E8" w:rsidP="00A0791E">
      <w:pPr>
        <w:pStyle w:val="Caption"/>
      </w:pPr>
      <w:bookmarkStart w:id="151" w:name="_Toc153233652"/>
      <w:bookmarkStart w:id="152" w:name="_Toc153234047"/>
      <w:bookmarkStart w:id="153" w:name="_Toc153264130"/>
      <w:bookmarkStart w:id="154" w:name="_Toc153264172"/>
      <w:bookmarkStart w:id="155" w:name="_Toc153367097"/>
      <w:bookmarkStart w:id="156" w:name="_Toc153712867"/>
      <w:r>
        <w:t xml:space="preserve">Figure </w:t>
      </w:r>
      <w:fldSimple w:instr=" SEQ Figure__ \* ARABIC ">
        <w:r w:rsidR="00D81A57">
          <w:rPr>
            <w:noProof/>
          </w:rPr>
          <w:t>15</w:t>
        </w:r>
        <w:bookmarkEnd w:id="151"/>
        <w:bookmarkEnd w:id="152"/>
        <w:bookmarkEnd w:id="153"/>
        <w:bookmarkEnd w:id="154"/>
        <w:bookmarkEnd w:id="155"/>
      </w:fldSimple>
      <w:r w:rsidR="00FC458D">
        <w:rPr>
          <w:noProof/>
        </w:rPr>
        <w:t>:</w:t>
      </w:r>
      <w:r w:rsidR="003500CD">
        <w:rPr>
          <w:noProof/>
        </w:rPr>
        <w:t xml:space="preserve"> Jspinnerbox And Jcombobox Implementation</w:t>
      </w:r>
      <w:bookmarkEnd w:id="156"/>
    </w:p>
    <w:p w14:paraId="4CE1733F" w14:textId="22CB13B3" w:rsidR="30FEDCE7" w:rsidRDefault="55FAFEB1" w:rsidP="00E76A82">
      <w:pPr>
        <w:pStyle w:val="Heading2"/>
      </w:pPr>
      <w:bookmarkStart w:id="157" w:name="_Toc525710346"/>
      <w:bookmarkStart w:id="158" w:name="_Toc153712835"/>
      <w:r w:rsidRPr="28540120">
        <w:t>2.3</w:t>
      </w:r>
      <w:r w:rsidR="6036E9F7" w:rsidRPr="28540120">
        <w:t xml:space="preserve"> Main</w:t>
      </w:r>
      <w:r w:rsidRPr="28540120">
        <w:t xml:space="preserve"> Library:</w:t>
      </w:r>
      <w:bookmarkEnd w:id="157"/>
      <w:bookmarkEnd w:id="158"/>
      <w:r w:rsidRPr="28540120">
        <w:t xml:space="preserve"> </w:t>
      </w:r>
    </w:p>
    <w:p w14:paraId="5484C1AA" w14:textId="366893EA" w:rsidR="30FEDCE7" w:rsidRDefault="4A27FD13" w:rsidP="28540120">
      <w:pPr>
        <w:pStyle w:val="Heading3"/>
      </w:pPr>
      <w:bookmarkStart w:id="159" w:name="_Toc1765865722"/>
      <w:bookmarkStart w:id="160" w:name="_Toc153712836"/>
      <w:r>
        <w:t xml:space="preserve">2.3.1 </w:t>
      </w:r>
      <w:r w:rsidR="55FAFEB1">
        <w:t>FlatLaf :</w:t>
      </w:r>
      <w:bookmarkEnd w:id="159"/>
      <w:bookmarkEnd w:id="160"/>
      <w:r w:rsidR="55FAFEB1">
        <w:t xml:space="preserve"> </w:t>
      </w:r>
    </w:p>
    <w:p w14:paraId="7872AC29" w14:textId="2BC8A6C6" w:rsidR="30FEDCE7" w:rsidRDefault="7E185A90" w:rsidP="28540120">
      <w:r>
        <w:t xml:space="preserve">FlatLaf is a modern open-source cross-platform Look and Feel for Java Swing desktop applications.It appears flat (no gradients or shadows), clean, simple, and elegant. FlatLaf includes Light, Dark, IntelliJ, and </w:t>
      </w:r>
      <w:r w:rsidRPr="28540120">
        <w:t xml:space="preserve">Darcula  themes, scales on </w:t>
      </w:r>
      <w:r>
        <w:t>HiDPI displays, and requires Java 8 or later to run. The design is heavily influenced by the Darcula and IntelliJ themes from IntelliJ IDEA 2019.2+, with identical colors and icons.</w:t>
      </w:r>
    </w:p>
    <w:p w14:paraId="672A3254" w14:textId="028426D4" w:rsidR="30FEDCE7" w:rsidRDefault="40A4A833" w:rsidP="28540120">
      <w:r w:rsidRPr="28540120">
        <w:t>In the context of our group Student Information Management application, the utilization of FlatLaf has been instrumental in enhancing the user interface (UI). Absent the integration of FlatLaf, the application would default to the standard Java Swing user interface.</w:t>
      </w:r>
    </w:p>
    <w:p w14:paraId="0513BDDC" w14:textId="65E97EEB" w:rsidR="30FEDCE7" w:rsidRDefault="40A4A833" w:rsidP="28540120">
      <w:pPr>
        <w:pStyle w:val="Heading3"/>
      </w:pPr>
      <w:bookmarkStart w:id="161" w:name="_Toc1290223584"/>
      <w:bookmarkStart w:id="162" w:name="_Toc153712837"/>
      <w:r w:rsidRPr="28540120">
        <w:t xml:space="preserve">2.3.2 </w:t>
      </w:r>
      <w:r w:rsidR="387F4E76" w:rsidRPr="28540120">
        <w:t xml:space="preserve">Timming </w:t>
      </w:r>
      <w:r w:rsidR="744E992C" w:rsidRPr="28540120">
        <w:t>Framework</w:t>
      </w:r>
      <w:r w:rsidR="387F4E76" w:rsidRPr="28540120">
        <w:t>:</w:t>
      </w:r>
      <w:bookmarkEnd w:id="161"/>
      <w:bookmarkEnd w:id="162"/>
      <w:r w:rsidR="387F4E76" w:rsidRPr="28540120">
        <w:t xml:space="preserve"> </w:t>
      </w:r>
    </w:p>
    <w:p w14:paraId="102D1339" w14:textId="596DAA49" w:rsidR="30FEDCE7" w:rsidRDefault="387F4E76" w:rsidP="28540120">
      <w:r w:rsidRPr="28540120">
        <w:t xml:space="preserve">The Timing Framework Swing is a specialized library designed to make it easier to implement Java animations and timing-based controls in Swing, Java's graphical user interface toolkit, and SWT (Standard Widget Toolkit). Its primary goal is to simplify the complex process of animating components and managing time in Swing applications. This framework enables developers to create fluid animations, smooth transitions, and engaging visual effects with ease. The ability to define animations based on time intervals, seamless integration with Swing for incorporating animations into user </w:t>
      </w:r>
      <w:r w:rsidRPr="28540120">
        <w:lastRenderedPageBreak/>
        <w:t>interfaces, and the provision of sample code for a quick start in animation development are key features.</w:t>
      </w:r>
    </w:p>
    <w:p w14:paraId="469D1433" w14:textId="574ABACF" w:rsidR="30FEDCE7" w:rsidRDefault="14B36172" w:rsidP="28540120">
      <w:r w:rsidRPr="28540120">
        <w:t>In our Student Information Management Application, the Timing Framework has proven invaluable for precisely timing animations and preventing visual errors. For instance, when the sidebar shrinks, it intelligently waits for the ongoing animation to finish before readjusting, effectively averting animation-related issues and ensuring a seamless user experience.</w:t>
      </w:r>
    </w:p>
    <w:p w14:paraId="39881558" w14:textId="392C7618" w:rsidR="30FEDCE7" w:rsidRDefault="387F4E76" w:rsidP="28540120">
      <w:pPr>
        <w:pStyle w:val="Heading3"/>
      </w:pPr>
      <w:bookmarkStart w:id="163" w:name="_Toc1750167846"/>
      <w:bookmarkStart w:id="164" w:name="_Toc153712838"/>
      <w:r w:rsidRPr="28540120">
        <w:t>2.3.3 M</w:t>
      </w:r>
      <w:r w:rsidR="0A063891" w:rsidRPr="28540120">
        <w:t>igLayout:</w:t>
      </w:r>
      <w:bookmarkEnd w:id="163"/>
      <w:bookmarkEnd w:id="164"/>
      <w:r w:rsidR="0A063891" w:rsidRPr="28540120">
        <w:t xml:space="preserve"> </w:t>
      </w:r>
    </w:p>
    <w:p w14:paraId="039DB1C5" w14:textId="0F698415" w:rsidR="30FEDCE7" w:rsidRDefault="0A063891" w:rsidP="28540120">
      <w:r w:rsidRPr="28540120">
        <w:t>MigLayout is a powerful Java/Swing layout manager that streamlines user interfaces with grid-based layouts, docking, grouping, precise spacing, in-cell flow, and visual bounds. It integrates seamlessly with Swing, SWT, and JavaFX, making it ideal for developers looking for simplicity, power, and platform fidelity. MigLayout provides simple maintenance, clear source code comprehension, and a wide range of layout options, allowing you to create flowing, grid-based, absolute, grouped, and docking layouts with concise and straightforward code.</w:t>
      </w:r>
      <w:r w:rsidR="3D0C000F">
        <w:tab/>
      </w:r>
    </w:p>
    <w:p w14:paraId="697B93EE" w14:textId="0AD5C293" w:rsidR="30FEDCE7" w:rsidRDefault="09450576" w:rsidP="28540120">
      <w:r w:rsidRPr="28540120">
        <w:t>In our Student Information Management Application, MigLayout significantly enhances the formatting of the main panel's layout. It efficiently allocates space for each element, ensuring proper placement for an aesthetically pleasing user interface. For instance, I can position the header at the top and the sidebar on the right, creating an organized layout. Additionally, MigLayout simplifies animation tasks by automatically adjusting the content panel's size based on percentages rather than manually resizing it. This adaptive approach ensures that if the sidebar shrinks, the content panel dynamically adjusts to fit the available space.</w:t>
      </w:r>
    </w:p>
    <w:p w14:paraId="394DCE67" w14:textId="7E445AE1" w:rsidR="30FEDCE7" w:rsidRDefault="343F5C49" w:rsidP="28540120">
      <w:pPr>
        <w:pStyle w:val="Heading3"/>
        <w:rPr>
          <w:sz w:val="26"/>
          <w:szCs w:val="26"/>
        </w:rPr>
      </w:pPr>
      <w:bookmarkStart w:id="165" w:name="_Toc1947593249"/>
      <w:bookmarkStart w:id="166" w:name="_Toc153712839"/>
      <w:r w:rsidRPr="28540120">
        <w:t xml:space="preserve">2.3.4 </w:t>
      </w:r>
      <w:r w:rsidR="49006CD5" w:rsidRPr="28540120">
        <w:t>Apache POI:</w:t>
      </w:r>
      <w:bookmarkEnd w:id="165"/>
      <w:bookmarkEnd w:id="166"/>
      <w:r w:rsidR="49006CD5" w:rsidRPr="28540120">
        <w:t xml:space="preserve"> </w:t>
      </w:r>
    </w:p>
    <w:p w14:paraId="630665BB" w14:textId="3CA03213" w:rsidR="30FEDCE7" w:rsidRDefault="2C8CE7FA" w:rsidP="28540120">
      <w:r w:rsidRPr="28540120">
        <w:t xml:space="preserve">Apache POI is a powerful Java API created by the Apache Foundation for handling various file formats found in Microsoft Office applications. It makes it easier to read, write, and manipulate Excel spreadsheets, Word documents, and PowerPoint presentations. Support for both Office Open XML (OOXML) and OLE 2 Compound Document formats is important, as is the ability to work with cell data, formulas, and styles in Excel, create/modify Word documents, and interact with PowerPoint </w:t>
      </w:r>
      <w:r w:rsidRPr="28540120">
        <w:lastRenderedPageBreak/>
        <w:t>presentations. The project's goal is to keep Java APIs for various file formats used in Microsoft Office up to date.</w:t>
      </w:r>
    </w:p>
    <w:p w14:paraId="33780CA6" w14:textId="36E88CBD" w:rsidR="30FEDCE7" w:rsidRDefault="0F67CDED" w:rsidP="28540120">
      <w:r w:rsidRPr="28540120">
        <w:t>In our Student Information Management Application, Apache POI simplifies the import and export of Excel files. Instead of manually coding these functions, we leverage the library to handle Excel file formats. This allows us to focus on the logic aspects, streamlining the process of handling Excel data seamlessly</w:t>
      </w:r>
    </w:p>
    <w:p w14:paraId="1293FA9B" w14:textId="316CDB14" w:rsidR="30FEDCE7" w:rsidRDefault="3D0C000F" w:rsidP="28540120">
      <w:r>
        <w:br w:type="page"/>
      </w:r>
    </w:p>
    <w:p w14:paraId="296D0626" w14:textId="1AC27A59" w:rsidR="007B7FF5" w:rsidRPr="009A3964" w:rsidRDefault="3D0C000F" w:rsidP="009A3964">
      <w:pPr>
        <w:pStyle w:val="Heading1"/>
        <w:rPr>
          <w:rFonts w:ascii="Roboto" w:eastAsia="Roboto" w:hAnsi="Roboto" w:cs="Roboto"/>
          <w:color w:val="111111"/>
          <w:sz w:val="24"/>
          <w:szCs w:val="24"/>
          <w:lang w:val="en-US"/>
        </w:rPr>
      </w:pPr>
      <w:bookmarkStart w:id="167" w:name="_Toc938568948"/>
      <w:bookmarkStart w:id="168" w:name="_Toc1469158099"/>
      <w:bookmarkStart w:id="169" w:name="_Toc153712840"/>
      <w:r>
        <w:lastRenderedPageBreak/>
        <w:t>CHAPTER</w:t>
      </w:r>
      <w:r w:rsidR="00230DF9">
        <w:rPr>
          <w:lang w:val="en-US"/>
        </w:rPr>
        <w:t xml:space="preserve"> </w:t>
      </w:r>
      <w:r w:rsidR="50FDF51A">
        <w:t>3</w:t>
      </w:r>
      <w:r w:rsidR="00230DF9">
        <w:rPr>
          <w:lang w:val="en-US"/>
        </w:rPr>
        <w:t xml:space="preserve"> – </w:t>
      </w:r>
      <w:r w:rsidR="50FDF51A">
        <w:t>STUDENT INFORMATION MANAGMENT SYSTEM</w:t>
      </w:r>
      <w:bookmarkEnd w:id="167"/>
      <w:bookmarkEnd w:id="168"/>
      <w:bookmarkEnd w:id="169"/>
      <w:r w:rsidR="50FDF51A">
        <w:t xml:space="preserve"> </w:t>
      </w:r>
    </w:p>
    <w:p w14:paraId="1B7C38F5" w14:textId="4749EA56" w:rsidR="62D1C103" w:rsidRDefault="49C0BD8F" w:rsidP="00A7365F">
      <w:pPr>
        <w:pStyle w:val="Heading2"/>
        <w:rPr>
          <w:rStyle w:val="Strong"/>
        </w:rPr>
      </w:pPr>
      <w:bookmarkStart w:id="170" w:name="_Toc81206173"/>
      <w:bookmarkStart w:id="171" w:name="_Toc1417232531"/>
      <w:bookmarkStart w:id="172" w:name="_Toc1617313373"/>
      <w:bookmarkStart w:id="173" w:name="_Toc1001957316"/>
      <w:bookmarkStart w:id="174" w:name="_Toc153712841"/>
      <w:r>
        <w:t>3</w:t>
      </w:r>
      <w:r w:rsidR="6AB5D54C">
        <w:t xml:space="preserve">.1 </w:t>
      </w:r>
      <w:bookmarkStart w:id="175" w:name="_Toc962383072"/>
      <w:bookmarkEnd w:id="170"/>
      <w:bookmarkEnd w:id="171"/>
      <w:bookmarkEnd w:id="172"/>
      <w:bookmarkEnd w:id="173"/>
      <w:r w:rsidR="00A7365F" w:rsidRPr="00A7365F">
        <w:t>Functionalities of the Project</w:t>
      </w:r>
      <w:r w:rsidR="62D1C103">
        <w:t>:</w:t>
      </w:r>
      <w:bookmarkEnd w:id="174"/>
      <w:bookmarkEnd w:id="175"/>
    </w:p>
    <w:p w14:paraId="3130D642" w14:textId="3F5C2E10" w:rsidR="62D1C103" w:rsidRDefault="62D1C103" w:rsidP="4C1DEC45">
      <w:r w:rsidRPr="4C1DEC45">
        <w:t>The system shall support user login functionality for all registered users. The user role will be assigned based on the user login password and name.</w:t>
      </w:r>
    </w:p>
    <w:p w14:paraId="1D9D40DF" w14:textId="13AF2988" w:rsidR="62D1C103" w:rsidRDefault="62D1C103" w:rsidP="4C1DEC45">
      <w:r w:rsidRPr="4C1DEC45">
        <w:t>Users can update their profile picture.</w:t>
      </w:r>
    </w:p>
    <w:p w14:paraId="10DD8285" w14:textId="49434566" w:rsidR="62D1C103" w:rsidRDefault="62D1C103" w:rsidP="28540120">
      <w:pPr>
        <w:pStyle w:val="Quote"/>
        <w:rPr>
          <w:rStyle w:val="Strong"/>
        </w:rPr>
      </w:pPr>
      <w:bookmarkStart w:id="176" w:name="_Toc2110980360"/>
      <w:r>
        <w:t>User Management (</w:t>
      </w:r>
      <w:r w:rsidR="4D7EC054">
        <w:t>Admin</w:t>
      </w:r>
      <w:r>
        <w:t>):</w:t>
      </w:r>
      <w:bookmarkEnd w:id="176"/>
    </w:p>
    <w:p w14:paraId="18C3BEA7" w14:textId="7456EF5E" w:rsidR="4D7EC054" w:rsidRDefault="4D7EC054" w:rsidP="4C1DEC45">
      <w:r w:rsidRPr="4C1DEC45">
        <w:t>Admin</w:t>
      </w:r>
      <w:r w:rsidR="62D1C103" w:rsidRPr="4C1DEC45">
        <w:t>s can change the profile picture for all users.</w:t>
      </w:r>
    </w:p>
    <w:p w14:paraId="2FC7F35A" w14:textId="5E585407" w:rsidR="4D7EC054" w:rsidRDefault="4D7EC054" w:rsidP="4C1DEC45">
      <w:r w:rsidRPr="4C1DEC45">
        <w:t>Admin</w:t>
      </w:r>
      <w:r w:rsidR="62D1C103" w:rsidRPr="4C1DEC45">
        <w:t>s will be able to view the list of system users.</w:t>
      </w:r>
    </w:p>
    <w:p w14:paraId="68D0BCE2" w14:textId="736C811E" w:rsidR="4D7EC054" w:rsidRDefault="4D7EC054" w:rsidP="4C1DEC45">
      <w:r w:rsidRPr="4C1DEC45">
        <w:t>Admin</w:t>
      </w:r>
      <w:r w:rsidR="62D1C103" w:rsidRPr="4C1DEC45">
        <w:t>s will be able to add new users, specifying details such as Name, Age, Phone Number, and Status (Normal/Locked).</w:t>
      </w:r>
    </w:p>
    <w:p w14:paraId="3B9DA058" w14:textId="477C2D14" w:rsidR="4D7EC054" w:rsidRDefault="4D7EC054" w:rsidP="4C1DEC45">
      <w:r w:rsidRPr="4C1DEC45">
        <w:t>Admin</w:t>
      </w:r>
      <w:r w:rsidR="62D1C103" w:rsidRPr="4C1DEC45">
        <w:t>s shall be able to delete user accounts.</w:t>
      </w:r>
    </w:p>
    <w:p w14:paraId="541FFC10" w14:textId="355757C6" w:rsidR="4C1DEC45" w:rsidRDefault="4C1DEC45" w:rsidP="4C1DEC45"/>
    <w:p w14:paraId="2FFA67C0" w14:textId="0761FD91" w:rsidR="007B7FF5" w:rsidRDefault="24EF96BA" w:rsidP="4C1DEC45">
      <w:pPr>
        <w:rPr>
          <w:rFonts w:ascii="system-ui" w:eastAsia="system-ui" w:hAnsi="system-ui" w:cs="system-ui"/>
          <w:b/>
          <w:bCs/>
          <w:sz w:val="24"/>
          <w:szCs w:val="24"/>
        </w:rPr>
      </w:pPr>
      <w:r w:rsidRPr="3ED891BA">
        <w:rPr>
          <w:rStyle w:val="QuoteChar"/>
        </w:rPr>
        <w:t>Student Managemen</w:t>
      </w:r>
      <w:r w:rsidRPr="3ED891BA">
        <w:rPr>
          <w:color w:val="auto"/>
        </w:rPr>
        <w:t>t:</w:t>
      </w:r>
    </w:p>
    <w:p w14:paraId="3D451724" w14:textId="3915D978" w:rsidR="007B7FF5" w:rsidRDefault="4D7EC054" w:rsidP="4C1DEC45">
      <w:pPr>
        <w:rPr>
          <w:sz w:val="24"/>
          <w:szCs w:val="24"/>
        </w:rPr>
      </w:pPr>
      <w:r w:rsidRPr="4C1DEC45">
        <w:t>Admin</w:t>
      </w:r>
      <w:r w:rsidR="032B8513" w:rsidRPr="4C1DEC45">
        <w:t>s</w:t>
      </w:r>
      <w:r w:rsidR="5FE54599" w:rsidRPr="4C1DEC45">
        <w:t xml:space="preserve"> and</w:t>
      </w:r>
      <w:r w:rsidR="24EF96BA" w:rsidRPr="4C1DEC45">
        <w:t xml:space="preserve"> </w:t>
      </w:r>
      <w:r w:rsidR="60D8934D" w:rsidRPr="4C1DEC45">
        <w:t>Manager</w:t>
      </w:r>
      <w:r w:rsidR="6D0B201B" w:rsidRPr="4C1DEC45">
        <w:t>s</w:t>
      </w:r>
      <w:r w:rsidR="24EF96BA" w:rsidRPr="4C1DEC45">
        <w:t xml:space="preserve">, shall be able to view the list of students </w:t>
      </w:r>
    </w:p>
    <w:p w14:paraId="2A181D6B" w14:textId="429982C3" w:rsidR="007B7FF5" w:rsidRDefault="367B3392" w:rsidP="4C1DEC45">
      <w:pPr>
        <w:rPr>
          <w:rFonts w:ascii="system-ui" w:eastAsia="system-ui" w:hAnsi="system-ui" w:cs="system-ui"/>
          <w:sz w:val="24"/>
          <w:szCs w:val="24"/>
        </w:rPr>
      </w:pPr>
      <w:r w:rsidRPr="4C1DEC45">
        <w:t>Admin</w:t>
      </w:r>
      <w:r w:rsidR="7A4D03C4" w:rsidRPr="4C1DEC45">
        <w:t xml:space="preserve"> </w:t>
      </w:r>
      <w:r w:rsidR="07532AED" w:rsidRPr="4C1DEC45">
        <w:t>and</w:t>
      </w:r>
      <w:r w:rsidR="5A9CBA22" w:rsidRPr="4C1DEC45">
        <w:t xml:space="preserve"> </w:t>
      </w:r>
      <w:r w:rsidR="60D8934D" w:rsidRPr="4C1DEC45">
        <w:t>Manager</w:t>
      </w:r>
      <w:r w:rsidR="5A9CBA22" w:rsidRPr="4C1DEC45">
        <w:t>s</w:t>
      </w:r>
      <w:r w:rsidR="07532AED" w:rsidRPr="4C1DEC45">
        <w:t xml:space="preserve"> </w:t>
      </w:r>
      <w:r w:rsidR="24EF96BA" w:rsidRPr="4C1DEC45">
        <w:t xml:space="preserve">can add new students to the system, providing details such as Name, Age, and Phone Number </w:t>
      </w:r>
    </w:p>
    <w:p w14:paraId="05D2C79A" w14:textId="03303B33" w:rsidR="007B7FF5" w:rsidRDefault="367B3392" w:rsidP="4C1DEC45">
      <w:pPr>
        <w:rPr>
          <w:rFonts w:ascii="system-ui" w:eastAsia="system-ui" w:hAnsi="system-ui" w:cs="system-ui"/>
          <w:sz w:val="24"/>
          <w:szCs w:val="24"/>
        </w:rPr>
      </w:pPr>
      <w:r w:rsidRPr="4C1DEC45">
        <w:t>Admin</w:t>
      </w:r>
      <w:r w:rsidR="4F3F266D" w:rsidRPr="4C1DEC45">
        <w:t xml:space="preserve">s and </w:t>
      </w:r>
      <w:r w:rsidR="60D8934D" w:rsidRPr="4C1DEC45">
        <w:t>Manager</w:t>
      </w:r>
      <w:r w:rsidR="4D7E0528" w:rsidRPr="4C1DEC45">
        <w:t xml:space="preserve">s </w:t>
      </w:r>
      <w:r w:rsidR="3776ADE3" w:rsidRPr="4C1DEC45">
        <w:t>can</w:t>
      </w:r>
      <w:r w:rsidR="24EF96BA" w:rsidRPr="4C1DEC45">
        <w:t xml:space="preserve"> delete student records from the system </w:t>
      </w:r>
    </w:p>
    <w:p w14:paraId="0B088C7E" w14:textId="713C6722" w:rsidR="007B7FF5" w:rsidRDefault="367B3392" w:rsidP="4C1DEC45">
      <w:pPr>
        <w:rPr>
          <w:rFonts w:ascii="system-ui" w:eastAsia="system-ui" w:hAnsi="system-ui" w:cs="system-ui"/>
          <w:sz w:val="24"/>
          <w:szCs w:val="24"/>
        </w:rPr>
      </w:pPr>
      <w:r w:rsidRPr="4C1DEC45">
        <w:t>Admin</w:t>
      </w:r>
      <w:r w:rsidR="4F3F266D" w:rsidRPr="4C1DEC45">
        <w:t xml:space="preserve">s and </w:t>
      </w:r>
      <w:r w:rsidR="60D8934D" w:rsidRPr="4C1DEC45">
        <w:t>Manager</w:t>
      </w:r>
      <w:r w:rsidR="7CD7E9D6" w:rsidRPr="4C1DEC45">
        <w:t xml:space="preserve">s </w:t>
      </w:r>
      <w:r w:rsidR="24EF96BA" w:rsidRPr="4C1DEC45">
        <w:t xml:space="preserve">shall have the ability to update student information, including modifying details like Name and Age </w:t>
      </w:r>
    </w:p>
    <w:p w14:paraId="41C20470" w14:textId="0312DAE7" w:rsidR="007B7FF5" w:rsidRDefault="367B3392" w:rsidP="28540120">
      <w:pPr>
        <w:rPr>
          <w:rFonts w:ascii="system-ui" w:eastAsia="system-ui" w:hAnsi="system-ui" w:cs="system-ui"/>
          <w:sz w:val="24"/>
          <w:szCs w:val="24"/>
        </w:rPr>
      </w:pPr>
      <w:r>
        <w:t>Admin</w:t>
      </w:r>
      <w:r w:rsidR="4F3F266D">
        <w:t xml:space="preserve">s and </w:t>
      </w:r>
      <w:r w:rsidR="6C3E62D8">
        <w:t>Manager</w:t>
      </w:r>
      <w:r w:rsidR="6BF3565D">
        <w:t xml:space="preserve">s </w:t>
      </w:r>
      <w:r w:rsidR="24EF96BA">
        <w:t xml:space="preserve">shall be able to sort the list of students based on various criteria </w:t>
      </w:r>
    </w:p>
    <w:p w14:paraId="070CD61B" w14:textId="2BE580E6" w:rsidR="007B7FF5" w:rsidRDefault="367B3392" w:rsidP="28540120">
      <w:pPr>
        <w:rPr>
          <w:rFonts w:ascii="system-ui" w:eastAsia="system-ui" w:hAnsi="system-ui" w:cs="system-ui"/>
          <w:sz w:val="24"/>
          <w:szCs w:val="24"/>
        </w:rPr>
      </w:pPr>
      <w:r>
        <w:t>Admin</w:t>
      </w:r>
      <w:r w:rsidR="4014EEB4">
        <w:t xml:space="preserve">s and </w:t>
      </w:r>
      <w:r w:rsidR="6C3E62D8">
        <w:t>Manager</w:t>
      </w:r>
      <w:r w:rsidR="4014EEB4">
        <w:t>s</w:t>
      </w:r>
      <w:r w:rsidR="307F9E4D">
        <w:t xml:space="preserve"> </w:t>
      </w:r>
      <w:r w:rsidR="4FF27F02">
        <w:t>can</w:t>
      </w:r>
      <w:r w:rsidR="24EF96BA">
        <w:t xml:space="preserve"> search for students using multiple </w:t>
      </w:r>
      <w:r w:rsidR="0282BE15">
        <w:t>criteria</w:t>
      </w:r>
    </w:p>
    <w:p w14:paraId="24E5F8F8" w14:textId="0DA29B85" w:rsidR="007B7FF5" w:rsidRDefault="367B3392" w:rsidP="4C1DEC45">
      <w:pPr>
        <w:rPr>
          <w:rFonts w:ascii="system-ui" w:eastAsia="system-ui" w:hAnsi="system-ui" w:cs="system-ui"/>
          <w:sz w:val="24"/>
          <w:szCs w:val="24"/>
        </w:rPr>
      </w:pPr>
      <w:r w:rsidRPr="4C1DEC45">
        <w:t>Admin</w:t>
      </w:r>
      <w:r w:rsidR="4014EEB4" w:rsidRPr="4C1DEC45">
        <w:t xml:space="preserve">s and </w:t>
      </w:r>
      <w:r w:rsidR="6C3E62D8" w:rsidRPr="4C1DEC45">
        <w:t>Manager</w:t>
      </w:r>
      <w:r w:rsidR="3EA3967D" w:rsidRPr="4C1DEC45">
        <w:t xml:space="preserve">s </w:t>
      </w:r>
      <w:r w:rsidR="24EF96BA" w:rsidRPr="4C1DEC45">
        <w:t>can access a detailed student details page, viewing complete student information</w:t>
      </w:r>
    </w:p>
    <w:p w14:paraId="52632DC7" w14:textId="3FC56D09" w:rsidR="007B7FF5" w:rsidRDefault="75587CC8" w:rsidP="4C1DEC45">
      <w:pPr>
        <w:rPr>
          <w:rFonts w:ascii="system-ui" w:eastAsia="system-ui" w:hAnsi="system-ui" w:cs="system-ui"/>
          <w:sz w:val="24"/>
          <w:szCs w:val="24"/>
        </w:rPr>
      </w:pPr>
      <w:r w:rsidRPr="4C1DEC45">
        <w:lastRenderedPageBreak/>
        <w:t>Admin</w:t>
      </w:r>
      <w:r w:rsidR="0BC5F223" w:rsidRPr="4C1DEC45">
        <w:t xml:space="preserve">s and </w:t>
      </w:r>
      <w:r w:rsidR="6C3E62D8" w:rsidRPr="4C1DEC45">
        <w:t>Manager</w:t>
      </w:r>
      <w:r w:rsidR="36456129" w:rsidRPr="4C1DEC45">
        <w:t xml:space="preserve">s </w:t>
      </w:r>
      <w:r w:rsidR="24EF96BA" w:rsidRPr="4C1DEC45">
        <w:t>can manage a list of certificates for students, including viewing the list, adding new certificates, deleting certificates, and updating certificate information</w:t>
      </w:r>
    </w:p>
    <w:p w14:paraId="4013AB5D" w14:textId="12AE0C39" w:rsidR="007B7FF5" w:rsidRDefault="24EF96BA" w:rsidP="28540120">
      <w:pPr>
        <w:pStyle w:val="Quote"/>
        <w:rPr>
          <w:rFonts w:ascii="system-ui" w:eastAsia="system-ui" w:hAnsi="system-ui" w:cs="system-ui"/>
          <w:sz w:val="24"/>
          <w:szCs w:val="24"/>
        </w:rPr>
      </w:pPr>
      <w:r>
        <w:t>Data Import/Export</w:t>
      </w:r>
    </w:p>
    <w:p w14:paraId="14244254" w14:textId="7A8EAF76" w:rsidR="007B7FF5" w:rsidRDefault="75587CC8" w:rsidP="4C1DEC45">
      <w:pPr>
        <w:rPr>
          <w:rFonts w:ascii="system-ui" w:eastAsia="system-ui" w:hAnsi="system-ui" w:cs="system-ui"/>
          <w:sz w:val="24"/>
          <w:szCs w:val="24"/>
        </w:rPr>
      </w:pPr>
      <w:r w:rsidRPr="4C1DEC45">
        <w:t>Admin</w:t>
      </w:r>
      <w:r w:rsidR="1F22F3A7" w:rsidRPr="4C1DEC45">
        <w:t xml:space="preserve">s and </w:t>
      </w:r>
      <w:r w:rsidR="6C3E62D8" w:rsidRPr="4C1DEC45">
        <w:t>Manager</w:t>
      </w:r>
      <w:r w:rsidR="1F22F3A7" w:rsidRPr="4C1DEC45">
        <w:t xml:space="preserve">s </w:t>
      </w:r>
      <w:r w:rsidR="24EF96BA" w:rsidRPr="4C1DEC45">
        <w:t xml:space="preserve">shall have the </w:t>
      </w:r>
      <w:r w:rsidR="61B68E47" w:rsidRPr="4C1DEC45">
        <w:t>ability</w:t>
      </w:r>
      <w:r w:rsidR="24EF96BA" w:rsidRPr="4C1DEC45">
        <w:t xml:space="preserve"> to import a list of students from a file </w:t>
      </w:r>
    </w:p>
    <w:p w14:paraId="26318F38" w14:textId="2FA0E2B3" w:rsidR="007B7FF5" w:rsidRDefault="75587CC8" w:rsidP="4C1DEC45">
      <w:pPr>
        <w:rPr>
          <w:rFonts w:ascii="system-ui" w:eastAsia="system-ui" w:hAnsi="system-ui" w:cs="system-ui"/>
          <w:sz w:val="24"/>
          <w:szCs w:val="24"/>
        </w:rPr>
      </w:pPr>
      <w:r w:rsidRPr="4C1DEC45">
        <w:t>Admin</w:t>
      </w:r>
      <w:r w:rsidR="36CB2307" w:rsidRPr="4C1DEC45">
        <w:t xml:space="preserve">s and </w:t>
      </w:r>
      <w:r w:rsidR="6C3E62D8" w:rsidRPr="4C1DEC45">
        <w:t>Manager</w:t>
      </w:r>
      <w:r w:rsidR="36CB2307" w:rsidRPr="4C1DEC45">
        <w:t xml:space="preserve">s </w:t>
      </w:r>
      <w:r w:rsidR="24EF96BA" w:rsidRPr="4C1DEC45">
        <w:t xml:space="preserve">shall be able to export the list of students to Excel/CSV files </w:t>
      </w:r>
    </w:p>
    <w:p w14:paraId="0913E7B9" w14:textId="379F0E6C" w:rsidR="007B7FF5" w:rsidRDefault="75587CC8" w:rsidP="4C1DEC45">
      <w:pPr>
        <w:rPr>
          <w:sz w:val="24"/>
          <w:szCs w:val="24"/>
        </w:rPr>
      </w:pPr>
      <w:r w:rsidRPr="4C1DEC45">
        <w:t>Admin</w:t>
      </w:r>
      <w:r w:rsidR="24EF96BA" w:rsidRPr="4C1DEC45">
        <w:t xml:space="preserve">s </w:t>
      </w:r>
      <w:r w:rsidR="2BB4FB40" w:rsidRPr="4C1DEC45">
        <w:t xml:space="preserve">and </w:t>
      </w:r>
      <w:r w:rsidR="6C3E62D8" w:rsidRPr="4C1DEC45">
        <w:t>Manager</w:t>
      </w:r>
      <w:r w:rsidR="24D511A4" w:rsidRPr="4C1DEC45">
        <w:t>s have</w:t>
      </w:r>
      <w:r w:rsidR="24EF96BA" w:rsidRPr="4C1DEC45">
        <w:t xml:space="preserve"> the capability to import a list of academic qualifications for </w:t>
      </w:r>
      <w:r w:rsidR="2F6359D5" w:rsidRPr="4C1DEC45">
        <w:t>students</w:t>
      </w:r>
      <w:r w:rsidR="24EF96BA" w:rsidRPr="4C1DEC45">
        <w:t xml:space="preserve"> from a file</w:t>
      </w:r>
    </w:p>
    <w:p w14:paraId="32DB4B34" w14:textId="376F50EC" w:rsidR="007B7FF5" w:rsidRDefault="75587CC8" w:rsidP="4C1DEC45">
      <w:pPr>
        <w:rPr>
          <w:rFonts w:ascii="system-ui" w:eastAsia="system-ui" w:hAnsi="system-ui" w:cs="system-ui"/>
          <w:sz w:val="24"/>
          <w:szCs w:val="24"/>
        </w:rPr>
      </w:pPr>
      <w:r w:rsidRPr="4C1DEC45">
        <w:t>Admin</w:t>
      </w:r>
      <w:r w:rsidR="24EF96BA" w:rsidRPr="4C1DEC45">
        <w:t xml:space="preserve">s </w:t>
      </w:r>
      <w:r w:rsidR="52F3BE4C" w:rsidRPr="4C1DEC45">
        <w:t xml:space="preserve">and </w:t>
      </w:r>
      <w:r w:rsidR="6C3E62D8" w:rsidRPr="4C1DEC45">
        <w:t>Manager</w:t>
      </w:r>
      <w:r w:rsidR="0CBF1136" w:rsidRPr="4C1DEC45">
        <w:t>s be</w:t>
      </w:r>
      <w:r w:rsidR="24EF96BA" w:rsidRPr="4C1DEC45">
        <w:t xml:space="preserve"> able to export the list of academic qualifications to Excel/CSV files </w:t>
      </w:r>
    </w:p>
    <w:p w14:paraId="4781D71A" w14:textId="1903091B" w:rsidR="007B7FF5" w:rsidRDefault="24EF96BA" w:rsidP="28540120">
      <w:pPr>
        <w:pStyle w:val="Quote"/>
        <w:rPr>
          <w:rFonts w:ascii="system-ui" w:eastAsia="system-ui" w:hAnsi="system-ui" w:cs="system-ui"/>
          <w:sz w:val="24"/>
          <w:szCs w:val="24"/>
        </w:rPr>
      </w:pPr>
      <w:r>
        <w:t>User Roles:</w:t>
      </w:r>
    </w:p>
    <w:p w14:paraId="21032315" w14:textId="350C8F4A" w:rsidR="007B7FF5" w:rsidRDefault="24EF96BA" w:rsidP="4C1DEC45">
      <w:pPr>
        <w:rPr>
          <w:rFonts w:ascii="system-ui" w:eastAsia="system-ui" w:hAnsi="system-ui" w:cs="system-ui"/>
          <w:sz w:val="24"/>
          <w:szCs w:val="24"/>
        </w:rPr>
      </w:pPr>
      <w:r w:rsidRPr="4C1DEC45">
        <w:t xml:space="preserve">The system shall provide three user roles: </w:t>
      </w:r>
      <w:r w:rsidR="75587CC8" w:rsidRPr="4C1DEC45">
        <w:t>Admin</w:t>
      </w:r>
      <w:r w:rsidRPr="4C1DEC45">
        <w:t xml:space="preserve">, </w:t>
      </w:r>
      <w:r w:rsidR="6C3E62D8" w:rsidRPr="4C1DEC45">
        <w:t>Manager</w:t>
      </w:r>
      <w:r w:rsidRPr="4C1DEC45">
        <w:t xml:space="preserve">, and </w:t>
      </w:r>
      <w:r w:rsidR="38DC001B" w:rsidRPr="4C1DEC45">
        <w:t>Employee</w:t>
      </w:r>
      <w:r w:rsidRPr="4C1DEC45">
        <w:t xml:space="preserve"> </w:t>
      </w:r>
    </w:p>
    <w:p w14:paraId="3822254D" w14:textId="3482B0F5" w:rsidR="007B7FF5" w:rsidRDefault="24EF96BA" w:rsidP="4C1DEC45">
      <w:pPr>
        <w:rPr>
          <w:rFonts w:ascii="system-ui" w:eastAsia="system-ui" w:hAnsi="system-ui" w:cs="system-ui"/>
          <w:sz w:val="24"/>
          <w:szCs w:val="24"/>
        </w:rPr>
      </w:pPr>
      <w:r w:rsidRPr="4C1DEC45">
        <w:t xml:space="preserve">The </w:t>
      </w:r>
      <w:r w:rsidR="658EBB0B" w:rsidRPr="4C1DEC45">
        <w:t>Admin</w:t>
      </w:r>
      <w:r w:rsidRPr="4C1DEC45">
        <w:t xml:space="preserve"> account is integrated with the system and does not require creation </w:t>
      </w:r>
    </w:p>
    <w:p w14:paraId="189130D3" w14:textId="6D1D3C16" w:rsidR="007B7FF5" w:rsidRDefault="658EBB0B" w:rsidP="4C1DEC45">
      <w:pPr>
        <w:rPr>
          <w:rFonts w:ascii="system-ui" w:eastAsia="system-ui" w:hAnsi="system-ui" w:cs="system-ui"/>
          <w:sz w:val="24"/>
          <w:szCs w:val="24"/>
        </w:rPr>
      </w:pPr>
      <w:r w:rsidRPr="4C1DEC45">
        <w:t>Admin</w:t>
      </w:r>
      <w:r w:rsidR="24EF96BA" w:rsidRPr="4C1DEC45">
        <w:t xml:space="preserve">s shall have full access to system functions, </w:t>
      </w:r>
      <w:r w:rsidR="6C3E62D8" w:rsidRPr="4C1DEC45">
        <w:t>Manager</w:t>
      </w:r>
      <w:r w:rsidR="24EF96BA" w:rsidRPr="4C1DEC45">
        <w:t xml:space="preserve">s can perform all functions related to students, and </w:t>
      </w:r>
      <w:r w:rsidR="38DC001B" w:rsidRPr="4C1DEC45">
        <w:t>Employee</w:t>
      </w:r>
      <w:r w:rsidR="24EF96BA" w:rsidRPr="4C1DEC45">
        <w:t xml:space="preserve">s can only view content </w:t>
      </w:r>
      <w:r w:rsidR="38DC001B" w:rsidRPr="4C1DEC45">
        <w:t>Employee</w:t>
      </w:r>
      <w:r w:rsidR="24EF96BA" w:rsidRPr="4C1DEC45">
        <w:t xml:space="preserve">s are restricted from editing any content other than updating their profile picture </w:t>
      </w:r>
    </w:p>
    <w:p w14:paraId="7AA2770E" w14:textId="42DD5C3C" w:rsidR="007B7FF5" w:rsidRDefault="75B611B6" w:rsidP="00E76A82">
      <w:pPr>
        <w:pStyle w:val="Heading2"/>
      </w:pPr>
      <w:bookmarkStart w:id="177" w:name="_Toc187031752"/>
      <w:bookmarkStart w:id="178" w:name="_Toc520070508"/>
      <w:bookmarkStart w:id="179" w:name="_Toc1303690081"/>
      <w:bookmarkStart w:id="180" w:name="_Toc419515989"/>
      <w:bookmarkStart w:id="181" w:name="_Toc153712842"/>
      <w:r>
        <w:t>3</w:t>
      </w:r>
      <w:r w:rsidR="42F4BB1C">
        <w:t>.2 Uses Cases</w:t>
      </w:r>
      <w:bookmarkEnd w:id="177"/>
      <w:bookmarkEnd w:id="178"/>
      <w:bookmarkEnd w:id="179"/>
      <w:bookmarkEnd w:id="180"/>
      <w:bookmarkEnd w:id="181"/>
      <w:r w:rsidR="42F4BB1C">
        <w:t xml:space="preserve"> </w:t>
      </w:r>
    </w:p>
    <w:p w14:paraId="35B7AFEF" w14:textId="198D417F" w:rsidR="007B7FF5" w:rsidRPr="000E7C4F" w:rsidRDefault="59B5CA9D" w:rsidP="000E7C4F">
      <w:pPr>
        <w:pStyle w:val="Tiumccp1"/>
      </w:pPr>
      <w:r w:rsidRPr="000E7C4F">
        <w:t xml:space="preserve">Use Case 1: User Login </w:t>
      </w:r>
    </w:p>
    <w:p w14:paraId="2B42731E" w14:textId="0AAF6C5C" w:rsidR="007B7FF5" w:rsidRDefault="59B5CA9D" w:rsidP="000E7C4F">
      <w:pPr>
        <w:ind w:left="700" w:firstLine="0"/>
      </w:pPr>
      <w:r w:rsidRPr="4C1DEC45">
        <w:t xml:space="preserve">Actors: </w:t>
      </w:r>
      <w:r w:rsidR="00D847BB" w:rsidRPr="4C1DEC45">
        <w:t xml:space="preserve">  Admin, Manager, Employee</w:t>
      </w:r>
    </w:p>
    <w:p w14:paraId="4DCE5C92" w14:textId="1B22B4CD" w:rsidR="007B7FF5" w:rsidRDefault="59B5CA9D" w:rsidP="000E7C4F">
      <w:pPr>
        <w:ind w:left="700" w:firstLine="0"/>
      </w:pPr>
      <w:r w:rsidRPr="4C1DEC45">
        <w:t xml:space="preserve">Description: Users log in to the system. </w:t>
      </w:r>
    </w:p>
    <w:p w14:paraId="5AB5E794" w14:textId="370F49CB" w:rsidR="007B7FF5" w:rsidRDefault="59B5CA9D" w:rsidP="000E7C4F">
      <w:pPr>
        <w:ind w:left="700" w:firstLine="0"/>
      </w:pPr>
      <w:r w:rsidRPr="4C1DEC45">
        <w:t xml:space="preserve">Preconditions: The system is accessible, and the user has valid credentials. </w:t>
      </w:r>
      <w:r w:rsidR="00207DC2">
        <w:tab/>
      </w:r>
      <w:r w:rsidR="00207DC2">
        <w:tab/>
      </w:r>
      <w:r w:rsidRPr="4C1DEC45">
        <w:t>Postconditions: Users gain access to the system.</w:t>
      </w:r>
    </w:p>
    <w:p w14:paraId="491CB594" w14:textId="01EE4364" w:rsidR="007B7FF5" w:rsidRDefault="59B5CA9D" w:rsidP="000E7C4F">
      <w:pPr>
        <w:ind w:left="700" w:firstLine="0"/>
      </w:pPr>
      <w:r w:rsidRPr="4C1DEC45">
        <w:t>Main Flow:</w:t>
      </w:r>
    </w:p>
    <w:p w14:paraId="5038D468" w14:textId="09646671" w:rsidR="007B7FF5" w:rsidRPr="00592B2D" w:rsidRDefault="59B5CA9D" w:rsidP="008C0C3E">
      <w:pPr>
        <w:pStyle w:val="ListParagraph"/>
        <w:numPr>
          <w:ilvl w:val="1"/>
          <w:numId w:val="7"/>
        </w:numPr>
        <w:ind w:left="1780"/>
        <w:rPr>
          <w:rFonts w:ascii="system-ui" w:eastAsia="system-ui" w:hAnsi="system-ui" w:cs="system-ui"/>
        </w:rPr>
      </w:pPr>
      <w:r w:rsidRPr="4C1DEC45">
        <w:t>Users initiate the login process.</w:t>
      </w:r>
    </w:p>
    <w:p w14:paraId="72BF35A5" w14:textId="05188283" w:rsidR="007B7FF5" w:rsidRPr="00592B2D" w:rsidRDefault="59B5CA9D" w:rsidP="008C0C3E">
      <w:pPr>
        <w:pStyle w:val="ListParagraph"/>
        <w:numPr>
          <w:ilvl w:val="1"/>
          <w:numId w:val="7"/>
        </w:numPr>
        <w:ind w:left="1780"/>
        <w:rPr>
          <w:rFonts w:ascii="system-ui" w:eastAsia="system-ui" w:hAnsi="system-ui" w:cs="system-ui"/>
        </w:rPr>
      </w:pPr>
      <w:r w:rsidRPr="4C1DEC45">
        <w:t>The system prompts for username and password.</w:t>
      </w:r>
    </w:p>
    <w:p w14:paraId="48F00CF0" w14:textId="68BF5F61" w:rsidR="007B7FF5" w:rsidRPr="00592B2D" w:rsidRDefault="59B5CA9D" w:rsidP="008C0C3E">
      <w:pPr>
        <w:pStyle w:val="ListParagraph"/>
        <w:numPr>
          <w:ilvl w:val="1"/>
          <w:numId w:val="7"/>
        </w:numPr>
        <w:ind w:left="1780"/>
        <w:rPr>
          <w:rFonts w:ascii="system-ui" w:eastAsia="system-ui" w:hAnsi="system-ui" w:cs="system-ui"/>
        </w:rPr>
      </w:pPr>
      <w:r w:rsidRPr="4C1DEC45">
        <w:t>Users provide valid credentials.</w:t>
      </w:r>
    </w:p>
    <w:p w14:paraId="1BDFD642" w14:textId="0E0D483C" w:rsidR="007B7FF5" w:rsidRPr="00592B2D" w:rsidRDefault="59B5CA9D" w:rsidP="008C0C3E">
      <w:pPr>
        <w:pStyle w:val="ListParagraph"/>
        <w:numPr>
          <w:ilvl w:val="1"/>
          <w:numId w:val="7"/>
        </w:numPr>
        <w:ind w:left="1780"/>
        <w:rPr>
          <w:rFonts w:ascii="system-ui" w:eastAsia="system-ui" w:hAnsi="system-ui" w:cs="system-ui"/>
        </w:rPr>
      </w:pPr>
      <w:r w:rsidRPr="4C1DEC45">
        <w:lastRenderedPageBreak/>
        <w:t>The system verifies the credentials.</w:t>
      </w:r>
    </w:p>
    <w:p w14:paraId="6273DC86" w14:textId="2BF674F2" w:rsidR="007B7FF5" w:rsidRPr="00592B2D" w:rsidRDefault="59B5CA9D" w:rsidP="008C0C3E">
      <w:pPr>
        <w:pStyle w:val="ListParagraph"/>
        <w:numPr>
          <w:ilvl w:val="1"/>
          <w:numId w:val="7"/>
        </w:numPr>
        <w:ind w:left="1780"/>
        <w:rPr>
          <w:rFonts w:ascii="system-ui" w:eastAsia="system-ui" w:hAnsi="system-ui" w:cs="system-ui"/>
        </w:rPr>
      </w:pPr>
      <w:r w:rsidRPr="4C1DEC45">
        <w:t>If authentication is successful, users are granted access; otherwise, an error message is displayed.</w:t>
      </w:r>
    </w:p>
    <w:p w14:paraId="4A135D4C" w14:textId="77777777" w:rsidR="00F850A0" w:rsidRDefault="00F850A0" w:rsidP="000E7C4F">
      <w:pPr>
        <w:pStyle w:val="Tiumccp1"/>
      </w:pPr>
    </w:p>
    <w:p w14:paraId="5BF0AA8D" w14:textId="4D9E3991" w:rsidR="007B7FF5" w:rsidRPr="000E7C4F" w:rsidRDefault="59B5CA9D" w:rsidP="000E7C4F">
      <w:pPr>
        <w:pStyle w:val="Tiumccp1"/>
      </w:pPr>
      <w:r w:rsidRPr="000E7C4F">
        <w:t xml:space="preserve">Use Case 2: Change Profile Picture </w:t>
      </w:r>
    </w:p>
    <w:p w14:paraId="1B378578" w14:textId="1E8BE588" w:rsidR="007B7FF5" w:rsidRDefault="59B5CA9D" w:rsidP="000E7C4F">
      <w:pPr>
        <w:ind w:left="720" w:firstLine="0"/>
      </w:pPr>
      <w:r w:rsidRPr="4C1DEC45">
        <w:t xml:space="preserve">Actors: </w:t>
      </w:r>
      <w:r w:rsidR="00D847BB" w:rsidRPr="4C1DEC45">
        <w:t xml:space="preserve">  Admin, Manager, Employee</w:t>
      </w:r>
    </w:p>
    <w:p w14:paraId="13AA03DF" w14:textId="330D09C8" w:rsidR="007B7FF5" w:rsidRDefault="59B5CA9D" w:rsidP="000E7C4F">
      <w:pPr>
        <w:ind w:left="720" w:firstLine="0"/>
      </w:pPr>
      <w:r w:rsidRPr="4C1DEC45">
        <w:t>Description: Users change their profile pictures.</w:t>
      </w:r>
    </w:p>
    <w:p w14:paraId="7419BBF6" w14:textId="1A0728CF" w:rsidR="007B7FF5" w:rsidRDefault="59B5CA9D" w:rsidP="000E7C4F">
      <w:pPr>
        <w:ind w:left="720" w:firstLine="0"/>
      </w:pPr>
      <w:r w:rsidRPr="4C1DEC45">
        <w:t xml:space="preserve">Preconditions: Users are logged into the system. </w:t>
      </w:r>
    </w:p>
    <w:p w14:paraId="5D498E46" w14:textId="095B551E" w:rsidR="007B7FF5" w:rsidRDefault="59B5CA9D" w:rsidP="000E7C4F">
      <w:pPr>
        <w:ind w:left="720" w:firstLine="0"/>
      </w:pPr>
      <w:r w:rsidRPr="4C1DEC45">
        <w:t>Postconditions: The user's profile picture is updated.</w:t>
      </w:r>
    </w:p>
    <w:p w14:paraId="244B824A" w14:textId="7FD42B51" w:rsidR="007B7FF5" w:rsidRDefault="59B5CA9D" w:rsidP="000E7C4F">
      <w:pPr>
        <w:ind w:left="720" w:firstLine="0"/>
      </w:pPr>
      <w:r w:rsidRPr="4C1DEC45">
        <w:t>Main Flow:</w:t>
      </w:r>
    </w:p>
    <w:p w14:paraId="74383FFF" w14:textId="6C310B23" w:rsidR="007B7FF5" w:rsidRPr="00592B2D" w:rsidRDefault="59B5CA9D" w:rsidP="008C0C3E">
      <w:pPr>
        <w:pStyle w:val="ListParagraph"/>
        <w:numPr>
          <w:ilvl w:val="1"/>
          <w:numId w:val="8"/>
        </w:numPr>
        <w:ind w:left="1800"/>
        <w:rPr>
          <w:rFonts w:ascii="system-ui" w:eastAsia="system-ui" w:hAnsi="system-ui" w:cs="system-ui"/>
        </w:rPr>
      </w:pPr>
      <w:r w:rsidRPr="4C1DEC45">
        <w:t>Users navigate to the profile settings.</w:t>
      </w:r>
    </w:p>
    <w:p w14:paraId="383D6EEB" w14:textId="2D1DCEFC" w:rsidR="007B7FF5" w:rsidRPr="00592B2D" w:rsidRDefault="59B5CA9D" w:rsidP="008C0C3E">
      <w:pPr>
        <w:pStyle w:val="ListParagraph"/>
        <w:numPr>
          <w:ilvl w:val="1"/>
          <w:numId w:val="8"/>
        </w:numPr>
        <w:ind w:left="1800"/>
        <w:rPr>
          <w:rFonts w:ascii="system-ui" w:eastAsia="system-ui" w:hAnsi="system-ui" w:cs="system-ui"/>
        </w:rPr>
      </w:pPr>
      <w:r w:rsidRPr="4C1DEC45">
        <w:t>The system displays the current profile picture.</w:t>
      </w:r>
    </w:p>
    <w:p w14:paraId="46C6EC9F" w14:textId="15643C6F" w:rsidR="007B7FF5" w:rsidRPr="00592B2D" w:rsidRDefault="59B5CA9D" w:rsidP="008C0C3E">
      <w:pPr>
        <w:pStyle w:val="ListParagraph"/>
        <w:numPr>
          <w:ilvl w:val="1"/>
          <w:numId w:val="8"/>
        </w:numPr>
        <w:ind w:left="1800"/>
        <w:rPr>
          <w:rFonts w:ascii="system-ui" w:eastAsia="system-ui" w:hAnsi="system-ui" w:cs="system-ui"/>
        </w:rPr>
      </w:pPr>
      <w:r w:rsidRPr="4C1DEC45">
        <w:t>Users select an option to upload a new picture.</w:t>
      </w:r>
    </w:p>
    <w:p w14:paraId="786245EE" w14:textId="3FAB9F01" w:rsidR="007B7FF5" w:rsidRPr="00592B2D" w:rsidRDefault="59B5CA9D" w:rsidP="008C0C3E">
      <w:pPr>
        <w:pStyle w:val="ListParagraph"/>
        <w:numPr>
          <w:ilvl w:val="1"/>
          <w:numId w:val="8"/>
        </w:numPr>
        <w:ind w:left="1800"/>
        <w:rPr>
          <w:rFonts w:ascii="system-ui" w:eastAsia="system-ui" w:hAnsi="system-ui" w:cs="system-ui"/>
        </w:rPr>
      </w:pPr>
      <w:r w:rsidRPr="4C1DEC45">
        <w:t>Users choose a new image file.</w:t>
      </w:r>
    </w:p>
    <w:p w14:paraId="4F26C498" w14:textId="475F5F05" w:rsidR="007B7FF5" w:rsidRPr="00592B2D" w:rsidRDefault="59B5CA9D" w:rsidP="008C0C3E">
      <w:pPr>
        <w:pStyle w:val="ListParagraph"/>
        <w:numPr>
          <w:ilvl w:val="1"/>
          <w:numId w:val="8"/>
        </w:numPr>
        <w:ind w:left="1800"/>
        <w:rPr>
          <w:rFonts w:ascii="system-ui" w:eastAsia="system-ui" w:hAnsi="system-ui" w:cs="system-ui"/>
        </w:rPr>
      </w:pPr>
      <w:r w:rsidRPr="4C1DEC45">
        <w:t>The system updates the profile picture.</w:t>
      </w:r>
    </w:p>
    <w:p w14:paraId="6258ECA6" w14:textId="77777777" w:rsidR="00F850A0" w:rsidRDefault="00F850A0" w:rsidP="000E7C4F">
      <w:pPr>
        <w:pStyle w:val="Tiumccp1"/>
      </w:pPr>
    </w:p>
    <w:p w14:paraId="74D4A350" w14:textId="63EEFC7B" w:rsidR="007B7FF5" w:rsidRPr="000E7C4F" w:rsidRDefault="6B1C9141" w:rsidP="000E7C4F">
      <w:pPr>
        <w:pStyle w:val="Tiumccp1"/>
        <w:rPr>
          <w:rFonts w:eastAsia="system-ui"/>
        </w:rPr>
      </w:pPr>
      <w:r w:rsidRPr="000E7C4F">
        <w:t xml:space="preserve">Use Case 3: View List of Students </w:t>
      </w:r>
    </w:p>
    <w:p w14:paraId="588C83A6" w14:textId="3453F6A1" w:rsidR="007B7FF5" w:rsidRPr="00D847BB" w:rsidRDefault="6B1C9141" w:rsidP="000E7C4F">
      <w:pPr>
        <w:ind w:left="720" w:firstLine="0"/>
      </w:pPr>
      <w:r w:rsidRPr="4C1DEC45">
        <w:t xml:space="preserve">Actors: </w:t>
      </w:r>
      <w:r w:rsidR="00D847BB" w:rsidRPr="4C1DEC45">
        <w:t xml:space="preserve"> Admin, Manager, Employee</w:t>
      </w:r>
    </w:p>
    <w:p w14:paraId="5C785BFF" w14:textId="60563C19" w:rsidR="007B7FF5" w:rsidRPr="00592B2D" w:rsidRDefault="6B1C9141" w:rsidP="000E7C4F">
      <w:pPr>
        <w:ind w:left="720" w:firstLine="0"/>
        <w:rPr>
          <w:rFonts w:ascii="system-ui" w:eastAsia="system-ui" w:hAnsi="system-ui" w:cs="system-ui"/>
          <w:color w:val="374151"/>
          <w:sz w:val="24"/>
          <w:szCs w:val="24"/>
        </w:rPr>
      </w:pPr>
      <w:r w:rsidRPr="4C1DEC45">
        <w:t xml:space="preserve">Description: Users view the list of all students in the system. </w:t>
      </w:r>
    </w:p>
    <w:p w14:paraId="7CC0178E" w14:textId="30BF0B28" w:rsidR="007B7FF5" w:rsidRPr="00592B2D" w:rsidRDefault="6B1C9141" w:rsidP="000E7C4F">
      <w:pPr>
        <w:ind w:left="720" w:firstLine="0"/>
        <w:rPr>
          <w:rFonts w:ascii="system-ui" w:eastAsia="system-ui" w:hAnsi="system-ui" w:cs="system-ui"/>
          <w:color w:val="374151"/>
          <w:sz w:val="24"/>
          <w:szCs w:val="24"/>
        </w:rPr>
      </w:pPr>
      <w:r w:rsidRPr="4C1DEC45">
        <w:t xml:space="preserve">Preconditions: Users are logged into the system. </w:t>
      </w:r>
    </w:p>
    <w:p w14:paraId="54B45B70" w14:textId="5866B305" w:rsidR="007B7FF5" w:rsidRPr="00592B2D" w:rsidRDefault="6B1C9141" w:rsidP="000E7C4F">
      <w:pPr>
        <w:ind w:left="720" w:firstLine="0"/>
        <w:rPr>
          <w:rFonts w:ascii="system-ui" w:eastAsia="system-ui" w:hAnsi="system-ui" w:cs="system-ui"/>
          <w:color w:val="374151"/>
          <w:sz w:val="24"/>
          <w:szCs w:val="24"/>
        </w:rPr>
      </w:pPr>
      <w:r w:rsidRPr="4C1DEC45">
        <w:t>Postconditions: Users have an overview of all students.</w:t>
      </w:r>
    </w:p>
    <w:p w14:paraId="45139035" w14:textId="4304A3F2" w:rsidR="007B7FF5" w:rsidRDefault="6B1C9141" w:rsidP="000E7C4F">
      <w:pPr>
        <w:ind w:left="720" w:firstLine="0"/>
      </w:pPr>
      <w:r w:rsidRPr="4C1DEC45">
        <w:t>Main Flow:</w:t>
      </w:r>
    </w:p>
    <w:p w14:paraId="18BE32E1" w14:textId="6897D550" w:rsidR="007B7FF5" w:rsidRPr="00592B2D" w:rsidRDefault="6B1C9141" w:rsidP="008C0C3E">
      <w:pPr>
        <w:pStyle w:val="ListParagraph"/>
        <w:numPr>
          <w:ilvl w:val="1"/>
          <w:numId w:val="9"/>
        </w:numPr>
        <w:ind w:left="1800"/>
        <w:rPr>
          <w:rFonts w:ascii="system-ui" w:eastAsia="system-ui" w:hAnsi="system-ui" w:cs="system-ui"/>
        </w:rPr>
      </w:pPr>
      <w:r w:rsidRPr="4C1DEC45">
        <w:t>Users navigate to the student management section.</w:t>
      </w:r>
    </w:p>
    <w:p w14:paraId="17881C93" w14:textId="35662B27" w:rsidR="007B7FF5" w:rsidRPr="00592B2D" w:rsidRDefault="13FC57C4" w:rsidP="008C0C3E">
      <w:pPr>
        <w:pStyle w:val="ListParagraph"/>
        <w:numPr>
          <w:ilvl w:val="1"/>
          <w:numId w:val="9"/>
        </w:numPr>
        <w:ind w:left="1800"/>
        <w:rPr>
          <w:rFonts w:ascii="system-ui" w:eastAsia="system-ui" w:hAnsi="system-ui" w:cs="system-ui"/>
        </w:rPr>
      </w:pPr>
      <w:r w:rsidRPr="4C1DEC45">
        <w:t>The system retrieves and displays the student list in a table.</w:t>
      </w:r>
    </w:p>
    <w:p w14:paraId="050588E2" w14:textId="77777777" w:rsidR="00F850A0" w:rsidRDefault="00F850A0" w:rsidP="000E7C4F">
      <w:pPr>
        <w:pStyle w:val="Tiumccp1"/>
      </w:pPr>
    </w:p>
    <w:p w14:paraId="626A9EE9" w14:textId="77777777" w:rsidR="00F850A0" w:rsidRDefault="00F850A0">
      <w:pPr>
        <w:spacing w:after="200"/>
        <w:ind w:firstLine="0"/>
        <w:jc w:val="left"/>
        <w:rPr>
          <w:b/>
          <w:bCs/>
          <w:sz w:val="28"/>
          <w:szCs w:val="28"/>
        </w:rPr>
      </w:pPr>
      <w:r>
        <w:br w:type="page"/>
      </w:r>
    </w:p>
    <w:p w14:paraId="3E68217C" w14:textId="4060F382" w:rsidR="007B7FF5" w:rsidRPr="000E7C4F" w:rsidRDefault="13FC57C4" w:rsidP="000E7C4F">
      <w:pPr>
        <w:pStyle w:val="Tiumccp1"/>
      </w:pPr>
      <w:r w:rsidRPr="000E7C4F">
        <w:lastRenderedPageBreak/>
        <w:t xml:space="preserve">Use Case 4: Access Student Details Page </w:t>
      </w:r>
    </w:p>
    <w:p w14:paraId="5DA7FF2D" w14:textId="13DDEA87" w:rsidR="007B7FF5" w:rsidRDefault="13FC57C4" w:rsidP="000E7C4F">
      <w:pPr>
        <w:ind w:left="720" w:firstLine="0"/>
      </w:pPr>
      <w:r w:rsidRPr="4C1DEC45">
        <w:t xml:space="preserve">Actors: </w:t>
      </w:r>
      <w:r w:rsidR="00D847BB" w:rsidRPr="4C1DEC45">
        <w:t>Admin, Manager, Employee</w:t>
      </w:r>
    </w:p>
    <w:p w14:paraId="41F2EED0" w14:textId="530AFA5A" w:rsidR="00D847BB" w:rsidRDefault="13FC57C4" w:rsidP="000E7C4F">
      <w:pPr>
        <w:ind w:left="720" w:firstLine="0"/>
      </w:pPr>
      <w:r w:rsidRPr="4C1DEC45">
        <w:t xml:space="preserve">Description: </w:t>
      </w:r>
      <w:r w:rsidR="00D847BB" w:rsidRPr="4C1DEC45">
        <w:t xml:space="preserve"> </w:t>
      </w:r>
      <w:r w:rsidR="00D847BB">
        <w:t xml:space="preserve">Users </w:t>
      </w:r>
    </w:p>
    <w:p w14:paraId="3B9F074B" w14:textId="2BA70837" w:rsidR="007B7FF5" w:rsidRDefault="13FC57C4" w:rsidP="000E7C4F">
      <w:pPr>
        <w:ind w:left="720" w:firstLine="0"/>
      </w:pPr>
      <w:r w:rsidRPr="4C1DEC45">
        <w:t xml:space="preserve">access a detailed page containing information about a specific student. </w:t>
      </w:r>
    </w:p>
    <w:p w14:paraId="0D16A1BC" w14:textId="04E5BABB" w:rsidR="007B7FF5" w:rsidRDefault="13FC57C4" w:rsidP="000E7C4F">
      <w:pPr>
        <w:ind w:left="720" w:firstLine="0"/>
      </w:pPr>
      <w:r w:rsidRPr="4C1DEC45">
        <w:t xml:space="preserve">Preconditions: Users are logged into the system. </w:t>
      </w:r>
    </w:p>
    <w:p w14:paraId="35618A0C" w14:textId="54864A35" w:rsidR="007B7FF5" w:rsidRDefault="13FC57C4" w:rsidP="000E7C4F">
      <w:pPr>
        <w:ind w:left="720" w:firstLine="0"/>
      </w:pPr>
      <w:r w:rsidRPr="4C1DEC45">
        <w:t>Postconditions: Users view comprehensive details about the selected student.</w:t>
      </w:r>
    </w:p>
    <w:p w14:paraId="4CEB81B9" w14:textId="51FA5C4A" w:rsidR="007B7FF5" w:rsidRDefault="13FC57C4" w:rsidP="00592B2D">
      <w:pPr>
        <w:ind w:left="360" w:firstLine="0"/>
      </w:pPr>
      <w:r w:rsidRPr="4C1DEC45">
        <w:t>Main Flow:</w:t>
      </w:r>
    </w:p>
    <w:p w14:paraId="0D9A7C15" w14:textId="515363DD" w:rsidR="007B7FF5" w:rsidRPr="00592B2D" w:rsidRDefault="13FC57C4" w:rsidP="008C0C3E">
      <w:pPr>
        <w:pStyle w:val="ListParagraph"/>
        <w:numPr>
          <w:ilvl w:val="1"/>
          <w:numId w:val="10"/>
        </w:numPr>
        <w:rPr>
          <w:rFonts w:ascii="system-ui" w:eastAsia="system-ui" w:hAnsi="system-ui" w:cs="system-ui"/>
        </w:rPr>
      </w:pPr>
      <w:r w:rsidRPr="4C1DEC45">
        <w:t>Users navigate to the student management section.</w:t>
      </w:r>
    </w:p>
    <w:p w14:paraId="5AC30655" w14:textId="4C7B7E61" w:rsidR="007B7FF5" w:rsidRPr="00592B2D" w:rsidRDefault="13FC57C4" w:rsidP="008C0C3E">
      <w:pPr>
        <w:pStyle w:val="ListParagraph"/>
        <w:numPr>
          <w:ilvl w:val="1"/>
          <w:numId w:val="10"/>
        </w:numPr>
        <w:rPr>
          <w:rFonts w:ascii="system-ui" w:eastAsia="system-ui" w:hAnsi="system-ui" w:cs="system-ui"/>
        </w:rPr>
      </w:pPr>
      <w:r w:rsidRPr="4C1DEC45">
        <w:t>Users select the option to access student details.</w:t>
      </w:r>
    </w:p>
    <w:p w14:paraId="24401D9A" w14:textId="083250BC" w:rsidR="007B7FF5" w:rsidRPr="00592B2D" w:rsidRDefault="13FC57C4" w:rsidP="008C0C3E">
      <w:pPr>
        <w:pStyle w:val="ListParagraph"/>
        <w:numPr>
          <w:ilvl w:val="1"/>
          <w:numId w:val="10"/>
        </w:numPr>
        <w:rPr>
          <w:rFonts w:ascii="system-ui" w:eastAsia="system-ui" w:hAnsi="system-ui" w:cs="system-ui"/>
        </w:rPr>
      </w:pPr>
      <w:r w:rsidRPr="4C1DEC45">
        <w:t>Users choose the student to view.</w:t>
      </w:r>
    </w:p>
    <w:p w14:paraId="5F77B4E4" w14:textId="4016F70A" w:rsidR="007B7FF5" w:rsidRPr="00592B2D" w:rsidRDefault="13FC57C4" w:rsidP="008C0C3E">
      <w:pPr>
        <w:pStyle w:val="ListParagraph"/>
        <w:numPr>
          <w:ilvl w:val="1"/>
          <w:numId w:val="10"/>
        </w:numPr>
        <w:rPr>
          <w:rFonts w:ascii="system-ui" w:eastAsia="system-ui" w:hAnsi="system-ui" w:cs="system-ui"/>
        </w:rPr>
      </w:pPr>
      <w:r w:rsidRPr="4C1DEC45">
        <w:t>The system displays a detailed page with complete student information.</w:t>
      </w:r>
    </w:p>
    <w:p w14:paraId="74E45B10" w14:textId="77777777" w:rsidR="00F850A0" w:rsidRDefault="00F850A0" w:rsidP="000E7C4F">
      <w:pPr>
        <w:pStyle w:val="Tiumccp1"/>
        <w:rPr>
          <w:sz w:val="26"/>
          <w:szCs w:val="26"/>
        </w:rPr>
      </w:pPr>
    </w:p>
    <w:p w14:paraId="77A4B884" w14:textId="2F5F44EF" w:rsidR="007B7FF5" w:rsidRPr="000E7C4F" w:rsidRDefault="36E98D63" w:rsidP="000E7C4F">
      <w:pPr>
        <w:pStyle w:val="Tiumccp1"/>
        <w:rPr>
          <w:sz w:val="26"/>
          <w:szCs w:val="26"/>
        </w:rPr>
      </w:pPr>
      <w:r w:rsidRPr="000E7C4F">
        <w:rPr>
          <w:sz w:val="26"/>
          <w:szCs w:val="26"/>
        </w:rPr>
        <w:t xml:space="preserve">Use Case 5: Student Management </w:t>
      </w:r>
    </w:p>
    <w:p w14:paraId="3C5DE601" w14:textId="1819DF7B" w:rsidR="007B7FF5" w:rsidRDefault="36E98D63" w:rsidP="000E7C4F">
      <w:pPr>
        <w:ind w:left="700" w:firstLine="0"/>
      </w:pPr>
      <w:r w:rsidRPr="4C1DEC45">
        <w:t xml:space="preserve">Actors: </w:t>
      </w:r>
      <w:r w:rsidR="6C3E62D8" w:rsidRPr="4C1DEC45">
        <w:t>Manager</w:t>
      </w:r>
      <w:r w:rsidRPr="4C1DEC45">
        <w:t xml:space="preserve">, </w:t>
      </w:r>
      <w:r w:rsidR="658EBB0B" w:rsidRPr="4C1DEC45">
        <w:t>Admin</w:t>
      </w:r>
    </w:p>
    <w:p w14:paraId="77D7C175" w14:textId="20465137" w:rsidR="007B7FF5" w:rsidRDefault="36E98D63" w:rsidP="000E7C4F">
      <w:pPr>
        <w:ind w:left="700" w:firstLine="0"/>
      </w:pPr>
      <w:r w:rsidRPr="4C1DEC45">
        <w:t xml:space="preserve">Description: </w:t>
      </w:r>
      <w:r w:rsidR="00D847BB" w:rsidRPr="4C1DEC45">
        <w:t xml:space="preserve">Users </w:t>
      </w:r>
      <w:r w:rsidRPr="4C1DEC45">
        <w:t>are responsible for managing student information, including updating, deleting, adding new students, importing student data from an Excel file, and exporting student data to an Excel file.</w:t>
      </w:r>
    </w:p>
    <w:p w14:paraId="199842AE" w14:textId="2079DA90" w:rsidR="007B7FF5" w:rsidRDefault="36E98D63" w:rsidP="000E7C4F">
      <w:pPr>
        <w:ind w:left="700" w:firstLine="0"/>
      </w:pPr>
      <w:r w:rsidRPr="4C1DEC45">
        <w:t xml:space="preserve">Preconditions: The </w:t>
      </w:r>
      <w:r w:rsidR="6C3E62D8" w:rsidRPr="4C1DEC45">
        <w:t>Manager</w:t>
      </w:r>
      <w:r w:rsidRPr="4C1DEC45">
        <w:t xml:space="preserve"> or </w:t>
      </w:r>
      <w:r w:rsidR="658EBB0B" w:rsidRPr="4C1DEC45">
        <w:t>Admin</w:t>
      </w:r>
      <w:r w:rsidRPr="4C1DEC45">
        <w:t xml:space="preserve"> is authenticated and logged into the Student Management application.</w:t>
      </w:r>
    </w:p>
    <w:p w14:paraId="0B4241E0" w14:textId="5C882FC1" w:rsidR="007B7FF5" w:rsidRDefault="36E98D63" w:rsidP="000E7C4F">
      <w:pPr>
        <w:ind w:left="700" w:firstLine="0"/>
      </w:pPr>
      <w:r w:rsidRPr="4C1DEC45">
        <w:t xml:space="preserve">Postconditions: The student data in the system is appropriately modified, added, or exported based on the actions performed by the </w:t>
      </w:r>
      <w:r w:rsidR="6C3E62D8" w:rsidRPr="4C1DEC45">
        <w:t>Manager</w:t>
      </w:r>
      <w:r w:rsidRPr="4C1DEC45">
        <w:t xml:space="preserve"> or </w:t>
      </w:r>
      <w:r w:rsidR="6EE7B416" w:rsidRPr="4C1DEC45">
        <w:t>Admin</w:t>
      </w:r>
      <w:r w:rsidRPr="4C1DEC45">
        <w:t>.</w:t>
      </w:r>
    </w:p>
    <w:p w14:paraId="20BE9CDA" w14:textId="26F293C2" w:rsidR="007B7FF5" w:rsidRDefault="36E98D63" w:rsidP="000E7C4F">
      <w:pPr>
        <w:ind w:left="700" w:firstLine="0"/>
      </w:pPr>
      <w:r w:rsidRPr="4C1DEC45">
        <w:t>Main Flow:</w:t>
      </w:r>
    </w:p>
    <w:p w14:paraId="5DE4A4C3" w14:textId="7FEFB6FB" w:rsidR="007B7FF5" w:rsidRPr="00FE39E8" w:rsidRDefault="36E98D63" w:rsidP="00FE656C">
      <w:pPr>
        <w:pStyle w:val="Tiucctrangmu"/>
        <w:rPr>
          <w:rFonts w:eastAsia="system-ui"/>
        </w:rPr>
      </w:pPr>
      <w:r w:rsidRPr="00FE39E8">
        <w:t>Update Student Information:</w:t>
      </w:r>
    </w:p>
    <w:p w14:paraId="67E5935B" w14:textId="3C0DD3B1" w:rsidR="007B7FF5" w:rsidRDefault="36E98D63" w:rsidP="008C0C3E">
      <w:pPr>
        <w:pStyle w:val="ListParagraph"/>
        <w:numPr>
          <w:ilvl w:val="0"/>
          <w:numId w:val="11"/>
        </w:numPr>
      </w:pPr>
      <w:r w:rsidRPr="4C1DEC45">
        <w:t xml:space="preserve">The </w:t>
      </w:r>
      <w:r w:rsidR="6C3E62D8" w:rsidRPr="4C1DEC45">
        <w:t>Manager</w:t>
      </w:r>
      <w:r w:rsidRPr="4C1DEC45">
        <w:t xml:space="preserve"> or </w:t>
      </w:r>
      <w:r w:rsidR="6EE7B416" w:rsidRPr="4C1DEC45">
        <w:t>Admin</w:t>
      </w:r>
      <w:r w:rsidRPr="4C1DEC45">
        <w:t xml:space="preserve"> navigates to the </w:t>
      </w:r>
      <w:r w:rsidR="6F9EC72D" w:rsidRPr="4C1DEC45">
        <w:t>“Student”</w:t>
      </w:r>
      <w:r w:rsidRPr="4C1DEC45">
        <w:t xml:space="preserve"> section.</w:t>
      </w:r>
    </w:p>
    <w:p w14:paraId="73688C36" w14:textId="31DA266C" w:rsidR="007B7FF5" w:rsidRPr="00FE656C" w:rsidRDefault="36E98D63" w:rsidP="008C0C3E">
      <w:pPr>
        <w:pStyle w:val="ListParagraph"/>
        <w:numPr>
          <w:ilvl w:val="0"/>
          <w:numId w:val="11"/>
        </w:numPr>
        <w:rPr>
          <w:rFonts w:ascii="system-ui" w:eastAsia="system-ui" w:hAnsi="system-ui" w:cs="system-ui"/>
        </w:rPr>
      </w:pPr>
      <w:r w:rsidRPr="4C1DEC45">
        <w:t>Selects the student to be updated.</w:t>
      </w:r>
    </w:p>
    <w:p w14:paraId="4D6378AC" w14:textId="6D95D17B" w:rsidR="007B7FF5" w:rsidRPr="00FE656C" w:rsidRDefault="36E98D63" w:rsidP="008C0C3E">
      <w:pPr>
        <w:pStyle w:val="ListParagraph"/>
        <w:numPr>
          <w:ilvl w:val="0"/>
          <w:numId w:val="11"/>
        </w:numPr>
        <w:rPr>
          <w:rFonts w:ascii="system-ui" w:eastAsia="system-ui" w:hAnsi="system-ui" w:cs="system-ui"/>
        </w:rPr>
      </w:pPr>
      <w:r w:rsidRPr="4C1DEC45">
        <w:t>Modifies the relevant student information (e.g., Name, Age, Phone Number).</w:t>
      </w:r>
    </w:p>
    <w:p w14:paraId="079360A1" w14:textId="65B53C36" w:rsidR="007B7FF5" w:rsidRPr="00FE656C" w:rsidRDefault="36E98D63" w:rsidP="008C0C3E">
      <w:pPr>
        <w:pStyle w:val="ListParagraph"/>
        <w:numPr>
          <w:ilvl w:val="0"/>
          <w:numId w:val="11"/>
        </w:numPr>
        <w:rPr>
          <w:rFonts w:ascii="system-ui" w:eastAsia="system-ui" w:hAnsi="system-ui" w:cs="system-ui"/>
        </w:rPr>
      </w:pPr>
      <w:r w:rsidRPr="4C1DEC45">
        <w:t>Submits the updated information.</w:t>
      </w:r>
    </w:p>
    <w:p w14:paraId="357383B0" w14:textId="77D5DEFE" w:rsidR="007B7FF5" w:rsidRPr="00FE656C" w:rsidRDefault="36E98D63" w:rsidP="008C0C3E">
      <w:pPr>
        <w:pStyle w:val="ListParagraph"/>
        <w:numPr>
          <w:ilvl w:val="0"/>
          <w:numId w:val="11"/>
        </w:numPr>
        <w:rPr>
          <w:rFonts w:ascii="system-ui" w:eastAsia="system-ui" w:hAnsi="system-ui" w:cs="system-ui"/>
        </w:rPr>
      </w:pPr>
      <w:r w:rsidRPr="4C1DEC45">
        <w:lastRenderedPageBreak/>
        <w:t>The system validates and updates the student details.</w:t>
      </w:r>
    </w:p>
    <w:p w14:paraId="6E9F8A56" w14:textId="151AB145" w:rsidR="007B7FF5" w:rsidRPr="00FE656C" w:rsidRDefault="36E98D63" w:rsidP="00FE656C">
      <w:pPr>
        <w:ind w:left="1080" w:firstLine="0"/>
        <w:rPr>
          <w:rFonts w:ascii="system-ui" w:eastAsia="system-ui" w:hAnsi="system-ui" w:cs="system-ui"/>
          <w:b/>
          <w:bCs/>
        </w:rPr>
      </w:pPr>
      <w:r w:rsidRPr="00FE656C">
        <w:rPr>
          <w:b/>
          <w:bCs/>
        </w:rPr>
        <w:t>Delete Student</w:t>
      </w:r>
      <w:r w:rsidRPr="4C1DEC45">
        <w:t>:</w:t>
      </w:r>
    </w:p>
    <w:p w14:paraId="2A1CF84E" w14:textId="2DB6AF0B" w:rsidR="007B7FF5" w:rsidRPr="00FE656C" w:rsidRDefault="36E98D63" w:rsidP="008C0C3E">
      <w:pPr>
        <w:pStyle w:val="ListParagraph"/>
        <w:numPr>
          <w:ilvl w:val="0"/>
          <w:numId w:val="12"/>
        </w:numPr>
        <w:rPr>
          <w:rFonts w:ascii="system-ui" w:eastAsia="system-ui" w:hAnsi="system-ui" w:cs="system-ui"/>
        </w:rPr>
      </w:pPr>
      <w:r w:rsidRPr="4C1DEC45">
        <w:t xml:space="preserve">The </w:t>
      </w:r>
      <w:r w:rsidR="6C3E62D8" w:rsidRPr="4C1DEC45">
        <w:t>Manager</w:t>
      </w:r>
      <w:r w:rsidRPr="4C1DEC45">
        <w:t xml:space="preserve"> or </w:t>
      </w:r>
      <w:r w:rsidR="6EE7B416" w:rsidRPr="4C1DEC45">
        <w:t>Admin</w:t>
      </w:r>
      <w:r w:rsidRPr="4C1DEC45">
        <w:t xml:space="preserve"> navigates to the</w:t>
      </w:r>
      <w:r w:rsidR="3C55B280" w:rsidRPr="4C1DEC45">
        <w:t xml:space="preserve"> </w:t>
      </w:r>
      <w:r w:rsidR="6309A0F0" w:rsidRPr="4C1DEC45">
        <w:t xml:space="preserve">“Student” </w:t>
      </w:r>
      <w:r w:rsidRPr="4C1DEC45">
        <w:t>section.</w:t>
      </w:r>
    </w:p>
    <w:p w14:paraId="07518B41" w14:textId="78A93CCF" w:rsidR="007B7FF5" w:rsidRPr="00FE656C" w:rsidRDefault="36E98D63" w:rsidP="008C0C3E">
      <w:pPr>
        <w:pStyle w:val="ListParagraph"/>
        <w:numPr>
          <w:ilvl w:val="0"/>
          <w:numId w:val="12"/>
        </w:numPr>
        <w:rPr>
          <w:rFonts w:ascii="system-ui" w:eastAsia="system-ui" w:hAnsi="system-ui" w:cs="system-ui"/>
        </w:rPr>
      </w:pPr>
      <w:r w:rsidRPr="4C1DEC45">
        <w:t>Chooses the student to be deleted.</w:t>
      </w:r>
    </w:p>
    <w:p w14:paraId="4E09295A" w14:textId="78EE72D5" w:rsidR="007B7FF5" w:rsidRPr="00FE656C" w:rsidRDefault="36E98D63" w:rsidP="008C0C3E">
      <w:pPr>
        <w:pStyle w:val="ListParagraph"/>
        <w:numPr>
          <w:ilvl w:val="0"/>
          <w:numId w:val="13"/>
        </w:numPr>
        <w:rPr>
          <w:rFonts w:ascii="system-ui" w:eastAsia="system-ui" w:hAnsi="system-ui" w:cs="system-ui"/>
        </w:rPr>
      </w:pPr>
      <w:r w:rsidRPr="4C1DEC45">
        <w:t>Confirms the deletion.</w:t>
      </w:r>
    </w:p>
    <w:p w14:paraId="4884B673" w14:textId="59ABD20C" w:rsidR="007B7FF5" w:rsidRPr="00FE656C" w:rsidRDefault="36E98D63" w:rsidP="008C0C3E">
      <w:pPr>
        <w:pStyle w:val="ListParagraph"/>
        <w:numPr>
          <w:ilvl w:val="0"/>
          <w:numId w:val="13"/>
        </w:numPr>
        <w:rPr>
          <w:rFonts w:ascii="system-ui" w:eastAsia="system-ui" w:hAnsi="system-ui" w:cs="system-ui"/>
        </w:rPr>
      </w:pPr>
      <w:r w:rsidRPr="4C1DEC45">
        <w:t>The system removes the selected student from the database.</w:t>
      </w:r>
    </w:p>
    <w:p w14:paraId="4F673169" w14:textId="0524B015" w:rsidR="007B7FF5" w:rsidRPr="00FE656C" w:rsidRDefault="36E98D63" w:rsidP="00FE656C">
      <w:pPr>
        <w:ind w:left="1080" w:firstLine="0"/>
        <w:rPr>
          <w:rFonts w:ascii="system-ui" w:eastAsia="system-ui" w:hAnsi="system-ui" w:cs="system-ui"/>
          <w:b/>
          <w:bCs/>
        </w:rPr>
      </w:pPr>
      <w:r w:rsidRPr="00FE656C">
        <w:rPr>
          <w:b/>
          <w:bCs/>
        </w:rPr>
        <w:t>Add New Student</w:t>
      </w:r>
      <w:r w:rsidRPr="4C1DEC45">
        <w:t>:</w:t>
      </w:r>
    </w:p>
    <w:p w14:paraId="3D3D51A0" w14:textId="0B9A2D86" w:rsidR="007B7FF5" w:rsidRPr="00FE656C" w:rsidRDefault="36E98D63" w:rsidP="008C0C3E">
      <w:pPr>
        <w:pStyle w:val="ListParagraph"/>
        <w:numPr>
          <w:ilvl w:val="0"/>
          <w:numId w:val="14"/>
        </w:numPr>
        <w:rPr>
          <w:rFonts w:ascii="system-ui" w:eastAsia="system-ui" w:hAnsi="system-ui" w:cs="system-ui"/>
        </w:rPr>
      </w:pPr>
      <w:r w:rsidRPr="4C1DEC45">
        <w:t xml:space="preserve">The </w:t>
      </w:r>
      <w:r w:rsidR="6C3E62D8" w:rsidRPr="4C1DEC45">
        <w:t>Manager</w:t>
      </w:r>
      <w:r w:rsidRPr="4C1DEC45">
        <w:t xml:space="preserve"> or </w:t>
      </w:r>
      <w:r w:rsidR="6EE7B416" w:rsidRPr="4C1DEC45">
        <w:t>Admin</w:t>
      </w:r>
      <w:r w:rsidRPr="4C1DEC45">
        <w:t xml:space="preserve"> navigates to the </w:t>
      </w:r>
      <w:r w:rsidR="2D8B4C41" w:rsidRPr="4C1DEC45">
        <w:t xml:space="preserve">“Student” </w:t>
      </w:r>
      <w:r w:rsidRPr="4C1DEC45">
        <w:t>section.</w:t>
      </w:r>
    </w:p>
    <w:p w14:paraId="5DCCEFDA" w14:textId="6665AF18" w:rsidR="007B7FF5" w:rsidRPr="00FE656C" w:rsidRDefault="585C0E6A" w:rsidP="008C0C3E">
      <w:pPr>
        <w:pStyle w:val="ListParagraph"/>
        <w:numPr>
          <w:ilvl w:val="0"/>
          <w:numId w:val="14"/>
        </w:numPr>
        <w:rPr>
          <w:rFonts w:ascii="system-ui" w:eastAsia="system-ui" w:hAnsi="system-ui" w:cs="system-ui"/>
        </w:rPr>
      </w:pPr>
      <w:r w:rsidRPr="4C1DEC45">
        <w:t>Fill</w:t>
      </w:r>
      <w:r w:rsidR="36E98D63" w:rsidRPr="4C1DEC45">
        <w:t xml:space="preserve"> in the required information for the new student (Name, Age, Phone Number).</w:t>
      </w:r>
    </w:p>
    <w:p w14:paraId="332D20CE" w14:textId="3322C1D7" w:rsidR="007B7FF5" w:rsidRPr="00FE656C" w:rsidRDefault="3CCF822E" w:rsidP="008C0C3E">
      <w:pPr>
        <w:pStyle w:val="ListParagraph"/>
        <w:numPr>
          <w:ilvl w:val="0"/>
          <w:numId w:val="14"/>
        </w:numPr>
        <w:rPr>
          <w:rFonts w:ascii="system-ui" w:eastAsia="system-ui" w:hAnsi="system-ui" w:cs="system-ui"/>
        </w:rPr>
      </w:pPr>
      <w:r w:rsidRPr="4C1DEC45">
        <w:t>Submit</w:t>
      </w:r>
      <w:r w:rsidR="36E98D63" w:rsidRPr="4C1DEC45">
        <w:t xml:space="preserve"> the form.</w:t>
      </w:r>
    </w:p>
    <w:p w14:paraId="0E27D66C" w14:textId="1BC1D4DA" w:rsidR="007B7FF5" w:rsidRPr="00FE656C" w:rsidRDefault="36E98D63" w:rsidP="008C0C3E">
      <w:pPr>
        <w:pStyle w:val="ListParagraph"/>
        <w:numPr>
          <w:ilvl w:val="0"/>
          <w:numId w:val="14"/>
        </w:numPr>
        <w:rPr>
          <w:rFonts w:ascii="system-ui" w:eastAsia="system-ui" w:hAnsi="system-ui" w:cs="system-ui"/>
        </w:rPr>
      </w:pPr>
      <w:r w:rsidRPr="4C1DEC45">
        <w:t>The system validates the information and adds the new student to the system.</w:t>
      </w:r>
    </w:p>
    <w:p w14:paraId="5B9DE4EE" w14:textId="2F027DC2" w:rsidR="007B7FF5" w:rsidRPr="00FE656C" w:rsidRDefault="36E98D63" w:rsidP="00FE656C">
      <w:pPr>
        <w:ind w:left="1080" w:firstLine="0"/>
        <w:rPr>
          <w:rFonts w:ascii="system-ui" w:eastAsia="system-ui" w:hAnsi="system-ui" w:cs="system-ui"/>
          <w:b/>
          <w:bCs/>
        </w:rPr>
      </w:pPr>
      <w:r w:rsidRPr="00FE656C">
        <w:rPr>
          <w:b/>
          <w:bCs/>
        </w:rPr>
        <w:t>Import Excel File</w:t>
      </w:r>
      <w:r w:rsidRPr="4C1DEC45">
        <w:t>:</w:t>
      </w:r>
    </w:p>
    <w:p w14:paraId="57BA8E59" w14:textId="07EBC524" w:rsidR="007B7FF5" w:rsidRDefault="36E98D63" w:rsidP="008C0C3E">
      <w:pPr>
        <w:pStyle w:val="ListParagraph"/>
        <w:numPr>
          <w:ilvl w:val="0"/>
          <w:numId w:val="15"/>
        </w:numPr>
      </w:pPr>
      <w:r w:rsidRPr="4C1DEC45">
        <w:t xml:space="preserve">The </w:t>
      </w:r>
      <w:r w:rsidR="1DCC4B55" w:rsidRPr="4C1DEC45">
        <w:t>Manager</w:t>
      </w:r>
      <w:r w:rsidRPr="4C1DEC45">
        <w:t xml:space="preserve"> or </w:t>
      </w:r>
      <w:r w:rsidR="6EE7B416" w:rsidRPr="4C1DEC45">
        <w:t>Admin</w:t>
      </w:r>
      <w:r w:rsidRPr="4C1DEC45">
        <w:t xml:space="preserve"> goes to the </w:t>
      </w:r>
      <w:r w:rsidR="53E61699" w:rsidRPr="4C1DEC45">
        <w:t>“Report”</w:t>
      </w:r>
      <w:r w:rsidRPr="4C1DEC45">
        <w:t xml:space="preserve"> section.</w:t>
      </w:r>
    </w:p>
    <w:p w14:paraId="0EEF6B9E" w14:textId="2493DA14" w:rsidR="007B7FF5" w:rsidRPr="00FE656C" w:rsidRDefault="36E98D63" w:rsidP="008C0C3E">
      <w:pPr>
        <w:pStyle w:val="ListParagraph"/>
        <w:numPr>
          <w:ilvl w:val="0"/>
          <w:numId w:val="15"/>
        </w:numPr>
        <w:rPr>
          <w:rFonts w:ascii="system-ui" w:eastAsia="system-ui" w:hAnsi="system-ui" w:cs="system-ui"/>
        </w:rPr>
      </w:pPr>
      <w:r w:rsidRPr="4C1DEC45">
        <w:t>Selects the option to import data from an Excel file.</w:t>
      </w:r>
    </w:p>
    <w:p w14:paraId="5E87AA42" w14:textId="0CBC9C77" w:rsidR="007B7FF5" w:rsidRPr="00FE656C" w:rsidRDefault="36E98D63" w:rsidP="008C0C3E">
      <w:pPr>
        <w:pStyle w:val="ListParagraph"/>
        <w:numPr>
          <w:ilvl w:val="0"/>
          <w:numId w:val="15"/>
        </w:numPr>
        <w:rPr>
          <w:rFonts w:ascii="system-ui" w:eastAsia="system-ui" w:hAnsi="system-ui" w:cs="system-ui"/>
        </w:rPr>
      </w:pPr>
      <w:r w:rsidRPr="4C1DEC45">
        <w:t>Uploads the Excel file containing student information.</w:t>
      </w:r>
    </w:p>
    <w:p w14:paraId="5A29D4A9" w14:textId="55DA071B" w:rsidR="007B7FF5" w:rsidRPr="00FE656C" w:rsidRDefault="36E98D63" w:rsidP="008C0C3E">
      <w:pPr>
        <w:pStyle w:val="ListParagraph"/>
        <w:numPr>
          <w:ilvl w:val="0"/>
          <w:numId w:val="15"/>
        </w:numPr>
        <w:rPr>
          <w:rFonts w:ascii="system-ui" w:eastAsia="system-ui" w:hAnsi="system-ui" w:cs="system-ui"/>
        </w:rPr>
      </w:pPr>
      <w:r w:rsidRPr="4C1DEC45">
        <w:t>The system validates and adds the new student data from the file.</w:t>
      </w:r>
    </w:p>
    <w:p w14:paraId="424C9055" w14:textId="527451A5" w:rsidR="007B7FF5" w:rsidRPr="00FE656C" w:rsidRDefault="36E98D63" w:rsidP="00FE656C">
      <w:pPr>
        <w:ind w:left="1080" w:firstLine="0"/>
        <w:rPr>
          <w:rFonts w:ascii="system-ui" w:eastAsia="system-ui" w:hAnsi="system-ui" w:cs="system-ui"/>
          <w:b/>
          <w:bCs/>
        </w:rPr>
      </w:pPr>
      <w:r w:rsidRPr="00FE656C">
        <w:rPr>
          <w:b/>
          <w:bCs/>
        </w:rPr>
        <w:t>Export Excel File</w:t>
      </w:r>
      <w:r w:rsidRPr="4C1DEC45">
        <w:t>:</w:t>
      </w:r>
    </w:p>
    <w:p w14:paraId="52232F86" w14:textId="03587E71" w:rsidR="007B7FF5" w:rsidRPr="00FE656C" w:rsidRDefault="36E98D63" w:rsidP="008C0C3E">
      <w:pPr>
        <w:pStyle w:val="ListParagraph"/>
        <w:numPr>
          <w:ilvl w:val="0"/>
          <w:numId w:val="16"/>
        </w:numPr>
        <w:rPr>
          <w:rFonts w:ascii="system-ui" w:eastAsia="system-ui" w:hAnsi="system-ui" w:cs="system-ui"/>
        </w:rPr>
      </w:pPr>
      <w:r w:rsidRPr="4C1DEC45">
        <w:t xml:space="preserve">The </w:t>
      </w:r>
      <w:r w:rsidR="1DCC4B55" w:rsidRPr="4C1DEC45">
        <w:t>Manager</w:t>
      </w:r>
      <w:r w:rsidRPr="4C1DEC45">
        <w:t xml:space="preserve"> or </w:t>
      </w:r>
      <w:r w:rsidR="6EE7B416" w:rsidRPr="4C1DEC45">
        <w:t>Admin</w:t>
      </w:r>
      <w:r w:rsidRPr="4C1DEC45">
        <w:t xml:space="preserve"> goes to the "</w:t>
      </w:r>
      <w:r w:rsidR="260BAC52" w:rsidRPr="4C1DEC45">
        <w:t xml:space="preserve"> Report </w:t>
      </w:r>
      <w:r w:rsidRPr="4C1DEC45">
        <w:t>" section.</w:t>
      </w:r>
    </w:p>
    <w:p w14:paraId="5C83AD82" w14:textId="7DCDA10F" w:rsidR="007B7FF5" w:rsidRPr="00FE656C" w:rsidRDefault="36E98D63" w:rsidP="008C0C3E">
      <w:pPr>
        <w:pStyle w:val="ListParagraph"/>
        <w:numPr>
          <w:ilvl w:val="0"/>
          <w:numId w:val="16"/>
        </w:numPr>
        <w:rPr>
          <w:rFonts w:ascii="system-ui" w:eastAsia="system-ui" w:hAnsi="system-ui" w:cs="system-ui"/>
        </w:rPr>
      </w:pPr>
      <w:r w:rsidRPr="4C1DEC45">
        <w:t>Selects the option to export student data to an Excel file.</w:t>
      </w:r>
    </w:p>
    <w:p w14:paraId="32969949" w14:textId="5EF7F30B" w:rsidR="007B7FF5" w:rsidRPr="00FE656C" w:rsidRDefault="19C1C164" w:rsidP="008C0C3E">
      <w:pPr>
        <w:pStyle w:val="ListParagraph"/>
        <w:numPr>
          <w:ilvl w:val="0"/>
          <w:numId w:val="16"/>
        </w:numPr>
        <w:rPr>
          <w:rFonts w:ascii="system-ui" w:eastAsia="system-ui" w:hAnsi="system-ui" w:cs="system-ui"/>
        </w:rPr>
      </w:pPr>
      <w:r w:rsidRPr="4C1DEC45">
        <w:t>Choose</w:t>
      </w:r>
      <w:r w:rsidR="36E98D63" w:rsidRPr="4C1DEC45">
        <w:t xml:space="preserve"> the destination for the exported file.</w:t>
      </w:r>
    </w:p>
    <w:p w14:paraId="763D4F32" w14:textId="38AC92EF" w:rsidR="007B7FF5" w:rsidRPr="00FE656C" w:rsidRDefault="36E98D63" w:rsidP="008C0C3E">
      <w:pPr>
        <w:pStyle w:val="ListParagraph"/>
        <w:numPr>
          <w:ilvl w:val="0"/>
          <w:numId w:val="16"/>
        </w:numPr>
        <w:rPr>
          <w:rFonts w:ascii="system-ui" w:eastAsia="system-ui" w:hAnsi="system-ui" w:cs="system-ui"/>
        </w:rPr>
      </w:pPr>
      <w:r w:rsidRPr="4C1DEC45">
        <w:t>The system generates the Excel file with the student data.</w:t>
      </w:r>
    </w:p>
    <w:p w14:paraId="6E304A45" w14:textId="77777777" w:rsidR="00F850A0" w:rsidRDefault="00F850A0" w:rsidP="000E7C4F">
      <w:pPr>
        <w:pStyle w:val="Tiucctrangmu"/>
      </w:pPr>
    </w:p>
    <w:p w14:paraId="078470BC" w14:textId="7D0CC6B7" w:rsidR="007B7FF5" w:rsidRDefault="2C0A10A6" w:rsidP="000E7C4F">
      <w:pPr>
        <w:pStyle w:val="Tiucctrangmu"/>
        <w:rPr>
          <w:rFonts w:ascii="system-ui" w:eastAsia="system-ui" w:hAnsi="system-ui" w:cs="system-ui"/>
          <w:color w:val="374151"/>
          <w:sz w:val="24"/>
          <w:szCs w:val="24"/>
        </w:rPr>
      </w:pPr>
      <w:r w:rsidRPr="3ED891BA">
        <w:t>Use Case 6: Certificate Management</w:t>
      </w:r>
    </w:p>
    <w:p w14:paraId="25C55C5C" w14:textId="184F6263" w:rsidR="007B7FF5" w:rsidRDefault="2C0A10A6" w:rsidP="000E7C4F">
      <w:pPr>
        <w:ind w:left="1060" w:firstLine="0"/>
      </w:pPr>
      <w:r w:rsidRPr="4C1DEC45">
        <w:t xml:space="preserve">Actors: </w:t>
      </w:r>
      <w:r w:rsidR="1DCC4B55" w:rsidRPr="4C1DEC45">
        <w:t>Manager</w:t>
      </w:r>
      <w:r w:rsidRPr="4C1DEC45">
        <w:t xml:space="preserve">, </w:t>
      </w:r>
      <w:r w:rsidR="54FADE6F" w:rsidRPr="4C1DEC45">
        <w:t>Admin</w:t>
      </w:r>
    </w:p>
    <w:p w14:paraId="7C77931B" w14:textId="5432C2B6" w:rsidR="007B7FF5" w:rsidRDefault="2C0A10A6" w:rsidP="000E7C4F">
      <w:pPr>
        <w:ind w:left="1060" w:firstLine="0"/>
        <w:jc w:val="left"/>
      </w:pPr>
      <w:r w:rsidRPr="4C1DEC45">
        <w:t xml:space="preserve">Description: </w:t>
      </w:r>
      <w:r w:rsidR="00B519BF">
        <w:t xml:space="preserve">Users </w:t>
      </w:r>
      <w:r w:rsidRPr="4C1DEC45">
        <w:t>are responsible for managing certificate information, including updating, deleting, adding new certificates, importing certificate data from an Excel file, and exporting certificate data to an Excel file.</w:t>
      </w:r>
    </w:p>
    <w:p w14:paraId="4738A35F" w14:textId="77777777" w:rsidR="00FE656C" w:rsidRDefault="2C0A10A6" w:rsidP="000E7C4F">
      <w:pPr>
        <w:ind w:left="1060" w:firstLine="0"/>
      </w:pPr>
      <w:r w:rsidRPr="4C1DEC45">
        <w:lastRenderedPageBreak/>
        <w:t>Preconditions:</w:t>
      </w:r>
    </w:p>
    <w:p w14:paraId="5596E801" w14:textId="77777777" w:rsidR="00FE656C" w:rsidRDefault="2C0A10A6" w:rsidP="000E7C4F">
      <w:pPr>
        <w:ind w:left="1060" w:firstLine="0"/>
      </w:pPr>
      <w:r w:rsidRPr="4C1DEC45">
        <w:t xml:space="preserve">The </w:t>
      </w:r>
      <w:r w:rsidR="1DCC4B55" w:rsidRPr="4C1DEC45">
        <w:t>Manager</w:t>
      </w:r>
      <w:r w:rsidRPr="4C1DEC45">
        <w:t xml:space="preserve"> or </w:t>
      </w:r>
      <w:r w:rsidR="54FADE6F" w:rsidRPr="4C1DEC45">
        <w:t>Admin</w:t>
      </w:r>
      <w:r w:rsidRPr="4C1DEC45">
        <w:t xml:space="preserve"> is authenticated and logged into the Certificate Management application.</w:t>
      </w:r>
    </w:p>
    <w:p w14:paraId="4538622C" w14:textId="5CC390CD" w:rsidR="007B7FF5" w:rsidRPr="00FE656C" w:rsidRDefault="2C0A10A6" w:rsidP="000E7C4F">
      <w:pPr>
        <w:ind w:left="1060" w:firstLine="0"/>
      </w:pPr>
      <w:r w:rsidRPr="4C1DEC45">
        <w:t>The user must have access to the student detail page.</w:t>
      </w:r>
    </w:p>
    <w:p w14:paraId="4C122F31" w14:textId="29A3DFFD" w:rsidR="007B7FF5" w:rsidRDefault="2C0A10A6" w:rsidP="000E7C4F">
      <w:pPr>
        <w:ind w:left="1060" w:firstLine="0"/>
      </w:pPr>
      <w:r w:rsidRPr="4C1DEC45">
        <w:t xml:space="preserve">Postconditions: The certificate data in the system is appropriately modified, added, or exported based on the actions performed by the </w:t>
      </w:r>
      <w:r w:rsidR="1DCC4B55" w:rsidRPr="4C1DEC45">
        <w:t>Manager</w:t>
      </w:r>
      <w:r w:rsidRPr="4C1DEC45">
        <w:t xml:space="preserve"> or </w:t>
      </w:r>
      <w:r w:rsidR="54FADE6F" w:rsidRPr="4C1DEC45">
        <w:t>Admin</w:t>
      </w:r>
      <w:r w:rsidRPr="4C1DEC45">
        <w:t>.</w:t>
      </w:r>
    </w:p>
    <w:p w14:paraId="726FCBA3" w14:textId="4548FA66" w:rsidR="007B7FF5" w:rsidRDefault="2C0A10A6" w:rsidP="000E7C4F">
      <w:pPr>
        <w:ind w:left="1060" w:firstLine="0"/>
      </w:pPr>
      <w:r w:rsidRPr="4C1DEC45">
        <w:t>Main Flow:</w:t>
      </w:r>
    </w:p>
    <w:p w14:paraId="1BFCDA08" w14:textId="7BF70965" w:rsidR="007B7FF5" w:rsidRPr="00FE656C" w:rsidRDefault="2C0A10A6" w:rsidP="00FE656C">
      <w:pPr>
        <w:ind w:left="1080" w:firstLine="0"/>
        <w:rPr>
          <w:rFonts w:ascii="system-ui" w:eastAsia="system-ui" w:hAnsi="system-ui" w:cs="system-ui"/>
          <w:b/>
          <w:bCs/>
        </w:rPr>
      </w:pPr>
      <w:r w:rsidRPr="00FE656C">
        <w:rPr>
          <w:b/>
          <w:bCs/>
        </w:rPr>
        <w:t>Update Certificate Information:</w:t>
      </w:r>
    </w:p>
    <w:p w14:paraId="226CE73A" w14:textId="63A06BF1" w:rsidR="007B7FF5" w:rsidRDefault="2C0A10A6" w:rsidP="008C0C3E">
      <w:pPr>
        <w:pStyle w:val="ListParagraph"/>
        <w:numPr>
          <w:ilvl w:val="0"/>
          <w:numId w:val="17"/>
        </w:numPr>
      </w:pPr>
      <w:r w:rsidRPr="4C1DEC45">
        <w:t xml:space="preserve">The </w:t>
      </w:r>
      <w:r w:rsidR="1DCC4B55" w:rsidRPr="4C1DEC45">
        <w:t>Manager</w:t>
      </w:r>
      <w:r w:rsidRPr="4C1DEC45">
        <w:t xml:space="preserve"> or </w:t>
      </w:r>
      <w:r w:rsidR="54FADE6F" w:rsidRPr="4C1DEC45">
        <w:t>Admin</w:t>
      </w:r>
      <w:r w:rsidRPr="4C1DEC45">
        <w:t xml:space="preserve"> navigates to the "</w:t>
      </w:r>
      <w:r w:rsidR="0CA65749" w:rsidRPr="4C1DEC45">
        <w:t>Student detail</w:t>
      </w:r>
      <w:r w:rsidRPr="4C1DEC45">
        <w:t>" section.</w:t>
      </w:r>
    </w:p>
    <w:p w14:paraId="07C2261B" w14:textId="4E49B620" w:rsidR="007B7FF5" w:rsidRPr="00FE656C" w:rsidRDefault="2C0A10A6" w:rsidP="008C0C3E">
      <w:pPr>
        <w:pStyle w:val="ListParagraph"/>
        <w:numPr>
          <w:ilvl w:val="0"/>
          <w:numId w:val="17"/>
        </w:numPr>
        <w:rPr>
          <w:rFonts w:ascii="system-ui" w:eastAsia="system-ui" w:hAnsi="system-ui" w:cs="system-ui"/>
        </w:rPr>
      </w:pPr>
      <w:r w:rsidRPr="4C1DEC45">
        <w:t>Selects the certificate to be updated.</w:t>
      </w:r>
    </w:p>
    <w:p w14:paraId="54A255B1" w14:textId="3CBE2B1C" w:rsidR="007B7FF5" w:rsidRPr="00FE656C" w:rsidRDefault="2C0A10A6" w:rsidP="008C0C3E">
      <w:pPr>
        <w:pStyle w:val="ListParagraph"/>
        <w:numPr>
          <w:ilvl w:val="0"/>
          <w:numId w:val="17"/>
        </w:numPr>
        <w:rPr>
          <w:rFonts w:ascii="system-ui" w:eastAsia="system-ui" w:hAnsi="system-ui" w:cs="system-ui"/>
        </w:rPr>
      </w:pPr>
      <w:r w:rsidRPr="4C1DEC45">
        <w:t>Modifies the relevant certificate information (e.g., Certificate Name, Issuing Authority).</w:t>
      </w:r>
    </w:p>
    <w:p w14:paraId="238830DB" w14:textId="04F60906" w:rsidR="007B7FF5" w:rsidRPr="00FE656C" w:rsidRDefault="2C0A10A6" w:rsidP="008C0C3E">
      <w:pPr>
        <w:pStyle w:val="ListParagraph"/>
        <w:numPr>
          <w:ilvl w:val="0"/>
          <w:numId w:val="17"/>
        </w:numPr>
        <w:rPr>
          <w:rFonts w:ascii="system-ui" w:eastAsia="system-ui" w:hAnsi="system-ui" w:cs="system-ui"/>
        </w:rPr>
      </w:pPr>
      <w:r w:rsidRPr="4C1DEC45">
        <w:t>Submits the updated information.</w:t>
      </w:r>
    </w:p>
    <w:p w14:paraId="7D22FBB7" w14:textId="42A54BF4" w:rsidR="007B7FF5" w:rsidRPr="00FE656C" w:rsidRDefault="2C0A10A6" w:rsidP="008C0C3E">
      <w:pPr>
        <w:pStyle w:val="ListParagraph"/>
        <w:numPr>
          <w:ilvl w:val="0"/>
          <w:numId w:val="17"/>
        </w:numPr>
        <w:rPr>
          <w:rFonts w:ascii="system-ui" w:eastAsia="system-ui" w:hAnsi="system-ui" w:cs="system-ui"/>
        </w:rPr>
      </w:pPr>
      <w:r w:rsidRPr="4C1DEC45">
        <w:t>The system validates and updates the certificate details.</w:t>
      </w:r>
    </w:p>
    <w:p w14:paraId="0EEEBF97" w14:textId="61C7F995" w:rsidR="007B7FF5" w:rsidRPr="00FE656C" w:rsidRDefault="2C0A10A6" w:rsidP="00FE656C">
      <w:pPr>
        <w:ind w:left="1080" w:firstLine="0"/>
        <w:rPr>
          <w:rFonts w:ascii="system-ui" w:eastAsia="system-ui" w:hAnsi="system-ui" w:cs="system-ui"/>
          <w:b/>
          <w:bCs/>
        </w:rPr>
      </w:pPr>
      <w:r w:rsidRPr="00FE656C">
        <w:rPr>
          <w:b/>
          <w:bCs/>
        </w:rPr>
        <w:t>Delete Certificate:</w:t>
      </w:r>
    </w:p>
    <w:p w14:paraId="17193163" w14:textId="1F1235AD" w:rsidR="007B7FF5" w:rsidRPr="00FE656C" w:rsidRDefault="2C0A10A6" w:rsidP="008C0C3E">
      <w:pPr>
        <w:pStyle w:val="ListParagraph"/>
        <w:numPr>
          <w:ilvl w:val="0"/>
          <w:numId w:val="18"/>
        </w:numPr>
        <w:rPr>
          <w:rFonts w:ascii="system-ui" w:eastAsia="system-ui" w:hAnsi="system-ui" w:cs="system-ui"/>
        </w:rPr>
      </w:pPr>
      <w:r w:rsidRPr="4C1DEC45">
        <w:t xml:space="preserve">The </w:t>
      </w:r>
      <w:r w:rsidR="1DCC4B55" w:rsidRPr="4C1DEC45">
        <w:t>Manager</w:t>
      </w:r>
      <w:r w:rsidRPr="4C1DEC45">
        <w:t xml:space="preserve"> or </w:t>
      </w:r>
      <w:r w:rsidR="54FADE6F" w:rsidRPr="4C1DEC45">
        <w:t>Admin</w:t>
      </w:r>
      <w:r w:rsidRPr="4C1DEC45">
        <w:t xml:space="preserve"> navigates to the "</w:t>
      </w:r>
      <w:r w:rsidR="4F53D45C" w:rsidRPr="4C1DEC45">
        <w:t xml:space="preserve"> Student detail</w:t>
      </w:r>
      <w:r w:rsidRPr="4C1DEC45">
        <w:t>" section.</w:t>
      </w:r>
    </w:p>
    <w:p w14:paraId="1A0CAEE6" w14:textId="7B90900E" w:rsidR="007B7FF5" w:rsidRPr="00FE656C" w:rsidRDefault="2C0A10A6" w:rsidP="008C0C3E">
      <w:pPr>
        <w:pStyle w:val="ListParagraph"/>
        <w:numPr>
          <w:ilvl w:val="0"/>
          <w:numId w:val="18"/>
        </w:numPr>
        <w:rPr>
          <w:rFonts w:ascii="system-ui" w:eastAsia="system-ui" w:hAnsi="system-ui" w:cs="system-ui"/>
        </w:rPr>
      </w:pPr>
      <w:r w:rsidRPr="4C1DEC45">
        <w:t>Choose the certificate to be deleted.</w:t>
      </w:r>
    </w:p>
    <w:p w14:paraId="5EDE8A99" w14:textId="397F4FDF" w:rsidR="007B7FF5" w:rsidRPr="00FE656C" w:rsidRDefault="2C0A10A6" w:rsidP="008C0C3E">
      <w:pPr>
        <w:pStyle w:val="ListParagraph"/>
        <w:numPr>
          <w:ilvl w:val="0"/>
          <w:numId w:val="18"/>
        </w:numPr>
        <w:rPr>
          <w:rFonts w:ascii="system-ui" w:eastAsia="system-ui" w:hAnsi="system-ui" w:cs="system-ui"/>
        </w:rPr>
      </w:pPr>
      <w:r w:rsidRPr="4C1DEC45">
        <w:t>Confirms the deletion.</w:t>
      </w:r>
    </w:p>
    <w:p w14:paraId="17A23CC3" w14:textId="2B25D4C8" w:rsidR="007B7FF5" w:rsidRPr="00FE656C" w:rsidRDefault="2C0A10A6" w:rsidP="008C0C3E">
      <w:pPr>
        <w:pStyle w:val="ListParagraph"/>
        <w:numPr>
          <w:ilvl w:val="0"/>
          <w:numId w:val="18"/>
        </w:numPr>
        <w:rPr>
          <w:rFonts w:ascii="system-ui" w:eastAsia="system-ui" w:hAnsi="system-ui" w:cs="system-ui"/>
        </w:rPr>
      </w:pPr>
      <w:r w:rsidRPr="4C1DEC45">
        <w:t>The system removes the selected certificate from the database.</w:t>
      </w:r>
    </w:p>
    <w:p w14:paraId="08849AF6" w14:textId="05D86242" w:rsidR="007B7FF5" w:rsidRPr="00FE656C" w:rsidRDefault="2C0A10A6" w:rsidP="00FE656C">
      <w:pPr>
        <w:ind w:left="1080" w:firstLine="0"/>
        <w:rPr>
          <w:rFonts w:ascii="system-ui" w:eastAsia="system-ui" w:hAnsi="system-ui" w:cs="system-ui"/>
          <w:b/>
          <w:bCs/>
        </w:rPr>
      </w:pPr>
      <w:r w:rsidRPr="00FE656C">
        <w:rPr>
          <w:b/>
          <w:bCs/>
        </w:rPr>
        <w:t>Add New Certificate:</w:t>
      </w:r>
    </w:p>
    <w:p w14:paraId="144DFD75" w14:textId="1787EC33" w:rsidR="007B7FF5" w:rsidRPr="00FE656C" w:rsidRDefault="2C0A10A6" w:rsidP="008C0C3E">
      <w:pPr>
        <w:pStyle w:val="ListParagraph"/>
        <w:numPr>
          <w:ilvl w:val="0"/>
          <w:numId w:val="19"/>
        </w:numPr>
        <w:rPr>
          <w:rFonts w:ascii="system-ui" w:eastAsia="system-ui" w:hAnsi="system-ui" w:cs="system-ui"/>
        </w:rPr>
      </w:pPr>
      <w:r w:rsidRPr="4C1DEC45">
        <w:t xml:space="preserve">The </w:t>
      </w:r>
      <w:r w:rsidR="1DCC4B55" w:rsidRPr="4C1DEC45">
        <w:t>Manager</w:t>
      </w:r>
      <w:r w:rsidRPr="4C1DEC45">
        <w:t xml:space="preserve"> or </w:t>
      </w:r>
      <w:r w:rsidR="7E686991" w:rsidRPr="4C1DEC45">
        <w:t>Admin</w:t>
      </w:r>
      <w:r w:rsidRPr="4C1DEC45">
        <w:t xml:space="preserve"> navigates to the "</w:t>
      </w:r>
      <w:r w:rsidR="5BA57851" w:rsidRPr="4C1DEC45">
        <w:t xml:space="preserve"> Student detail </w:t>
      </w:r>
      <w:r w:rsidRPr="4C1DEC45">
        <w:t>" section.</w:t>
      </w:r>
    </w:p>
    <w:p w14:paraId="00DC48C6" w14:textId="3210643D" w:rsidR="007B7FF5" w:rsidRPr="00FE656C" w:rsidRDefault="2C0A10A6" w:rsidP="008C0C3E">
      <w:pPr>
        <w:pStyle w:val="ListParagraph"/>
        <w:numPr>
          <w:ilvl w:val="0"/>
          <w:numId w:val="19"/>
        </w:numPr>
        <w:rPr>
          <w:rFonts w:ascii="system-ui" w:eastAsia="system-ui" w:hAnsi="system-ui" w:cs="system-ui"/>
        </w:rPr>
      </w:pPr>
      <w:r w:rsidRPr="4C1DEC45">
        <w:t>Fills in the required information for the new certificate (Certificate Name, Issuing Authority).</w:t>
      </w:r>
    </w:p>
    <w:p w14:paraId="430D26FB" w14:textId="10DCD5CD" w:rsidR="007B7FF5" w:rsidRPr="00FE656C" w:rsidRDefault="2C0A10A6" w:rsidP="008C0C3E">
      <w:pPr>
        <w:pStyle w:val="ListParagraph"/>
        <w:numPr>
          <w:ilvl w:val="0"/>
          <w:numId w:val="19"/>
        </w:numPr>
        <w:rPr>
          <w:rFonts w:ascii="system-ui" w:eastAsia="system-ui" w:hAnsi="system-ui" w:cs="system-ui"/>
        </w:rPr>
      </w:pPr>
      <w:r w:rsidRPr="4C1DEC45">
        <w:t>Submit the form.</w:t>
      </w:r>
    </w:p>
    <w:p w14:paraId="5F86DE82" w14:textId="409CB172" w:rsidR="007B7FF5" w:rsidRPr="00FE656C" w:rsidRDefault="2C0A10A6" w:rsidP="008C0C3E">
      <w:pPr>
        <w:pStyle w:val="ListParagraph"/>
        <w:numPr>
          <w:ilvl w:val="0"/>
          <w:numId w:val="19"/>
        </w:numPr>
        <w:rPr>
          <w:rFonts w:ascii="system-ui" w:eastAsia="system-ui" w:hAnsi="system-ui" w:cs="system-ui"/>
        </w:rPr>
      </w:pPr>
      <w:r w:rsidRPr="4C1DEC45">
        <w:t>The system validates the information and adds the new certificate to the system.</w:t>
      </w:r>
    </w:p>
    <w:p w14:paraId="5C5C4BCE" w14:textId="4FE1A004" w:rsidR="007B7FF5" w:rsidRPr="00FE656C" w:rsidRDefault="2C0A10A6" w:rsidP="00FE656C">
      <w:pPr>
        <w:ind w:left="1080" w:firstLine="0"/>
        <w:rPr>
          <w:rFonts w:ascii="system-ui" w:eastAsia="system-ui" w:hAnsi="system-ui" w:cs="system-ui"/>
          <w:b/>
          <w:bCs/>
        </w:rPr>
      </w:pPr>
      <w:r w:rsidRPr="00FE656C">
        <w:rPr>
          <w:b/>
          <w:bCs/>
        </w:rPr>
        <w:t>Import Excel File:</w:t>
      </w:r>
    </w:p>
    <w:p w14:paraId="72E7814F" w14:textId="5DFD94AF" w:rsidR="007B7FF5" w:rsidRPr="00FE656C" w:rsidRDefault="2C0A10A6" w:rsidP="008C0C3E">
      <w:pPr>
        <w:pStyle w:val="ListParagraph"/>
        <w:numPr>
          <w:ilvl w:val="0"/>
          <w:numId w:val="20"/>
        </w:numPr>
        <w:rPr>
          <w:rFonts w:ascii="system-ui" w:eastAsia="system-ui" w:hAnsi="system-ui" w:cs="system-ui"/>
        </w:rPr>
      </w:pPr>
      <w:r w:rsidRPr="4C1DEC45">
        <w:t xml:space="preserve">The </w:t>
      </w:r>
      <w:r w:rsidR="1DCC4B55" w:rsidRPr="4C1DEC45">
        <w:t>Manager</w:t>
      </w:r>
      <w:r w:rsidRPr="4C1DEC45">
        <w:t xml:space="preserve"> or </w:t>
      </w:r>
      <w:r w:rsidR="7E686991" w:rsidRPr="4C1DEC45">
        <w:t>Admin</w:t>
      </w:r>
      <w:r w:rsidRPr="4C1DEC45">
        <w:t xml:space="preserve"> goes to the " Report " section.</w:t>
      </w:r>
    </w:p>
    <w:p w14:paraId="1A3BCEC4" w14:textId="2213E6D5" w:rsidR="007B7FF5" w:rsidRPr="00FE656C" w:rsidRDefault="2C0A10A6" w:rsidP="008C0C3E">
      <w:pPr>
        <w:pStyle w:val="ListParagraph"/>
        <w:numPr>
          <w:ilvl w:val="0"/>
          <w:numId w:val="20"/>
        </w:numPr>
        <w:rPr>
          <w:rFonts w:ascii="system-ui" w:eastAsia="system-ui" w:hAnsi="system-ui" w:cs="system-ui"/>
        </w:rPr>
      </w:pPr>
      <w:r w:rsidRPr="4C1DEC45">
        <w:t>Selects the option to import data from an Excel file.</w:t>
      </w:r>
    </w:p>
    <w:p w14:paraId="141A4ABF" w14:textId="4EEFD3D4" w:rsidR="007B7FF5" w:rsidRPr="00FE656C" w:rsidRDefault="2C0A10A6" w:rsidP="008C0C3E">
      <w:pPr>
        <w:pStyle w:val="ListParagraph"/>
        <w:numPr>
          <w:ilvl w:val="0"/>
          <w:numId w:val="20"/>
        </w:numPr>
        <w:rPr>
          <w:rFonts w:ascii="system-ui" w:eastAsia="system-ui" w:hAnsi="system-ui" w:cs="system-ui"/>
        </w:rPr>
      </w:pPr>
      <w:r w:rsidRPr="4C1DEC45">
        <w:lastRenderedPageBreak/>
        <w:t>Uploads the Excel file containing certificate information.</w:t>
      </w:r>
    </w:p>
    <w:p w14:paraId="2AF1614B" w14:textId="26869D64" w:rsidR="007B7FF5" w:rsidRPr="00FE656C" w:rsidRDefault="2C0A10A6" w:rsidP="008C0C3E">
      <w:pPr>
        <w:pStyle w:val="ListParagraph"/>
        <w:numPr>
          <w:ilvl w:val="0"/>
          <w:numId w:val="20"/>
        </w:numPr>
        <w:rPr>
          <w:rFonts w:ascii="system-ui" w:eastAsia="system-ui" w:hAnsi="system-ui" w:cs="system-ui"/>
        </w:rPr>
      </w:pPr>
      <w:r w:rsidRPr="4C1DEC45">
        <w:t>The system validates and adds the new certificate data from the file.</w:t>
      </w:r>
    </w:p>
    <w:p w14:paraId="6EAC2C5A" w14:textId="3FB05C7E" w:rsidR="007B7FF5" w:rsidRPr="00FE656C" w:rsidRDefault="2C0A10A6" w:rsidP="00FE656C">
      <w:pPr>
        <w:ind w:left="1080" w:firstLine="0"/>
        <w:rPr>
          <w:rFonts w:ascii="system-ui" w:eastAsia="system-ui" w:hAnsi="system-ui" w:cs="system-ui"/>
          <w:b/>
          <w:bCs/>
        </w:rPr>
      </w:pPr>
      <w:r w:rsidRPr="00FE656C">
        <w:rPr>
          <w:b/>
          <w:bCs/>
        </w:rPr>
        <w:t>Export Excel File:</w:t>
      </w:r>
    </w:p>
    <w:p w14:paraId="59F89B2A" w14:textId="62E5801C" w:rsidR="007B7FF5" w:rsidRPr="00FE656C" w:rsidRDefault="2C0A10A6" w:rsidP="008C0C3E">
      <w:pPr>
        <w:pStyle w:val="ListParagraph"/>
        <w:numPr>
          <w:ilvl w:val="0"/>
          <w:numId w:val="21"/>
        </w:numPr>
        <w:rPr>
          <w:rFonts w:ascii="system-ui" w:eastAsia="system-ui" w:hAnsi="system-ui" w:cs="system-ui"/>
        </w:rPr>
      </w:pPr>
      <w:r w:rsidRPr="4C1DEC45">
        <w:t xml:space="preserve">The </w:t>
      </w:r>
      <w:r w:rsidR="1DCC4B55" w:rsidRPr="4C1DEC45">
        <w:t>Manager</w:t>
      </w:r>
      <w:r w:rsidRPr="4C1DEC45">
        <w:t xml:space="preserve"> or </w:t>
      </w:r>
      <w:r w:rsidR="7E686991" w:rsidRPr="4C1DEC45">
        <w:t>Admin</w:t>
      </w:r>
      <w:r w:rsidRPr="4C1DEC45">
        <w:t xml:space="preserve"> goes to the " Report" section.</w:t>
      </w:r>
    </w:p>
    <w:p w14:paraId="6FCF24BF" w14:textId="2784ACC4" w:rsidR="007B7FF5" w:rsidRPr="00FE656C" w:rsidRDefault="2C0A10A6" w:rsidP="008C0C3E">
      <w:pPr>
        <w:pStyle w:val="ListParagraph"/>
        <w:numPr>
          <w:ilvl w:val="0"/>
          <w:numId w:val="21"/>
        </w:numPr>
        <w:rPr>
          <w:rFonts w:ascii="system-ui" w:eastAsia="system-ui" w:hAnsi="system-ui" w:cs="system-ui"/>
        </w:rPr>
      </w:pPr>
      <w:r w:rsidRPr="4C1DEC45">
        <w:t>Selects the option to export certificate data to an Excel file.</w:t>
      </w:r>
    </w:p>
    <w:p w14:paraId="5380920D" w14:textId="61ACE2FC" w:rsidR="007B7FF5" w:rsidRPr="00FE656C" w:rsidRDefault="2C0A10A6" w:rsidP="008C0C3E">
      <w:pPr>
        <w:pStyle w:val="ListParagraph"/>
        <w:numPr>
          <w:ilvl w:val="0"/>
          <w:numId w:val="21"/>
        </w:numPr>
        <w:rPr>
          <w:rFonts w:ascii="system-ui" w:eastAsia="system-ui" w:hAnsi="system-ui" w:cs="system-ui"/>
        </w:rPr>
      </w:pPr>
      <w:r w:rsidRPr="4C1DEC45">
        <w:t>Choose the destination for the exported file.</w:t>
      </w:r>
    </w:p>
    <w:p w14:paraId="6D51F81C" w14:textId="77777777" w:rsidR="00592B2D" w:rsidRPr="00FE656C" w:rsidRDefault="2C0A10A6" w:rsidP="008C0C3E">
      <w:pPr>
        <w:pStyle w:val="ListParagraph"/>
        <w:numPr>
          <w:ilvl w:val="0"/>
          <w:numId w:val="21"/>
        </w:numPr>
        <w:rPr>
          <w:rFonts w:ascii="system-ui" w:eastAsia="system-ui" w:hAnsi="system-ui" w:cs="system-ui"/>
        </w:rPr>
      </w:pPr>
      <w:r w:rsidRPr="4C1DEC45">
        <w:t>The system generates the Excel file with the certificate data.</w:t>
      </w:r>
    </w:p>
    <w:p w14:paraId="7CA887BF" w14:textId="77777777" w:rsidR="00F850A0" w:rsidRDefault="00F850A0" w:rsidP="00FE656C">
      <w:pPr>
        <w:pStyle w:val="Tiucctrangmu"/>
      </w:pPr>
    </w:p>
    <w:p w14:paraId="1BE54815" w14:textId="778677A2" w:rsidR="007B7FF5" w:rsidRPr="00592B2D" w:rsidRDefault="5EEFE329" w:rsidP="00FE656C">
      <w:pPr>
        <w:pStyle w:val="Tiucctrangmu"/>
        <w:rPr>
          <w:rFonts w:ascii="system-ui" w:eastAsia="system-ui" w:hAnsi="system-ui" w:cs="system-ui"/>
        </w:rPr>
      </w:pPr>
      <w:r w:rsidRPr="3ED891BA">
        <w:t>Use Case 7: User Management</w:t>
      </w:r>
    </w:p>
    <w:p w14:paraId="43BBD2C7" w14:textId="7A6F8851" w:rsidR="007B7FF5" w:rsidRDefault="5EEFE329" w:rsidP="000E7C4F">
      <w:pPr>
        <w:ind w:left="1060" w:firstLine="0"/>
      </w:pPr>
      <w:r w:rsidRPr="4C1DEC45">
        <w:t xml:space="preserve">Actor: </w:t>
      </w:r>
      <w:r w:rsidR="7E686991" w:rsidRPr="4C1DEC45">
        <w:t>Admin</w:t>
      </w:r>
    </w:p>
    <w:p w14:paraId="421E8BC8" w14:textId="771D8073" w:rsidR="007B7FF5" w:rsidRDefault="5EEFE329" w:rsidP="000E7C4F">
      <w:pPr>
        <w:ind w:left="1060" w:firstLine="0"/>
      </w:pPr>
      <w:r w:rsidRPr="4C1DEC45">
        <w:t>Description</w:t>
      </w:r>
      <w:r w:rsidR="00B519BF" w:rsidRPr="00B519BF">
        <w:t xml:space="preserve"> </w:t>
      </w:r>
      <w:r w:rsidR="00B519BF" w:rsidRPr="4C1DEC45">
        <w:t xml:space="preserve">Users </w:t>
      </w:r>
      <w:r w:rsidRPr="4C1DEC45">
        <w:t>is responsible for managing user information, including updating, deleting, adding new users, and viewing the list of system users. The User Management system allows for the additional functionality of viewing login history.</w:t>
      </w:r>
    </w:p>
    <w:p w14:paraId="61625CAD" w14:textId="3F45750B" w:rsidR="007B7FF5" w:rsidRPr="00FE656C" w:rsidRDefault="5EEFE329" w:rsidP="000E7C4F">
      <w:pPr>
        <w:ind w:left="1060" w:firstLine="0"/>
      </w:pPr>
      <w:r w:rsidRPr="4C1DEC45">
        <w:t xml:space="preserve">Preconditions:The </w:t>
      </w:r>
      <w:r w:rsidR="7E686991" w:rsidRPr="4C1DEC45">
        <w:t>Admin</w:t>
      </w:r>
      <w:r w:rsidRPr="4C1DEC45">
        <w:t xml:space="preserve"> is authenticated and logged into the User Management application.</w:t>
      </w:r>
    </w:p>
    <w:p w14:paraId="58B894A9" w14:textId="550F12F5" w:rsidR="007B7FF5" w:rsidRDefault="5EEFE329" w:rsidP="000E7C4F">
      <w:pPr>
        <w:ind w:left="1060" w:firstLine="0"/>
      </w:pPr>
      <w:r w:rsidRPr="4C1DEC45">
        <w:t xml:space="preserve">Postconditions: The user data in the system is appropriately modified, added, or deleted based on the actions performed by the </w:t>
      </w:r>
      <w:r w:rsidR="7E686991" w:rsidRPr="4C1DEC45">
        <w:t>Admin</w:t>
      </w:r>
      <w:r w:rsidRPr="4C1DEC45">
        <w:t>.</w:t>
      </w:r>
    </w:p>
    <w:p w14:paraId="1D059081" w14:textId="6D713E09" w:rsidR="007B7FF5" w:rsidRDefault="5EEFE329" w:rsidP="000E7C4F">
      <w:pPr>
        <w:ind w:left="1060" w:firstLine="0"/>
      </w:pPr>
      <w:r w:rsidRPr="4C1DEC45">
        <w:t>Main Flow:</w:t>
      </w:r>
    </w:p>
    <w:p w14:paraId="395B9D79" w14:textId="710285AB" w:rsidR="007B7FF5" w:rsidRPr="00FE656C" w:rsidRDefault="5EEFE329" w:rsidP="00FE656C">
      <w:pPr>
        <w:ind w:left="1080" w:firstLine="0"/>
        <w:rPr>
          <w:rFonts w:ascii="system-ui" w:eastAsia="system-ui" w:hAnsi="system-ui" w:cs="system-ui"/>
          <w:b/>
          <w:bCs/>
        </w:rPr>
      </w:pPr>
      <w:r w:rsidRPr="00FE656C">
        <w:rPr>
          <w:b/>
          <w:bCs/>
        </w:rPr>
        <w:t>Update User Information:</w:t>
      </w:r>
    </w:p>
    <w:p w14:paraId="593B5A88" w14:textId="302E0E96" w:rsidR="007B7FF5" w:rsidRPr="00FE656C" w:rsidRDefault="5EEFE329" w:rsidP="008C0C3E">
      <w:pPr>
        <w:pStyle w:val="ListParagraph"/>
        <w:numPr>
          <w:ilvl w:val="0"/>
          <w:numId w:val="22"/>
        </w:numPr>
        <w:rPr>
          <w:rFonts w:ascii="system-ui" w:eastAsia="system-ui" w:hAnsi="system-ui" w:cs="system-ui"/>
        </w:rPr>
      </w:pPr>
      <w:r w:rsidRPr="4C1DEC45">
        <w:t xml:space="preserve">The </w:t>
      </w:r>
      <w:r w:rsidR="7E686991" w:rsidRPr="4C1DEC45">
        <w:t>Admin</w:t>
      </w:r>
      <w:r w:rsidRPr="4C1DEC45">
        <w:t xml:space="preserve"> navigates to the "User" section.</w:t>
      </w:r>
    </w:p>
    <w:p w14:paraId="7864A319" w14:textId="6D78D9D3" w:rsidR="007B7FF5" w:rsidRPr="00FE656C" w:rsidRDefault="5EEFE329" w:rsidP="008C0C3E">
      <w:pPr>
        <w:pStyle w:val="ListParagraph"/>
        <w:numPr>
          <w:ilvl w:val="0"/>
          <w:numId w:val="22"/>
        </w:numPr>
        <w:rPr>
          <w:rFonts w:ascii="system-ui" w:eastAsia="system-ui" w:hAnsi="system-ui" w:cs="system-ui"/>
        </w:rPr>
      </w:pPr>
      <w:r w:rsidRPr="4C1DEC45">
        <w:t>Selects the user to be updated.</w:t>
      </w:r>
    </w:p>
    <w:p w14:paraId="65DA5BCD" w14:textId="19104053" w:rsidR="007B7FF5" w:rsidRPr="00FE656C" w:rsidRDefault="5EEFE329" w:rsidP="008C0C3E">
      <w:pPr>
        <w:pStyle w:val="ListParagraph"/>
        <w:numPr>
          <w:ilvl w:val="0"/>
          <w:numId w:val="22"/>
        </w:numPr>
        <w:rPr>
          <w:rFonts w:ascii="system-ui" w:eastAsia="system-ui" w:hAnsi="system-ui" w:cs="system-ui"/>
        </w:rPr>
      </w:pPr>
      <w:r w:rsidRPr="4C1DEC45">
        <w:t>Modifies the relevant user information (e.g., Name, Age, Phone Number, Status).</w:t>
      </w:r>
    </w:p>
    <w:p w14:paraId="5C4846D3" w14:textId="62901975" w:rsidR="007B7FF5" w:rsidRPr="00FE656C" w:rsidRDefault="5EEFE329" w:rsidP="008C0C3E">
      <w:pPr>
        <w:pStyle w:val="ListParagraph"/>
        <w:numPr>
          <w:ilvl w:val="0"/>
          <w:numId w:val="22"/>
        </w:numPr>
        <w:rPr>
          <w:rFonts w:ascii="system-ui" w:eastAsia="system-ui" w:hAnsi="system-ui" w:cs="system-ui"/>
        </w:rPr>
      </w:pPr>
      <w:r w:rsidRPr="4C1DEC45">
        <w:t>Submits the updated information.</w:t>
      </w:r>
    </w:p>
    <w:p w14:paraId="6B2D5752" w14:textId="68955DBF" w:rsidR="007B7FF5" w:rsidRPr="00FE656C" w:rsidRDefault="5EEFE329" w:rsidP="008C0C3E">
      <w:pPr>
        <w:pStyle w:val="ListParagraph"/>
        <w:numPr>
          <w:ilvl w:val="0"/>
          <w:numId w:val="22"/>
        </w:numPr>
        <w:rPr>
          <w:rFonts w:ascii="system-ui" w:eastAsia="system-ui" w:hAnsi="system-ui" w:cs="system-ui"/>
        </w:rPr>
      </w:pPr>
      <w:r w:rsidRPr="4C1DEC45">
        <w:t>The system validates and updates the user details.</w:t>
      </w:r>
    </w:p>
    <w:p w14:paraId="64DEE2EC" w14:textId="51E8831A" w:rsidR="007B7FF5" w:rsidRPr="00FE656C" w:rsidRDefault="5EEFE329" w:rsidP="00FE656C">
      <w:pPr>
        <w:ind w:left="1080" w:firstLine="0"/>
        <w:rPr>
          <w:rFonts w:ascii="system-ui" w:eastAsia="system-ui" w:hAnsi="system-ui" w:cs="system-ui"/>
          <w:b/>
          <w:bCs/>
        </w:rPr>
      </w:pPr>
      <w:r w:rsidRPr="00FE656C">
        <w:rPr>
          <w:b/>
          <w:bCs/>
        </w:rPr>
        <w:t>Delete User:</w:t>
      </w:r>
    </w:p>
    <w:p w14:paraId="0ECA09FB" w14:textId="691E7B0E" w:rsidR="007B7FF5" w:rsidRPr="00FE656C" w:rsidRDefault="5EEFE329" w:rsidP="008C0C3E">
      <w:pPr>
        <w:pStyle w:val="ListParagraph"/>
        <w:numPr>
          <w:ilvl w:val="0"/>
          <w:numId w:val="23"/>
        </w:numPr>
        <w:rPr>
          <w:rFonts w:ascii="system-ui" w:eastAsia="system-ui" w:hAnsi="system-ui" w:cs="system-ui"/>
        </w:rPr>
      </w:pPr>
      <w:r w:rsidRPr="4C1DEC45">
        <w:t xml:space="preserve">The </w:t>
      </w:r>
      <w:r w:rsidR="7E686991" w:rsidRPr="4C1DEC45">
        <w:t>Admin</w:t>
      </w:r>
      <w:r w:rsidRPr="4C1DEC45">
        <w:t xml:space="preserve"> navigates to the "User" section.</w:t>
      </w:r>
    </w:p>
    <w:p w14:paraId="17F0CB3C" w14:textId="5F023AF9" w:rsidR="007B7FF5" w:rsidRPr="00FE656C" w:rsidRDefault="5EEFE329" w:rsidP="008C0C3E">
      <w:pPr>
        <w:pStyle w:val="ListParagraph"/>
        <w:numPr>
          <w:ilvl w:val="0"/>
          <w:numId w:val="23"/>
        </w:numPr>
        <w:rPr>
          <w:rFonts w:ascii="system-ui" w:eastAsia="system-ui" w:hAnsi="system-ui" w:cs="system-ui"/>
        </w:rPr>
      </w:pPr>
      <w:r w:rsidRPr="4C1DEC45">
        <w:t>Chooses the user to be deleted.</w:t>
      </w:r>
    </w:p>
    <w:p w14:paraId="50BA0BA5" w14:textId="3AC969B3" w:rsidR="007B7FF5" w:rsidRPr="00FE656C" w:rsidRDefault="5EEFE329" w:rsidP="008C0C3E">
      <w:pPr>
        <w:pStyle w:val="ListParagraph"/>
        <w:numPr>
          <w:ilvl w:val="0"/>
          <w:numId w:val="23"/>
        </w:numPr>
        <w:rPr>
          <w:rFonts w:ascii="system-ui" w:eastAsia="system-ui" w:hAnsi="system-ui" w:cs="system-ui"/>
        </w:rPr>
      </w:pPr>
      <w:r w:rsidRPr="4C1DEC45">
        <w:lastRenderedPageBreak/>
        <w:t>Confirms the deletion.</w:t>
      </w:r>
    </w:p>
    <w:p w14:paraId="2906B1C8" w14:textId="708DCC43" w:rsidR="007B7FF5" w:rsidRPr="00FE656C" w:rsidRDefault="5EEFE329" w:rsidP="008C0C3E">
      <w:pPr>
        <w:pStyle w:val="ListParagraph"/>
        <w:numPr>
          <w:ilvl w:val="0"/>
          <w:numId w:val="23"/>
        </w:numPr>
        <w:rPr>
          <w:rFonts w:ascii="system-ui" w:eastAsia="system-ui" w:hAnsi="system-ui" w:cs="system-ui"/>
        </w:rPr>
      </w:pPr>
      <w:r w:rsidRPr="4C1DEC45">
        <w:t>The system removes the selected user from the system.</w:t>
      </w:r>
    </w:p>
    <w:p w14:paraId="33D7DACD" w14:textId="6490882E" w:rsidR="007B7FF5" w:rsidRDefault="5EEFE329" w:rsidP="00FE656C">
      <w:pPr>
        <w:pStyle w:val="Tiucctrangmu"/>
        <w:rPr>
          <w:rFonts w:ascii="system-ui" w:eastAsia="system-ui" w:hAnsi="system-ui" w:cs="system-ui"/>
        </w:rPr>
      </w:pPr>
      <w:r w:rsidRPr="4C1DEC45">
        <w:t>Add New User:</w:t>
      </w:r>
    </w:p>
    <w:p w14:paraId="54F180B6" w14:textId="358E9747" w:rsidR="007B7FF5" w:rsidRPr="00FE656C" w:rsidRDefault="5EEFE329" w:rsidP="008C0C3E">
      <w:pPr>
        <w:pStyle w:val="ListParagraph"/>
        <w:numPr>
          <w:ilvl w:val="0"/>
          <w:numId w:val="24"/>
        </w:numPr>
        <w:rPr>
          <w:rFonts w:ascii="system-ui" w:eastAsia="system-ui" w:hAnsi="system-ui" w:cs="system-ui"/>
        </w:rPr>
      </w:pPr>
      <w:r w:rsidRPr="4C1DEC45">
        <w:t xml:space="preserve">The </w:t>
      </w:r>
      <w:r w:rsidR="7E686991" w:rsidRPr="4C1DEC45">
        <w:t>Admin</w:t>
      </w:r>
      <w:r w:rsidRPr="4C1DEC45">
        <w:t xml:space="preserve"> navigates to the "</w:t>
      </w:r>
      <w:r w:rsidR="2C8C5FDA" w:rsidRPr="4C1DEC45">
        <w:t xml:space="preserve"> User </w:t>
      </w:r>
      <w:r w:rsidRPr="4C1DEC45">
        <w:t>" section.</w:t>
      </w:r>
    </w:p>
    <w:p w14:paraId="6A76838C" w14:textId="4569B2D3" w:rsidR="007B7FF5" w:rsidRPr="00FE656C" w:rsidRDefault="5EEFE329" w:rsidP="008C0C3E">
      <w:pPr>
        <w:pStyle w:val="ListParagraph"/>
        <w:numPr>
          <w:ilvl w:val="0"/>
          <w:numId w:val="24"/>
        </w:numPr>
        <w:rPr>
          <w:rFonts w:ascii="system-ui" w:eastAsia="system-ui" w:hAnsi="system-ui" w:cs="system-ui"/>
        </w:rPr>
      </w:pPr>
      <w:r w:rsidRPr="4C1DEC45">
        <w:t>Fills in the required information for the new user (Name, Age, Phone Number, Status).</w:t>
      </w:r>
    </w:p>
    <w:p w14:paraId="7114D068" w14:textId="1DAF72F1" w:rsidR="007B7FF5" w:rsidRPr="00FE656C" w:rsidRDefault="5EEFE329" w:rsidP="008C0C3E">
      <w:pPr>
        <w:pStyle w:val="ListParagraph"/>
        <w:numPr>
          <w:ilvl w:val="0"/>
          <w:numId w:val="24"/>
        </w:numPr>
        <w:rPr>
          <w:rFonts w:ascii="system-ui" w:eastAsia="system-ui" w:hAnsi="system-ui" w:cs="system-ui"/>
        </w:rPr>
      </w:pPr>
      <w:r w:rsidRPr="4C1DEC45">
        <w:t>Submits the form.</w:t>
      </w:r>
    </w:p>
    <w:p w14:paraId="16A528DA" w14:textId="488F6985" w:rsidR="007B7FF5" w:rsidRPr="00FE656C" w:rsidRDefault="5EEFE329" w:rsidP="008C0C3E">
      <w:pPr>
        <w:pStyle w:val="ListParagraph"/>
        <w:numPr>
          <w:ilvl w:val="0"/>
          <w:numId w:val="24"/>
        </w:numPr>
        <w:rPr>
          <w:rFonts w:ascii="system-ui" w:eastAsia="system-ui" w:hAnsi="system-ui" w:cs="system-ui"/>
        </w:rPr>
      </w:pPr>
      <w:r w:rsidRPr="4C1DEC45">
        <w:t>The system validates the information and adds the new user to the system.</w:t>
      </w:r>
    </w:p>
    <w:p w14:paraId="15E04F06" w14:textId="593667FC" w:rsidR="007B7FF5" w:rsidRPr="00FE656C" w:rsidRDefault="5EEFE329" w:rsidP="00FE656C">
      <w:pPr>
        <w:ind w:left="1080" w:firstLine="0"/>
        <w:rPr>
          <w:rFonts w:ascii="system-ui" w:eastAsia="system-ui" w:hAnsi="system-ui" w:cs="system-ui"/>
          <w:b/>
          <w:bCs/>
        </w:rPr>
      </w:pPr>
      <w:r w:rsidRPr="00FE656C">
        <w:rPr>
          <w:b/>
          <w:bCs/>
        </w:rPr>
        <w:t>View List of System Users:</w:t>
      </w:r>
    </w:p>
    <w:p w14:paraId="22576766" w14:textId="4FC93E57" w:rsidR="007B7FF5" w:rsidRPr="00FE656C" w:rsidRDefault="5EEFE329" w:rsidP="008C0C3E">
      <w:pPr>
        <w:pStyle w:val="ListParagraph"/>
        <w:numPr>
          <w:ilvl w:val="0"/>
          <w:numId w:val="25"/>
        </w:numPr>
        <w:rPr>
          <w:rFonts w:ascii="system-ui" w:eastAsia="system-ui" w:hAnsi="system-ui" w:cs="system-ui"/>
        </w:rPr>
      </w:pPr>
      <w:r w:rsidRPr="4C1DEC45">
        <w:t xml:space="preserve">The </w:t>
      </w:r>
      <w:r w:rsidR="7E686991" w:rsidRPr="4C1DEC45">
        <w:t>Admin</w:t>
      </w:r>
      <w:r w:rsidRPr="4C1DEC45">
        <w:t xml:space="preserve"> navigates to the "</w:t>
      </w:r>
      <w:r w:rsidR="05CCA313" w:rsidRPr="4C1DEC45">
        <w:t xml:space="preserve"> User </w:t>
      </w:r>
      <w:r w:rsidRPr="4C1DEC45">
        <w:t>" section.</w:t>
      </w:r>
    </w:p>
    <w:p w14:paraId="77A5384F" w14:textId="5A1B2304" w:rsidR="007B7FF5" w:rsidRPr="00FE656C" w:rsidRDefault="5EEFE329" w:rsidP="008C0C3E">
      <w:pPr>
        <w:pStyle w:val="ListParagraph"/>
        <w:numPr>
          <w:ilvl w:val="0"/>
          <w:numId w:val="25"/>
        </w:numPr>
        <w:rPr>
          <w:rFonts w:ascii="system-ui" w:eastAsia="system-ui" w:hAnsi="system-ui" w:cs="system-ui"/>
        </w:rPr>
      </w:pPr>
      <w:r w:rsidRPr="4C1DEC45">
        <w:t>The system retrieves and displays the list of all system users.</w:t>
      </w:r>
    </w:p>
    <w:p w14:paraId="2ADBE489" w14:textId="7358090C" w:rsidR="007B7FF5" w:rsidRPr="00FE656C" w:rsidRDefault="5EEFE329" w:rsidP="00FE656C">
      <w:pPr>
        <w:ind w:left="1080" w:firstLine="0"/>
        <w:rPr>
          <w:rFonts w:ascii="system-ui" w:eastAsia="system-ui" w:hAnsi="system-ui" w:cs="system-ui"/>
          <w:b/>
          <w:bCs/>
        </w:rPr>
      </w:pPr>
      <w:r w:rsidRPr="00FE656C">
        <w:rPr>
          <w:b/>
          <w:bCs/>
        </w:rPr>
        <w:t>View Login History of a User:</w:t>
      </w:r>
    </w:p>
    <w:p w14:paraId="50433E4E" w14:textId="65621373" w:rsidR="007B7FF5" w:rsidRPr="00B519BF" w:rsidRDefault="5EEFE329" w:rsidP="008C0C3E">
      <w:pPr>
        <w:pStyle w:val="NoSpacing"/>
        <w:numPr>
          <w:ilvl w:val="0"/>
          <w:numId w:val="26"/>
        </w:numPr>
        <w:rPr>
          <w:rFonts w:eastAsia="system-ui"/>
        </w:rPr>
      </w:pPr>
      <w:r w:rsidRPr="00B519BF">
        <w:t xml:space="preserve">The </w:t>
      </w:r>
      <w:r w:rsidR="7E686991" w:rsidRPr="00B519BF">
        <w:t>Admin</w:t>
      </w:r>
      <w:r w:rsidRPr="00B519BF">
        <w:t xml:space="preserve"> navigates to the "</w:t>
      </w:r>
      <w:r w:rsidR="2174F6CB" w:rsidRPr="00B519BF">
        <w:t xml:space="preserve"> User </w:t>
      </w:r>
      <w:r w:rsidRPr="00B519BF">
        <w:t>" section.</w:t>
      </w:r>
    </w:p>
    <w:p w14:paraId="370A2FFF" w14:textId="255D543E" w:rsidR="007B7FF5" w:rsidRPr="00B519BF" w:rsidRDefault="5EEFE329" w:rsidP="008C0C3E">
      <w:pPr>
        <w:pStyle w:val="NoSpacing"/>
        <w:numPr>
          <w:ilvl w:val="0"/>
          <w:numId w:val="26"/>
        </w:numPr>
        <w:rPr>
          <w:rFonts w:eastAsia="system-ui"/>
        </w:rPr>
      </w:pPr>
      <w:r w:rsidRPr="00B519BF">
        <w:t>Selects the user for whom the login history needs to be viewed.</w:t>
      </w:r>
    </w:p>
    <w:p w14:paraId="1900DA7F" w14:textId="77777777" w:rsidR="00592B2D" w:rsidRDefault="5EEFE329" w:rsidP="008C0C3E">
      <w:pPr>
        <w:pStyle w:val="NoSpacing"/>
        <w:numPr>
          <w:ilvl w:val="0"/>
          <w:numId w:val="26"/>
        </w:numPr>
      </w:pPr>
      <w:r w:rsidRPr="00B519BF">
        <w:t>The system displays the login history for the selected user.</w:t>
      </w:r>
    </w:p>
    <w:p w14:paraId="29834F81" w14:textId="77777777" w:rsidR="00F850A0" w:rsidRDefault="00F850A0" w:rsidP="00FE656C">
      <w:pPr>
        <w:pStyle w:val="Tiucctrangmu"/>
        <w:ind w:left="1060" w:firstLine="0"/>
      </w:pPr>
    </w:p>
    <w:p w14:paraId="3746B347" w14:textId="686C9B00" w:rsidR="00B519BF" w:rsidRPr="00FE656C" w:rsidRDefault="00B519BF" w:rsidP="00FE656C">
      <w:pPr>
        <w:pStyle w:val="Tiucctrangmu"/>
        <w:ind w:left="1060" w:firstLine="0"/>
      </w:pPr>
      <w:r w:rsidRPr="00FE656C">
        <w:t>Use Case 8: Search for Students Using Multiple Criteria</w:t>
      </w:r>
      <w:r w:rsidRPr="00FE656C">
        <w:br/>
      </w:r>
      <w:r w:rsidRPr="00FE656C">
        <w:rPr>
          <w:b w:val="0"/>
        </w:rPr>
        <w:t>Actors: Admin, Manager, Employee</w:t>
      </w:r>
      <w:r w:rsidRPr="00FE656C">
        <w:t xml:space="preserve"> </w:t>
      </w:r>
    </w:p>
    <w:p w14:paraId="09175791" w14:textId="4FC3599F" w:rsidR="00B519BF" w:rsidRDefault="00B519BF" w:rsidP="00FE656C">
      <w:pPr>
        <w:pStyle w:val="NoSpacing"/>
        <w:ind w:left="1080" w:firstLine="0"/>
        <w:jc w:val="left"/>
      </w:pPr>
      <w:r>
        <w:t>Description</w:t>
      </w:r>
      <w:r w:rsidR="00FE656C">
        <w:t xml:space="preserve"> Users</w:t>
      </w:r>
      <w:r>
        <w:t xml:space="preserve"> initiate a search for students based on multiple criteria. </w:t>
      </w:r>
    </w:p>
    <w:p w14:paraId="113781B7" w14:textId="7707C214" w:rsidR="00FE656C" w:rsidRDefault="00B519BF" w:rsidP="00FE656C">
      <w:pPr>
        <w:pStyle w:val="NoSpacing"/>
        <w:ind w:left="1080" w:firstLine="0"/>
        <w:jc w:val="left"/>
      </w:pPr>
      <w:r>
        <w:t xml:space="preserve">Preconditions: </w:t>
      </w:r>
      <w:r w:rsidR="00FE656C">
        <w:t xml:space="preserve">Users </w:t>
      </w:r>
      <w:r>
        <w:t xml:space="preserve">are logged into the system. </w:t>
      </w:r>
    </w:p>
    <w:p w14:paraId="0112EE0D" w14:textId="55995440" w:rsidR="00B519BF" w:rsidRDefault="00B519BF" w:rsidP="00FE656C">
      <w:pPr>
        <w:pStyle w:val="NoSpacing"/>
        <w:ind w:left="1080" w:firstLine="0"/>
        <w:jc w:val="left"/>
      </w:pPr>
      <w:r>
        <w:t>Postconditions:</w:t>
      </w:r>
      <w:r w:rsidR="00FE656C" w:rsidRPr="00FE656C">
        <w:t xml:space="preserve"> </w:t>
      </w:r>
      <w:r w:rsidR="00FE656C">
        <w:t xml:space="preserve">Users </w:t>
      </w:r>
      <w:r>
        <w:t>receive the search results.</w:t>
      </w:r>
    </w:p>
    <w:p w14:paraId="07EBF81C" w14:textId="77777777" w:rsidR="00FE656C" w:rsidRDefault="00B519BF" w:rsidP="00FE656C">
      <w:pPr>
        <w:pStyle w:val="NoSpacing"/>
        <w:jc w:val="left"/>
      </w:pPr>
      <w:r>
        <w:t xml:space="preserve">Main Flow: </w:t>
      </w:r>
    </w:p>
    <w:p w14:paraId="4389545E" w14:textId="743707B3" w:rsidR="00FE656C" w:rsidRDefault="00FE656C" w:rsidP="008C0C3E">
      <w:pPr>
        <w:pStyle w:val="NoSpacing"/>
        <w:numPr>
          <w:ilvl w:val="0"/>
          <w:numId w:val="27"/>
        </w:numPr>
        <w:jc w:val="left"/>
      </w:pPr>
      <w:r>
        <w:t xml:space="preserve">Users </w:t>
      </w:r>
      <w:r w:rsidR="00B519BF">
        <w:t xml:space="preserve">navigate to the student management section. </w:t>
      </w:r>
    </w:p>
    <w:p w14:paraId="382DA667" w14:textId="1A4626A2" w:rsidR="00FE656C" w:rsidRDefault="00B519BF" w:rsidP="008C0C3E">
      <w:pPr>
        <w:pStyle w:val="NoSpacing"/>
        <w:numPr>
          <w:ilvl w:val="0"/>
          <w:numId w:val="27"/>
        </w:numPr>
        <w:jc w:val="left"/>
      </w:pPr>
      <w:r>
        <w:t>input the search query with multiple criteria.</w:t>
      </w:r>
    </w:p>
    <w:p w14:paraId="08DE13EF" w14:textId="0207B082" w:rsidR="00B519BF" w:rsidRDefault="00B519BF" w:rsidP="008C0C3E">
      <w:pPr>
        <w:pStyle w:val="NoSpacing"/>
        <w:numPr>
          <w:ilvl w:val="0"/>
          <w:numId w:val="27"/>
        </w:numPr>
        <w:jc w:val="left"/>
      </w:pPr>
      <w:r>
        <w:t>The system displays the search results in a table.</w:t>
      </w:r>
    </w:p>
    <w:p w14:paraId="344CC844" w14:textId="77777777" w:rsidR="00F850A0" w:rsidRDefault="00F850A0">
      <w:pPr>
        <w:spacing w:after="200"/>
        <w:ind w:firstLine="0"/>
        <w:jc w:val="left"/>
        <w:rPr>
          <w:b/>
          <w:bCs/>
        </w:rPr>
      </w:pPr>
      <w:r>
        <w:br w:type="page"/>
      </w:r>
    </w:p>
    <w:p w14:paraId="109A7FA8" w14:textId="2D8DCF0C" w:rsidR="008F7B80" w:rsidRDefault="008F7B80" w:rsidP="000E7C4F">
      <w:pPr>
        <w:pStyle w:val="Tiucctrangmu"/>
        <w:rPr>
          <w:bdr w:val="single" w:sz="2" w:space="0" w:color="D9D9E3" w:frame="1"/>
        </w:rPr>
      </w:pPr>
      <w:r>
        <w:lastRenderedPageBreak/>
        <w:t xml:space="preserve">Use Case 9: Sort </w:t>
      </w:r>
      <w:r w:rsidRPr="00FE656C">
        <w:t>S</w:t>
      </w:r>
      <w:r>
        <w:t>tudents Using Multiple Criteria</w:t>
      </w:r>
    </w:p>
    <w:p w14:paraId="7EC11721" w14:textId="22D25F00" w:rsidR="008F7B80" w:rsidRPr="000E7C4F" w:rsidRDefault="000E7C4F" w:rsidP="000E7C4F">
      <w:pPr>
        <w:ind w:left="360"/>
      </w:pPr>
      <w:r w:rsidRPr="000E7C4F">
        <w:t>Actors</w:t>
      </w:r>
      <w:r w:rsidR="008F7B80" w:rsidRPr="000E7C4F">
        <w:rPr>
          <w:b/>
        </w:rPr>
        <w:t>:</w:t>
      </w:r>
      <w:r w:rsidR="008F7B80" w:rsidRPr="000E7C4F">
        <w:t xml:space="preserve"> Admin,Manager,Employee</w:t>
      </w:r>
    </w:p>
    <w:p w14:paraId="50A142C6" w14:textId="7076CD88" w:rsidR="008F7B80" w:rsidRPr="000E7C4F" w:rsidRDefault="008F7B80" w:rsidP="000E7C4F">
      <w:pPr>
        <w:ind w:left="360"/>
      </w:pPr>
      <w:r w:rsidRPr="000E7C4F">
        <w:t>Description: Users initiate sorting of students by selecting sort criteria from a combo box. The system displays the sorted results on the system table.</w:t>
      </w:r>
    </w:p>
    <w:p w14:paraId="558B9473" w14:textId="38F6E948" w:rsidR="008F7B80" w:rsidRPr="000E7C4F" w:rsidRDefault="008F7B80" w:rsidP="000E7C4F">
      <w:pPr>
        <w:ind w:left="360"/>
      </w:pPr>
      <w:r w:rsidRPr="000E7C4F">
        <w:t>Preconditions:  Users are logged into the system.</w:t>
      </w:r>
    </w:p>
    <w:p w14:paraId="40AB8E29" w14:textId="12CC6298" w:rsidR="008F7B80" w:rsidRPr="000E7C4F" w:rsidRDefault="008F7B80" w:rsidP="000E7C4F">
      <w:pPr>
        <w:ind w:left="360"/>
      </w:pPr>
      <w:r w:rsidRPr="000E7C4F">
        <w:t>Post Condition: Users receive the sorted results based on the selected criteria.</w:t>
      </w:r>
    </w:p>
    <w:p w14:paraId="45EF1E96" w14:textId="4432188E" w:rsidR="008F7B80" w:rsidRPr="000E7C4F" w:rsidRDefault="008F7B80" w:rsidP="000E7C4F">
      <w:pPr>
        <w:pStyle w:val="NoSpacing"/>
        <w:jc w:val="left"/>
      </w:pPr>
      <w:r w:rsidRPr="000E7C4F">
        <w:t xml:space="preserve">Main Flow: </w:t>
      </w:r>
    </w:p>
    <w:p w14:paraId="175E1A6A" w14:textId="242BD588" w:rsidR="008F7B80" w:rsidRPr="000E7C4F" w:rsidRDefault="008F7B80" w:rsidP="008C0C3E">
      <w:pPr>
        <w:pStyle w:val="ListParagraph"/>
        <w:numPr>
          <w:ilvl w:val="0"/>
          <w:numId w:val="28"/>
        </w:numPr>
        <w:ind w:left="1780"/>
      </w:pPr>
      <w:r w:rsidRPr="000E7C4F">
        <w:t>Users navigate to the student management section.</w:t>
      </w:r>
    </w:p>
    <w:p w14:paraId="10281360" w14:textId="77777777" w:rsidR="008F7B80" w:rsidRPr="000E7C4F" w:rsidRDefault="008F7B80" w:rsidP="008C0C3E">
      <w:pPr>
        <w:pStyle w:val="ListParagraph"/>
        <w:numPr>
          <w:ilvl w:val="0"/>
          <w:numId w:val="28"/>
        </w:numPr>
        <w:ind w:left="1780"/>
      </w:pPr>
      <w:r w:rsidRPr="000E7C4F">
        <w:t>Users select the sorting criteria from the combo box.</w:t>
      </w:r>
    </w:p>
    <w:p w14:paraId="6C7C0C8F" w14:textId="77777777" w:rsidR="008F7B80" w:rsidRPr="000E7C4F" w:rsidRDefault="008F7B80" w:rsidP="008C0C3E">
      <w:pPr>
        <w:pStyle w:val="ListParagraph"/>
        <w:numPr>
          <w:ilvl w:val="0"/>
          <w:numId w:val="28"/>
        </w:numPr>
        <w:ind w:left="1780"/>
      </w:pPr>
      <w:r w:rsidRPr="000E7C4F">
        <w:t>The system sorts the list of students based on the selected criteria.</w:t>
      </w:r>
    </w:p>
    <w:p w14:paraId="6DFABD1D" w14:textId="77777777" w:rsidR="008F7B80" w:rsidRPr="000E7C4F" w:rsidRDefault="008F7B80" w:rsidP="008C0C3E">
      <w:pPr>
        <w:pStyle w:val="ListParagraph"/>
        <w:numPr>
          <w:ilvl w:val="0"/>
          <w:numId w:val="28"/>
        </w:numPr>
        <w:ind w:left="1780"/>
      </w:pPr>
      <w:r w:rsidRPr="000E7C4F">
        <w:t>The system displays the sorted results in a table.</w:t>
      </w:r>
    </w:p>
    <w:p w14:paraId="4735E26B" w14:textId="77777777" w:rsidR="008F7B80" w:rsidRPr="000E7C4F" w:rsidRDefault="008F7B80" w:rsidP="008F7B80">
      <w:pPr>
        <w:pBdr>
          <w:bottom w:val="single" w:sz="6" w:space="1" w:color="auto"/>
        </w:pBdr>
        <w:spacing w:after="0" w:line="240" w:lineRule="auto"/>
        <w:ind w:firstLine="0"/>
        <w:jc w:val="center"/>
        <w:rPr>
          <w:rFonts w:ascii="Arial" w:hAnsi="Arial" w:cs="Arial"/>
          <w:vanish/>
          <w:color w:val="auto"/>
          <w:sz w:val="16"/>
          <w:szCs w:val="16"/>
        </w:rPr>
      </w:pPr>
      <w:r w:rsidRPr="000E7C4F">
        <w:rPr>
          <w:rFonts w:ascii="Arial" w:hAnsi="Arial" w:cs="Arial"/>
          <w:vanish/>
          <w:color w:val="auto"/>
          <w:sz w:val="16"/>
          <w:szCs w:val="16"/>
        </w:rPr>
        <w:t>Top of Form</w:t>
      </w:r>
    </w:p>
    <w:p w14:paraId="7C0B2B36" w14:textId="77777777" w:rsidR="008F7B80" w:rsidRPr="000E7C4F" w:rsidRDefault="008F7B80" w:rsidP="008F7B80">
      <w:pPr>
        <w:pStyle w:val="NoSpacing"/>
        <w:ind w:left="720" w:firstLine="0"/>
        <w:jc w:val="left"/>
      </w:pPr>
    </w:p>
    <w:p w14:paraId="0E476B85" w14:textId="361997A7" w:rsidR="00FE39E8" w:rsidRDefault="00FE39E8" w:rsidP="00FE39E8">
      <w:pPr>
        <w:pStyle w:val="Chng"/>
        <w:keepNext/>
        <w:ind w:firstLine="0"/>
      </w:pPr>
      <w:r>
        <w:rPr>
          <w:noProof/>
          <w:lang w:val="en-US"/>
        </w:rPr>
        <w:lastRenderedPageBreak/>
        <w:drawing>
          <wp:inline distT="0" distB="0" distL="0" distR="0" wp14:anchorId="3122EE70" wp14:editId="4E3CBC3F">
            <wp:extent cx="5791392" cy="684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scase.png"/>
                    <pic:cNvPicPr/>
                  </pic:nvPicPr>
                  <pic:blipFill>
                    <a:blip r:embed="rId33">
                      <a:extLst>
                        <a:ext uri="{28A0092B-C50C-407E-A947-70E740481C1C}">
                          <a14:useLocalDpi xmlns:a14="http://schemas.microsoft.com/office/drawing/2010/main" val="0"/>
                        </a:ext>
                      </a:extLst>
                    </a:blip>
                    <a:stretch>
                      <a:fillRect/>
                    </a:stretch>
                  </pic:blipFill>
                  <pic:spPr>
                    <a:xfrm>
                      <a:off x="0" y="0"/>
                      <a:ext cx="5793697" cy="6851201"/>
                    </a:xfrm>
                    <a:prstGeom prst="rect">
                      <a:avLst/>
                    </a:prstGeom>
                  </pic:spPr>
                </pic:pic>
              </a:graphicData>
            </a:graphic>
          </wp:inline>
        </w:drawing>
      </w:r>
    </w:p>
    <w:p w14:paraId="7DD05564" w14:textId="6A77A7A5" w:rsidR="007B7FF5" w:rsidRDefault="00FE39E8" w:rsidP="00A0791E">
      <w:pPr>
        <w:pStyle w:val="Caption"/>
      </w:pPr>
      <w:bookmarkStart w:id="182" w:name="_Toc153233653"/>
      <w:bookmarkStart w:id="183" w:name="_Toc153234048"/>
      <w:bookmarkStart w:id="184" w:name="_Toc153264131"/>
      <w:bookmarkStart w:id="185" w:name="_Toc153264173"/>
      <w:bookmarkStart w:id="186" w:name="_Toc153367098"/>
      <w:bookmarkStart w:id="187" w:name="_Toc153712868"/>
      <w:r>
        <w:t xml:space="preserve">Figure </w:t>
      </w:r>
      <w:fldSimple w:instr=" SEQ Figure__ \* ARABIC ">
        <w:r w:rsidR="00D81A57">
          <w:rPr>
            <w:noProof/>
          </w:rPr>
          <w:t>16</w:t>
        </w:r>
        <w:bookmarkEnd w:id="182"/>
        <w:bookmarkEnd w:id="183"/>
        <w:bookmarkEnd w:id="184"/>
        <w:bookmarkEnd w:id="185"/>
      </w:fldSimple>
      <w:r w:rsidR="00202A3F">
        <w:rPr>
          <w:noProof/>
        </w:rPr>
        <w:t>:</w:t>
      </w:r>
      <w:r w:rsidR="0029216D">
        <w:rPr>
          <w:noProof/>
        </w:rPr>
        <w:t xml:space="preserve"> </w:t>
      </w:r>
      <w:r w:rsidR="009F3118">
        <w:rPr>
          <w:noProof/>
        </w:rPr>
        <w:t xml:space="preserve"> </w:t>
      </w:r>
      <w:r w:rsidR="0029216D">
        <w:rPr>
          <w:noProof/>
        </w:rPr>
        <w:t>General Uses Case</w:t>
      </w:r>
      <w:bookmarkEnd w:id="186"/>
      <w:r w:rsidR="003500CD">
        <w:rPr>
          <w:noProof/>
        </w:rPr>
        <w:t xml:space="preserve"> Diagram</w:t>
      </w:r>
      <w:bookmarkEnd w:id="187"/>
    </w:p>
    <w:p w14:paraId="7620C8A0" w14:textId="3314A590" w:rsidR="3ED891BA" w:rsidRDefault="78D01FE6" w:rsidP="00ED4600">
      <w:pPr>
        <w:pStyle w:val="Heading2"/>
      </w:pPr>
      <w:bookmarkStart w:id="188" w:name="_Toc1458641138"/>
      <w:bookmarkStart w:id="189" w:name="_Toc1738124396"/>
      <w:bookmarkStart w:id="190" w:name="_Toc349829443"/>
      <w:bookmarkStart w:id="191" w:name="_Toc674452591"/>
      <w:bookmarkStart w:id="192" w:name="_Toc153712843"/>
      <w:r>
        <w:lastRenderedPageBreak/>
        <w:t>3</w:t>
      </w:r>
      <w:r w:rsidR="291A2292">
        <w:t>.3 Entity-Relationship Diagram</w:t>
      </w:r>
      <w:bookmarkEnd w:id="188"/>
      <w:bookmarkEnd w:id="189"/>
      <w:bookmarkEnd w:id="190"/>
      <w:bookmarkEnd w:id="191"/>
      <w:bookmarkEnd w:id="192"/>
    </w:p>
    <w:p w14:paraId="01758883" w14:textId="123839CE" w:rsidR="007B7FF5" w:rsidRDefault="415624DB" w:rsidP="4C1DEC45">
      <w:pPr>
        <w:ind w:left="360"/>
        <w:rPr>
          <w:rFonts w:ascii="system-ui" w:eastAsia="system-ui" w:hAnsi="system-ui" w:cs="system-ui"/>
          <w:b/>
          <w:bCs/>
        </w:rPr>
      </w:pPr>
      <w:r w:rsidRPr="3ED891BA">
        <w:rPr>
          <w:color w:val="auto"/>
        </w:rPr>
        <w:t>Student Table:</w:t>
      </w:r>
    </w:p>
    <w:p w14:paraId="36624445" w14:textId="3802BD81" w:rsidR="007B7FF5" w:rsidRDefault="415624DB" w:rsidP="6BECC0CD">
      <w:pPr>
        <w:ind w:left="360"/>
        <w:rPr>
          <w:rFonts w:ascii="system-ui" w:eastAsia="system-ui" w:hAnsi="system-ui" w:cs="system-ui"/>
          <w:b/>
          <w:bCs/>
        </w:rPr>
      </w:pPr>
      <w:r w:rsidRPr="4C1DEC45">
        <w:t>Attributes:</w:t>
      </w:r>
    </w:p>
    <w:p w14:paraId="7FB18B7E" w14:textId="2E514854" w:rsidR="007B7FF5" w:rsidRDefault="415624DB" w:rsidP="008C0C3E">
      <w:pPr>
        <w:pStyle w:val="ListParagraph"/>
        <w:numPr>
          <w:ilvl w:val="1"/>
          <w:numId w:val="5"/>
        </w:numPr>
        <w:rPr>
          <w:rFonts w:ascii="system-ui" w:eastAsia="system-ui" w:hAnsi="system-ui" w:cs="system-ui"/>
        </w:rPr>
      </w:pPr>
      <w:r>
        <w:t>ID: Primary Key, uniquely identifies each student.</w:t>
      </w:r>
    </w:p>
    <w:p w14:paraId="1EB2B74B" w14:textId="2E92BB14" w:rsidR="007B7FF5" w:rsidRDefault="415624DB" w:rsidP="008C0C3E">
      <w:pPr>
        <w:pStyle w:val="ListParagraph"/>
        <w:numPr>
          <w:ilvl w:val="1"/>
          <w:numId w:val="5"/>
        </w:numPr>
        <w:rPr>
          <w:rFonts w:ascii="system-ui" w:eastAsia="system-ui" w:hAnsi="system-ui" w:cs="system-ui"/>
        </w:rPr>
      </w:pPr>
      <w:r>
        <w:t>Name: Stores the name of the student.</w:t>
      </w:r>
    </w:p>
    <w:p w14:paraId="1216346A" w14:textId="74461956" w:rsidR="007B7FF5" w:rsidRDefault="415624DB" w:rsidP="008C0C3E">
      <w:pPr>
        <w:pStyle w:val="ListParagraph"/>
        <w:numPr>
          <w:ilvl w:val="1"/>
          <w:numId w:val="5"/>
        </w:numPr>
        <w:rPr>
          <w:rFonts w:ascii="system-ui" w:eastAsia="system-ui" w:hAnsi="system-ui" w:cs="system-ui"/>
        </w:rPr>
      </w:pPr>
      <w:r>
        <w:t>BeginningYear and EndYear: Capture the academic years of the student.</w:t>
      </w:r>
    </w:p>
    <w:p w14:paraId="34D3B57D" w14:textId="2C5376F6" w:rsidR="007B7FF5" w:rsidRDefault="415624DB" w:rsidP="008C0C3E">
      <w:pPr>
        <w:pStyle w:val="ListParagraph"/>
        <w:numPr>
          <w:ilvl w:val="1"/>
          <w:numId w:val="5"/>
        </w:numPr>
        <w:rPr>
          <w:rFonts w:ascii="system-ui" w:eastAsia="system-ui" w:hAnsi="system-ui" w:cs="system-ui"/>
        </w:rPr>
      </w:pPr>
      <w:r>
        <w:t>Major: Represents the major of the student.</w:t>
      </w:r>
    </w:p>
    <w:p w14:paraId="5C3BE8DE" w14:textId="2DFE7547" w:rsidR="007B7FF5" w:rsidRDefault="415624DB" w:rsidP="008C0C3E">
      <w:pPr>
        <w:pStyle w:val="ListParagraph"/>
        <w:numPr>
          <w:ilvl w:val="1"/>
          <w:numId w:val="5"/>
        </w:numPr>
        <w:rPr>
          <w:rFonts w:ascii="system-ui" w:eastAsia="system-ui" w:hAnsi="system-ui" w:cs="system-ui"/>
        </w:rPr>
      </w:pPr>
      <w:r>
        <w:t>EducationQuality: Indicates the quality of education.</w:t>
      </w:r>
    </w:p>
    <w:p w14:paraId="18B72C7C" w14:textId="3EDB5DFE" w:rsidR="007B7FF5" w:rsidRDefault="415624DB" w:rsidP="008C0C3E">
      <w:pPr>
        <w:pStyle w:val="ListParagraph"/>
        <w:numPr>
          <w:ilvl w:val="1"/>
          <w:numId w:val="5"/>
        </w:numPr>
        <w:rPr>
          <w:rFonts w:ascii="system-ui" w:eastAsia="system-ui" w:hAnsi="system-ui" w:cs="system-ui"/>
        </w:rPr>
      </w:pPr>
      <w:r>
        <w:t>Phone: Stores the phone number of the student.</w:t>
      </w:r>
    </w:p>
    <w:p w14:paraId="2D9E4860" w14:textId="37C64C24" w:rsidR="007B7FF5" w:rsidRDefault="415624DB" w:rsidP="6BECC0CD">
      <w:pPr>
        <w:ind w:left="360"/>
        <w:rPr>
          <w:rFonts w:ascii="system-ui" w:eastAsia="system-ui" w:hAnsi="system-ui" w:cs="system-ui"/>
          <w:b/>
          <w:bCs/>
        </w:rPr>
      </w:pPr>
      <w:r w:rsidRPr="4C1DEC45">
        <w:t>Reasoning:</w:t>
      </w:r>
    </w:p>
    <w:p w14:paraId="1CDA8A46" w14:textId="11B910C6" w:rsidR="00460FAE" w:rsidRPr="002825DB" w:rsidRDefault="11A621EE" w:rsidP="002825DB">
      <w:r w:rsidRPr="4C1DEC45">
        <w:t>The Student table serves as the core entity to store comprehensive information about each student. The ID acts as the primary key to uniquely identify each student. The cascading delete constraint ensures that when a student is deleted, all associated certificates are also deleted, maintaining data integrity.</w:t>
      </w:r>
    </w:p>
    <w:p w14:paraId="2CD10D71" w14:textId="4A89A061" w:rsidR="007B7FF5" w:rsidRDefault="415624DB" w:rsidP="4C1DEC45">
      <w:pPr>
        <w:ind w:left="360"/>
        <w:rPr>
          <w:rFonts w:ascii="system-ui" w:eastAsia="system-ui" w:hAnsi="system-ui" w:cs="system-ui"/>
          <w:b/>
          <w:bCs/>
        </w:rPr>
      </w:pPr>
      <w:r w:rsidRPr="3ED891BA">
        <w:rPr>
          <w:color w:val="auto"/>
        </w:rPr>
        <w:t>UserManagement Table:</w:t>
      </w:r>
    </w:p>
    <w:p w14:paraId="2F3717A4" w14:textId="1E3B5AC3" w:rsidR="007B7FF5" w:rsidRDefault="415624DB" w:rsidP="6BECC0CD">
      <w:pPr>
        <w:ind w:left="360"/>
        <w:rPr>
          <w:rFonts w:ascii="system-ui" w:eastAsia="system-ui" w:hAnsi="system-ui" w:cs="system-ui"/>
          <w:b/>
          <w:bCs/>
        </w:rPr>
      </w:pPr>
      <w:r w:rsidRPr="4C1DEC45">
        <w:t>Attributes:</w:t>
      </w:r>
    </w:p>
    <w:p w14:paraId="6A976207" w14:textId="497B4681" w:rsidR="007B7FF5" w:rsidRDefault="415624DB" w:rsidP="008C0C3E">
      <w:pPr>
        <w:pStyle w:val="ListParagraph"/>
        <w:numPr>
          <w:ilvl w:val="1"/>
          <w:numId w:val="6"/>
        </w:numPr>
        <w:rPr>
          <w:rFonts w:ascii="system-ui" w:eastAsia="system-ui" w:hAnsi="system-ui" w:cs="system-ui"/>
        </w:rPr>
      </w:pPr>
      <w:r>
        <w:t>UserID: Primary Key, uniquely identifies each user.</w:t>
      </w:r>
    </w:p>
    <w:p w14:paraId="56591910" w14:textId="5BE92A30" w:rsidR="007B7FF5" w:rsidRDefault="415624DB" w:rsidP="008C0C3E">
      <w:pPr>
        <w:pStyle w:val="ListParagraph"/>
        <w:numPr>
          <w:ilvl w:val="1"/>
          <w:numId w:val="6"/>
        </w:numPr>
        <w:rPr>
          <w:rFonts w:ascii="system-ui" w:eastAsia="system-ui" w:hAnsi="system-ui" w:cs="system-ui"/>
        </w:rPr>
      </w:pPr>
      <w:r>
        <w:t>UserName: Stores the username of the user.</w:t>
      </w:r>
    </w:p>
    <w:p w14:paraId="3E7C41FE" w14:textId="010FA9F4" w:rsidR="007B7FF5" w:rsidRDefault="415624DB" w:rsidP="008C0C3E">
      <w:pPr>
        <w:pStyle w:val="ListParagraph"/>
        <w:numPr>
          <w:ilvl w:val="1"/>
          <w:numId w:val="6"/>
        </w:numPr>
        <w:rPr>
          <w:rFonts w:ascii="system-ui" w:eastAsia="system-ui" w:hAnsi="system-ui" w:cs="system-ui"/>
        </w:rPr>
      </w:pPr>
      <w:r>
        <w:t>Password: Stores the hashed password for security.</w:t>
      </w:r>
    </w:p>
    <w:p w14:paraId="42CE2692" w14:textId="6BBD3FB3" w:rsidR="007B7FF5" w:rsidRDefault="415624DB" w:rsidP="008C0C3E">
      <w:pPr>
        <w:pStyle w:val="ListParagraph"/>
        <w:numPr>
          <w:ilvl w:val="1"/>
          <w:numId w:val="6"/>
        </w:numPr>
        <w:rPr>
          <w:rFonts w:ascii="system-ui" w:eastAsia="system-ui" w:hAnsi="system-ui" w:cs="system-ui"/>
        </w:rPr>
      </w:pPr>
      <w:r>
        <w:t>ProfilePicture: Stores the path to the user's profile picture.</w:t>
      </w:r>
    </w:p>
    <w:p w14:paraId="520FF35E" w14:textId="7B366631" w:rsidR="007B7FF5" w:rsidRDefault="415624DB" w:rsidP="008C0C3E">
      <w:pPr>
        <w:pStyle w:val="ListParagraph"/>
        <w:numPr>
          <w:ilvl w:val="1"/>
          <w:numId w:val="6"/>
        </w:numPr>
        <w:rPr>
          <w:rFonts w:ascii="system-ui" w:eastAsia="system-ui" w:hAnsi="system-ui" w:cs="system-ui"/>
        </w:rPr>
      </w:pPr>
      <w:r>
        <w:t>Age and PhoneNumber: Capture additional user details.</w:t>
      </w:r>
    </w:p>
    <w:p w14:paraId="215E57DF" w14:textId="7E1E1ACB" w:rsidR="007B7FF5" w:rsidRDefault="415624DB" w:rsidP="008C0C3E">
      <w:pPr>
        <w:pStyle w:val="ListParagraph"/>
        <w:numPr>
          <w:ilvl w:val="1"/>
          <w:numId w:val="6"/>
        </w:numPr>
        <w:rPr>
          <w:rFonts w:ascii="system-ui" w:eastAsia="system-ui" w:hAnsi="system-ui" w:cs="system-ui"/>
        </w:rPr>
      </w:pPr>
      <w:r>
        <w:t>Status: Represents whether the user is blocked or not (0: Normal, 1: Blocked).</w:t>
      </w:r>
    </w:p>
    <w:p w14:paraId="739904DA" w14:textId="4DC2F5A3" w:rsidR="007B7FF5" w:rsidRDefault="415624DB" w:rsidP="008C0C3E">
      <w:pPr>
        <w:pStyle w:val="ListParagraph"/>
        <w:numPr>
          <w:ilvl w:val="1"/>
          <w:numId w:val="6"/>
        </w:numPr>
        <w:rPr>
          <w:rFonts w:ascii="system-ui" w:eastAsia="system-ui" w:hAnsi="system-ui" w:cs="system-ui"/>
        </w:rPr>
      </w:pPr>
      <w:r>
        <w:t xml:space="preserve">UserRole: Represents the role of the user (0: </w:t>
      </w:r>
      <w:r w:rsidR="7E686991">
        <w:t>Admin</w:t>
      </w:r>
      <w:r>
        <w:t xml:space="preserve">, 1: </w:t>
      </w:r>
      <w:r w:rsidR="1DCC4B55">
        <w:t>Manager</w:t>
      </w:r>
      <w:r>
        <w:t xml:space="preserve">, 2: </w:t>
      </w:r>
      <w:r w:rsidR="38DC001B">
        <w:t>Employee</w:t>
      </w:r>
      <w:r>
        <w:t>).</w:t>
      </w:r>
    </w:p>
    <w:p w14:paraId="2ED0AEBF" w14:textId="68B9916D" w:rsidR="007B7FF5" w:rsidRDefault="4AE9A9EF" w:rsidP="4C1DEC45">
      <w:pPr>
        <w:ind w:left="360" w:firstLine="0"/>
      </w:pPr>
      <w:r w:rsidRPr="4C1DEC45">
        <w:t xml:space="preserve">  </w:t>
      </w:r>
      <w:r w:rsidR="00207DC2">
        <w:tab/>
      </w:r>
      <w:r w:rsidRPr="4C1DEC45">
        <w:t xml:space="preserve">      </w:t>
      </w:r>
      <w:r w:rsidR="415624DB" w:rsidRPr="4C1DEC45">
        <w:t>Reasoning:</w:t>
      </w:r>
    </w:p>
    <w:p w14:paraId="3EE9CC14" w14:textId="6D180A93" w:rsidR="345F6CA0" w:rsidRDefault="345F6CA0" w:rsidP="4C1DEC45">
      <w:r w:rsidRPr="4C1DEC45">
        <w:t xml:space="preserve">The UserManagement table is the central repository for handling user-related information, where each user is uniquely identified by their UserID, designated as the primary key. Ensuring data integrity, a cascading delete constraint is implemented. This </w:t>
      </w:r>
      <w:r w:rsidRPr="4C1DEC45">
        <w:lastRenderedPageBreak/>
        <w:t>constraint guarantees that when a user is deleted, all associated login history records are also removed.</w:t>
      </w:r>
    </w:p>
    <w:p w14:paraId="4B444776" w14:textId="03C52B97" w:rsidR="4C1DEC45" w:rsidRDefault="345F6CA0" w:rsidP="002825DB">
      <w:r w:rsidRPr="4C1DEC45">
        <w:t xml:space="preserve">Two essential attributes, Status and UserRole, play crucial roles in user management. The Status attribute allows </w:t>
      </w:r>
      <w:r w:rsidR="7E686991" w:rsidRPr="4C1DEC45">
        <w:t>Admin</w:t>
      </w:r>
      <w:r w:rsidRPr="4C1DEC45">
        <w:t xml:space="preserve"> to block users, controlling their access to the system. On the other hand, the UserRole attribute facilitates the assignment of different roles to users, dictating their access levels and permissions within the system.</w:t>
      </w:r>
    </w:p>
    <w:p w14:paraId="73CD332E" w14:textId="3E081C8C" w:rsidR="007B7FF5" w:rsidRDefault="415624DB" w:rsidP="4C1DEC45">
      <w:pPr>
        <w:ind w:left="360"/>
        <w:rPr>
          <w:rFonts w:ascii="system-ui" w:eastAsia="system-ui" w:hAnsi="system-ui" w:cs="system-ui"/>
          <w:b/>
          <w:bCs/>
        </w:rPr>
      </w:pPr>
      <w:r w:rsidRPr="3ED891BA">
        <w:rPr>
          <w:color w:val="auto"/>
        </w:rPr>
        <w:t>LoginHistory Table:</w:t>
      </w:r>
    </w:p>
    <w:p w14:paraId="79ACBAC8" w14:textId="787C6BDA" w:rsidR="007B7FF5" w:rsidRDefault="415624DB" w:rsidP="6BECC0CD">
      <w:pPr>
        <w:ind w:left="360"/>
        <w:rPr>
          <w:rFonts w:ascii="system-ui" w:eastAsia="system-ui" w:hAnsi="system-ui" w:cs="system-ui"/>
          <w:b/>
          <w:bCs/>
        </w:rPr>
      </w:pPr>
      <w:r w:rsidRPr="4C1DEC45">
        <w:t>Attributes:</w:t>
      </w:r>
    </w:p>
    <w:p w14:paraId="7C6E130B" w14:textId="47E802B4" w:rsidR="007B7FF5" w:rsidRDefault="415624DB" w:rsidP="008C0C3E">
      <w:pPr>
        <w:pStyle w:val="ListParagraph"/>
        <w:numPr>
          <w:ilvl w:val="1"/>
          <w:numId w:val="4"/>
        </w:numPr>
        <w:rPr>
          <w:rFonts w:ascii="system-ui" w:eastAsia="system-ui" w:hAnsi="system-ui" w:cs="system-ui"/>
        </w:rPr>
      </w:pPr>
      <w:r>
        <w:t>LoginHistoryID: Primary Key, uniquely identifies each login history record.</w:t>
      </w:r>
    </w:p>
    <w:p w14:paraId="00DB2467" w14:textId="0C04ABB6" w:rsidR="007B7FF5" w:rsidRDefault="415624DB" w:rsidP="008C0C3E">
      <w:pPr>
        <w:pStyle w:val="ListParagraph"/>
        <w:numPr>
          <w:ilvl w:val="1"/>
          <w:numId w:val="4"/>
        </w:numPr>
        <w:rPr>
          <w:rFonts w:ascii="system-ui" w:eastAsia="system-ui" w:hAnsi="system-ui" w:cs="system-ui"/>
        </w:rPr>
      </w:pPr>
      <w:r>
        <w:t>UserID: Foreign Key, referencing the UserID in the UserManagement table.</w:t>
      </w:r>
    </w:p>
    <w:p w14:paraId="1CCAC92D" w14:textId="6EA85080" w:rsidR="007B7FF5" w:rsidRDefault="415624DB" w:rsidP="008C0C3E">
      <w:pPr>
        <w:pStyle w:val="ListParagraph"/>
        <w:numPr>
          <w:ilvl w:val="1"/>
          <w:numId w:val="4"/>
        </w:numPr>
        <w:rPr>
          <w:rFonts w:ascii="system-ui" w:eastAsia="system-ui" w:hAnsi="system-ui" w:cs="system-ui"/>
        </w:rPr>
      </w:pPr>
      <w:r>
        <w:t>TimeLogin: Records the timestamp of user logins.</w:t>
      </w:r>
    </w:p>
    <w:p w14:paraId="5DCA58CE" w14:textId="06F75B87" w:rsidR="4C1DEC45" w:rsidRPr="00460FAE" w:rsidRDefault="415624DB" w:rsidP="00460FAE">
      <w:pPr>
        <w:ind w:left="360"/>
        <w:rPr>
          <w:rFonts w:ascii="system-ui" w:eastAsia="system-ui" w:hAnsi="system-ui" w:cs="system-ui"/>
          <w:b/>
          <w:bCs/>
        </w:rPr>
      </w:pPr>
      <w:r w:rsidRPr="4C1DEC45">
        <w:t>Reasoning:</w:t>
      </w:r>
    </w:p>
    <w:p w14:paraId="79360CA7" w14:textId="6CB84E7A" w:rsidR="4DDDA8EC" w:rsidRDefault="4DDDA8EC" w:rsidP="4C1DEC45">
      <w:r w:rsidRPr="4C1DEC45">
        <w:t>The LoginHistory table is responsible for tracking the login history of users. Each login event is uniquely identified by the LoginHistoryID, serving as the primary key for these records. Establishing a foreign key relationship with the UserID allows for a one-to-many connection, enabling multiple login history records for each user.</w:t>
      </w:r>
    </w:p>
    <w:p w14:paraId="5B8FDD25" w14:textId="3E25E10D" w:rsidR="4C1DEC45" w:rsidRDefault="4DDDA8EC" w:rsidP="002825DB">
      <w:r w:rsidRPr="4C1DEC45">
        <w:t>In the context of data consistency, a crucial mechanism is in place: when a user is deleted, the associated login history records are also deleted. This ensures that the database maintains a coherent and consistent state, avoiding orphaned records and preserving the interconnected relationship between user data and login history.</w:t>
      </w:r>
    </w:p>
    <w:p w14:paraId="4D2B00C3" w14:textId="55661675" w:rsidR="007B7FF5" w:rsidRDefault="415624DB" w:rsidP="4C1DEC45">
      <w:pPr>
        <w:ind w:left="360"/>
        <w:rPr>
          <w:rFonts w:ascii="system-ui" w:eastAsia="system-ui" w:hAnsi="system-ui" w:cs="system-ui"/>
          <w:b/>
          <w:bCs/>
        </w:rPr>
      </w:pPr>
      <w:r w:rsidRPr="3ED891BA">
        <w:rPr>
          <w:color w:val="auto"/>
        </w:rPr>
        <w:t>CertificateManagement Table:</w:t>
      </w:r>
    </w:p>
    <w:p w14:paraId="1CFF33CD" w14:textId="7730776B" w:rsidR="007B7FF5" w:rsidRDefault="415624DB" w:rsidP="6BECC0CD">
      <w:pPr>
        <w:ind w:left="360"/>
        <w:rPr>
          <w:rFonts w:ascii="system-ui" w:eastAsia="system-ui" w:hAnsi="system-ui" w:cs="system-ui"/>
          <w:b/>
          <w:bCs/>
        </w:rPr>
      </w:pPr>
      <w:r w:rsidRPr="4C1DEC45">
        <w:t>Attributes:</w:t>
      </w:r>
    </w:p>
    <w:p w14:paraId="6D0DD7EC" w14:textId="1B435C3A" w:rsidR="007B7FF5" w:rsidRDefault="415624DB" w:rsidP="008C0C3E">
      <w:pPr>
        <w:pStyle w:val="ListParagraph"/>
        <w:numPr>
          <w:ilvl w:val="1"/>
          <w:numId w:val="3"/>
        </w:numPr>
        <w:rPr>
          <w:rFonts w:ascii="system-ui" w:eastAsia="system-ui" w:hAnsi="system-ui" w:cs="system-ui"/>
        </w:rPr>
      </w:pPr>
      <w:r>
        <w:t>CertificateID: Primary Key, uniquely identifies each certificate.</w:t>
      </w:r>
    </w:p>
    <w:p w14:paraId="3179854B" w14:textId="6F604F9B" w:rsidR="007B7FF5" w:rsidRDefault="415624DB" w:rsidP="008C0C3E">
      <w:pPr>
        <w:pStyle w:val="ListParagraph"/>
        <w:numPr>
          <w:ilvl w:val="1"/>
          <w:numId w:val="3"/>
        </w:numPr>
        <w:rPr>
          <w:rFonts w:ascii="system-ui" w:eastAsia="system-ui" w:hAnsi="system-ui" w:cs="system-ui"/>
        </w:rPr>
      </w:pPr>
      <w:r>
        <w:t>StudentID: Foreign Key, referencing the ID in the Student table.</w:t>
      </w:r>
    </w:p>
    <w:p w14:paraId="2167E8A5" w14:textId="315D7828" w:rsidR="007B7FF5" w:rsidRDefault="415624DB" w:rsidP="008C0C3E">
      <w:pPr>
        <w:pStyle w:val="ListParagraph"/>
        <w:numPr>
          <w:ilvl w:val="1"/>
          <w:numId w:val="3"/>
        </w:numPr>
        <w:rPr>
          <w:rFonts w:ascii="system-ui" w:eastAsia="system-ui" w:hAnsi="system-ui" w:cs="system-ui"/>
        </w:rPr>
      </w:pPr>
      <w:r>
        <w:t>CertificateName: Stores the name of the certificate.</w:t>
      </w:r>
    </w:p>
    <w:p w14:paraId="619577E4" w14:textId="06BED254" w:rsidR="007B7FF5" w:rsidRDefault="415624DB" w:rsidP="008C0C3E">
      <w:pPr>
        <w:pStyle w:val="ListParagraph"/>
        <w:numPr>
          <w:ilvl w:val="1"/>
          <w:numId w:val="3"/>
        </w:numPr>
      </w:pPr>
      <w:r>
        <w:t>IssueDate,</w:t>
      </w:r>
      <w:r w:rsidR="69B06B61">
        <w:t xml:space="preserve">: The date in which the certificate is issue </w:t>
      </w:r>
    </w:p>
    <w:p w14:paraId="61D2675A" w14:textId="5ED9D9BC" w:rsidR="007B7FF5" w:rsidRDefault="415624DB" w:rsidP="008C0C3E">
      <w:pPr>
        <w:pStyle w:val="ListParagraph"/>
        <w:numPr>
          <w:ilvl w:val="1"/>
          <w:numId w:val="3"/>
        </w:numPr>
      </w:pPr>
      <w:r>
        <w:t>ExpiryDate</w:t>
      </w:r>
      <w:r w:rsidR="0A894A0C">
        <w:t>: The date in which the certificate is expired</w:t>
      </w:r>
    </w:p>
    <w:p w14:paraId="1B2A024B" w14:textId="0123B2AB" w:rsidR="007B7FF5" w:rsidRDefault="415624DB" w:rsidP="008C0C3E">
      <w:pPr>
        <w:pStyle w:val="ListParagraph"/>
        <w:numPr>
          <w:ilvl w:val="1"/>
          <w:numId w:val="3"/>
        </w:numPr>
      </w:pPr>
      <w:r>
        <w:lastRenderedPageBreak/>
        <w:t>Grade:</w:t>
      </w:r>
      <w:r w:rsidR="5DC0E345">
        <w:t xml:space="preserve"> The grade of the certificate </w:t>
      </w:r>
      <w:r>
        <w:t xml:space="preserve"> </w:t>
      </w:r>
    </w:p>
    <w:p w14:paraId="4C49468A" w14:textId="2B097211" w:rsidR="007B7FF5" w:rsidRDefault="415624DB" w:rsidP="6BECC0CD">
      <w:pPr>
        <w:ind w:left="360"/>
        <w:rPr>
          <w:rFonts w:ascii="system-ui" w:eastAsia="system-ui" w:hAnsi="system-ui" w:cs="system-ui"/>
          <w:b/>
          <w:bCs/>
        </w:rPr>
      </w:pPr>
      <w:r w:rsidRPr="4C1DEC45">
        <w:t>Reasoning:</w:t>
      </w:r>
    </w:p>
    <w:p w14:paraId="211B8513" w14:textId="62F91E9C" w:rsidR="456795CD" w:rsidRDefault="456795CD" w:rsidP="4C1DEC45">
      <w:r w:rsidRPr="4C1DEC45">
        <w:t>The CertificateManagement table serves as the repository for managing information related to certificates. Each certificate is uniquely identified by the CertificateID, which acts as the primary key for these records. Creating a foreign key relationship with StudentID establishes a link to the Student table, ensuring that certificates are associated with specific students.</w:t>
      </w:r>
    </w:p>
    <w:p w14:paraId="18B34F31" w14:textId="727959FE" w:rsidR="00E76A82" w:rsidRDefault="002825DB" w:rsidP="002825DB">
      <w:pPr>
        <w:jc w:val="left"/>
      </w:pPr>
      <w:r>
        <w:rPr>
          <w:noProof/>
        </w:rPr>
        <w:drawing>
          <wp:anchor distT="0" distB="0" distL="114300" distR="114300" simplePos="0" relativeHeight="251669504" behindDoc="0" locked="0" layoutInCell="1" allowOverlap="1" wp14:anchorId="0D627DCC" wp14:editId="2431C879">
            <wp:simplePos x="0" y="0"/>
            <wp:positionH relativeFrom="margin">
              <wp:align>center</wp:align>
            </wp:positionH>
            <wp:positionV relativeFrom="paragraph">
              <wp:posOffset>861967</wp:posOffset>
            </wp:positionV>
            <wp:extent cx="3311525" cy="3790950"/>
            <wp:effectExtent l="0" t="0" r="3175" b="0"/>
            <wp:wrapTopAndBottom/>
            <wp:docPr id="244258914" name="Picture 24425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t="3038" r="1151" b="782"/>
                    <a:stretch/>
                  </pic:blipFill>
                  <pic:spPr bwMode="auto">
                    <a:xfrm>
                      <a:off x="0" y="0"/>
                      <a:ext cx="3311525" cy="379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56795CD">
        <w:t xml:space="preserve">To uphold data integrity, a crucial mechanism is implemented: when a student is deleted, the associated certificates are also deleted. This ensures that the </w:t>
      </w:r>
      <w:r w:rsidR="5DA1DA78">
        <w:t>Databa maintains</w:t>
      </w:r>
      <w:r w:rsidR="456795CD">
        <w:t xml:space="preserve"> data consistency by preventing orphaned records and preserving the interconnected relationship between student data and certificates.</w:t>
      </w:r>
    </w:p>
    <w:p w14:paraId="0A5C2801" w14:textId="44ACBD6A" w:rsidR="00E76A82" w:rsidRDefault="00E76A82" w:rsidP="00A0791E">
      <w:pPr>
        <w:pStyle w:val="Caption"/>
      </w:pPr>
      <w:bookmarkStart w:id="193" w:name="_Toc153264174"/>
      <w:bookmarkStart w:id="194" w:name="_Toc153367099"/>
      <w:bookmarkStart w:id="195" w:name="_Toc153712869"/>
      <w:r>
        <w:t xml:space="preserve">Figure </w:t>
      </w:r>
      <w:fldSimple w:instr=" SEQ Figure__ \* ARABIC ">
        <w:r w:rsidR="00D81A57">
          <w:rPr>
            <w:noProof/>
          </w:rPr>
          <w:t>17</w:t>
        </w:r>
        <w:bookmarkEnd w:id="193"/>
        <w:bookmarkEnd w:id="194"/>
      </w:fldSimple>
      <w:r w:rsidR="00460FAE">
        <w:rPr>
          <w:noProof/>
        </w:rPr>
        <w:t>:</w:t>
      </w:r>
      <w:r w:rsidR="003500CD">
        <w:rPr>
          <w:noProof/>
        </w:rPr>
        <w:t xml:space="preserve">  Entity Diagram</w:t>
      </w:r>
      <w:bookmarkEnd w:id="195"/>
    </w:p>
    <w:p w14:paraId="54F9450F" w14:textId="71F66D8C" w:rsidR="00E76A82" w:rsidRDefault="00E76A82" w:rsidP="00E76A82">
      <w:pPr>
        <w:pStyle w:val="Heading2"/>
      </w:pPr>
      <w:bookmarkStart w:id="196" w:name="_Toc1521272276"/>
    </w:p>
    <w:p w14:paraId="6124FAA9" w14:textId="4A5C7639" w:rsidR="00E76A82" w:rsidRPr="000E0B9A" w:rsidRDefault="00E76A82" w:rsidP="000E0B9A">
      <w:pPr>
        <w:spacing w:after="200"/>
        <w:ind w:firstLine="0"/>
        <w:jc w:val="left"/>
        <w:rPr>
          <w:b/>
          <w:bCs/>
          <w:sz w:val="32"/>
          <w:szCs w:val="32"/>
        </w:rPr>
      </w:pPr>
      <w:r>
        <w:br w:type="page"/>
      </w:r>
    </w:p>
    <w:p w14:paraId="4A7C78BB" w14:textId="40420E49" w:rsidR="0012241F" w:rsidRPr="0012241F" w:rsidRDefault="536E302B" w:rsidP="0012241F">
      <w:pPr>
        <w:pStyle w:val="Heading2"/>
        <w:rPr>
          <w:sz w:val="26"/>
          <w:szCs w:val="26"/>
        </w:rPr>
      </w:pPr>
      <w:bookmarkStart w:id="197" w:name="_Toc153712844"/>
      <w:r w:rsidRPr="28540120">
        <w:lastRenderedPageBreak/>
        <w:t>3.4 Demonstration</w:t>
      </w:r>
      <w:bookmarkEnd w:id="196"/>
      <w:bookmarkEnd w:id="197"/>
    </w:p>
    <w:tbl>
      <w:tblPr>
        <w:tblStyle w:val="TableGrid"/>
        <w:tblW w:w="0" w:type="auto"/>
        <w:tblLook w:val="04A0" w:firstRow="1" w:lastRow="0" w:firstColumn="1" w:lastColumn="0" w:noHBand="0" w:noVBand="1"/>
      </w:tblPr>
      <w:tblGrid>
        <w:gridCol w:w="3326"/>
        <w:gridCol w:w="5775"/>
      </w:tblGrid>
      <w:tr w:rsidR="008B37C7" w14:paraId="34D1030F" w14:textId="77777777" w:rsidTr="00943784">
        <w:trPr>
          <w:trHeight w:val="300"/>
        </w:trPr>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095DEC17" w14:textId="50AA3BB1" w:rsidR="00A0791E" w:rsidRDefault="00A0791E" w:rsidP="28540120">
            <w:pPr>
              <w:ind w:firstLine="0"/>
              <w:jc w:val="left"/>
              <w:rPr>
                <w:lang w:val="vi"/>
              </w:rPr>
            </w:pPr>
            <w:r w:rsidRPr="28540120">
              <w:rPr>
                <w:lang w:val="vi"/>
              </w:rPr>
              <w:t>Specific Description</w:t>
            </w:r>
          </w:p>
        </w:tc>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1CE08423" w14:textId="6C9A4F8C" w:rsidR="00A0791E" w:rsidRPr="00A0791E" w:rsidRDefault="00A0791E" w:rsidP="00A0791E">
            <w:pPr>
              <w:spacing w:after="0"/>
              <w:ind w:firstLine="53"/>
              <w:jc w:val="center"/>
            </w:pPr>
            <w:r>
              <w:t>User Interface</w:t>
            </w:r>
          </w:p>
        </w:tc>
      </w:tr>
      <w:tr w:rsidR="008B37C7" w14:paraId="583F0188" w14:textId="77777777" w:rsidTr="00943784">
        <w:trPr>
          <w:trHeight w:val="3930"/>
        </w:trPr>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3DD8F2EB" w14:textId="4B9B3D6D" w:rsidR="00A0791E" w:rsidRDefault="00A0791E" w:rsidP="28540120">
            <w:pPr>
              <w:ind w:firstLine="0"/>
              <w:jc w:val="left"/>
            </w:pPr>
            <w:r>
              <w:t xml:space="preserve">Login Interface: </w:t>
            </w:r>
          </w:p>
          <w:p w14:paraId="516429B0" w14:textId="16304B03" w:rsidR="00A0791E" w:rsidRDefault="00A0791E" w:rsidP="28540120">
            <w:pPr>
              <w:ind w:firstLine="0"/>
              <w:jc w:val="left"/>
            </w:pPr>
            <w:r w:rsidRPr="28540120">
              <w:t>This interface serves as the authentication gateway, facilitating user access to the system through the provision of individualized credentials. To gain entry, users are required to enter both their designated username and password</w:t>
            </w:r>
            <w:r>
              <w:t xml:space="preserve"> </w:t>
            </w:r>
          </w:p>
        </w:tc>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4EDE1F65" w14:textId="786CD3D6" w:rsidR="00A0791E" w:rsidRDefault="00A0791E" w:rsidP="003500CD">
            <w:pPr>
              <w:keepNext/>
              <w:ind w:firstLine="0"/>
              <w:jc w:val="left"/>
            </w:pPr>
            <w:r w:rsidRPr="00A0791E">
              <w:rPr>
                <w:noProof/>
              </w:rPr>
              <w:drawing>
                <wp:inline distT="0" distB="0" distL="0" distR="0" wp14:anchorId="0207A997" wp14:editId="7B01A83F">
                  <wp:extent cx="3529965" cy="2313305"/>
                  <wp:effectExtent l="0" t="0" r="0" b="0"/>
                  <wp:docPr id="4787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5312" name=""/>
                          <pic:cNvPicPr/>
                        </pic:nvPicPr>
                        <pic:blipFill>
                          <a:blip r:embed="rId35"/>
                          <a:stretch>
                            <a:fillRect/>
                          </a:stretch>
                        </pic:blipFill>
                        <pic:spPr>
                          <a:xfrm>
                            <a:off x="0" y="0"/>
                            <a:ext cx="3529965" cy="2313305"/>
                          </a:xfrm>
                          <a:prstGeom prst="rect">
                            <a:avLst/>
                          </a:prstGeom>
                        </pic:spPr>
                      </pic:pic>
                    </a:graphicData>
                  </a:graphic>
                </wp:inline>
              </w:drawing>
            </w:r>
          </w:p>
          <w:p w14:paraId="3A67509D" w14:textId="034A68C8" w:rsidR="00A0791E" w:rsidRDefault="00A0791E" w:rsidP="00A0791E">
            <w:pPr>
              <w:pStyle w:val="Caption"/>
            </w:pPr>
            <w:bookmarkStart w:id="198" w:name="_Toc153712870"/>
            <w:r>
              <w:t xml:space="preserve">Figure </w:t>
            </w:r>
            <w:fldSimple w:instr=" SEQ Figure__ \* ARABIC ">
              <w:r w:rsidR="00D81A57">
                <w:rPr>
                  <w:noProof/>
                </w:rPr>
                <w:t>18</w:t>
              </w:r>
            </w:fldSimple>
            <w:r>
              <w:rPr>
                <w:noProof/>
              </w:rPr>
              <w:t>:</w:t>
            </w:r>
            <w:r>
              <w:t xml:space="preserve">  Login Interface</w:t>
            </w:r>
            <w:bookmarkEnd w:id="198"/>
          </w:p>
          <w:p w14:paraId="1DB989B8" w14:textId="70036F9F" w:rsidR="00A0791E" w:rsidRDefault="00A0791E" w:rsidP="28540120">
            <w:pPr>
              <w:ind w:firstLine="0"/>
              <w:jc w:val="left"/>
            </w:pPr>
          </w:p>
        </w:tc>
      </w:tr>
      <w:tr w:rsidR="008B37C7" w14:paraId="0AB06AF5" w14:textId="77777777" w:rsidTr="00943784">
        <w:trPr>
          <w:trHeight w:val="300"/>
        </w:trPr>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0C5A78BE" w14:textId="2416A418" w:rsidR="00A0791E" w:rsidRDefault="00A0791E" w:rsidP="28540120">
            <w:pPr>
              <w:ind w:firstLine="0"/>
              <w:jc w:val="left"/>
            </w:pPr>
            <w:r>
              <w:t xml:space="preserve">Students Managment Interface:  </w:t>
            </w:r>
          </w:p>
          <w:p w14:paraId="17BB5952" w14:textId="53C7B2D8" w:rsidR="00A0791E" w:rsidRDefault="00A0791E" w:rsidP="008658E4">
            <w:pPr>
              <w:ind w:firstLine="0"/>
              <w:jc w:val="left"/>
            </w:pPr>
            <w:r>
              <w:t xml:space="preserve">In this section, the management student operation is used. Various crud operations can be used to modify student information, and users can search for students using various criteria. </w:t>
            </w:r>
            <w:r w:rsidR="008658E4">
              <w:t>Beside that, Export or import a list of student is a approach handle data student</w:t>
            </w:r>
          </w:p>
        </w:tc>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39685D3D" w14:textId="18BE5A58" w:rsidR="00A0791E" w:rsidRDefault="00A0791E" w:rsidP="003500CD">
            <w:pPr>
              <w:keepNext/>
              <w:ind w:firstLine="0"/>
              <w:jc w:val="left"/>
            </w:pPr>
            <w:r w:rsidRPr="00A0791E">
              <w:rPr>
                <w:noProof/>
              </w:rPr>
              <w:drawing>
                <wp:inline distT="0" distB="0" distL="0" distR="0" wp14:anchorId="599CACAC" wp14:editId="6A991FFE">
                  <wp:extent cx="3529965" cy="2179320"/>
                  <wp:effectExtent l="0" t="0" r="0" b="0"/>
                  <wp:docPr id="75038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86853" name=""/>
                          <pic:cNvPicPr/>
                        </pic:nvPicPr>
                        <pic:blipFill>
                          <a:blip r:embed="rId36"/>
                          <a:stretch>
                            <a:fillRect/>
                          </a:stretch>
                        </pic:blipFill>
                        <pic:spPr>
                          <a:xfrm>
                            <a:off x="0" y="0"/>
                            <a:ext cx="3529965" cy="2179320"/>
                          </a:xfrm>
                          <a:prstGeom prst="rect">
                            <a:avLst/>
                          </a:prstGeom>
                        </pic:spPr>
                      </pic:pic>
                    </a:graphicData>
                  </a:graphic>
                </wp:inline>
              </w:drawing>
            </w:r>
          </w:p>
          <w:p w14:paraId="0B0BB518" w14:textId="3BE53189" w:rsidR="00A0791E" w:rsidRDefault="00A0791E" w:rsidP="00A0791E">
            <w:pPr>
              <w:pStyle w:val="Caption"/>
            </w:pPr>
            <w:bookmarkStart w:id="199" w:name="_Toc153712871"/>
            <w:r>
              <w:t xml:space="preserve">Figure </w:t>
            </w:r>
            <w:fldSimple w:instr=" SEQ Figure__ \* ARABIC ">
              <w:r w:rsidR="00D81A57">
                <w:rPr>
                  <w:noProof/>
                </w:rPr>
                <w:t>19</w:t>
              </w:r>
            </w:fldSimple>
            <w:r>
              <w:rPr>
                <w:noProof/>
              </w:rPr>
              <w:t>:</w:t>
            </w:r>
            <w:r>
              <w:t xml:space="preserve">  Student Management Interface</w:t>
            </w:r>
            <w:bookmarkEnd w:id="199"/>
          </w:p>
        </w:tc>
      </w:tr>
      <w:tr w:rsidR="008B37C7" w14:paraId="06BEAECB" w14:textId="77777777" w:rsidTr="00943784">
        <w:trPr>
          <w:trHeight w:val="300"/>
        </w:trPr>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37F1F657" w14:textId="30C3367C" w:rsidR="00A0791E" w:rsidRDefault="00A0791E" w:rsidP="28540120">
            <w:pPr>
              <w:ind w:firstLine="0"/>
              <w:jc w:val="left"/>
            </w:pPr>
            <w:r>
              <w:lastRenderedPageBreak/>
              <w:t xml:space="preserve">User Managment Interface: </w:t>
            </w:r>
          </w:p>
          <w:p w14:paraId="0BD4CE81" w14:textId="0BE13067" w:rsidR="00A0791E" w:rsidRDefault="00A0791E" w:rsidP="28540120">
            <w:pPr>
              <w:ind w:firstLine="0"/>
              <w:jc w:val="left"/>
            </w:pPr>
            <w:r>
              <w:t>In this section, the management user operation is used. Various crud operations can be used to modify user information, and users can found bases on different criterial</w:t>
            </w:r>
          </w:p>
        </w:tc>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5E261264" w14:textId="50EACFEB" w:rsidR="00A0791E" w:rsidRDefault="00A0791E" w:rsidP="003500CD">
            <w:pPr>
              <w:keepNext/>
              <w:ind w:firstLine="0"/>
              <w:jc w:val="left"/>
            </w:pPr>
            <w:r w:rsidRPr="00A0791E">
              <w:rPr>
                <w:noProof/>
              </w:rPr>
              <w:drawing>
                <wp:inline distT="0" distB="0" distL="0" distR="0" wp14:anchorId="5B373E24" wp14:editId="7157C7C3">
                  <wp:extent cx="3529965" cy="2179320"/>
                  <wp:effectExtent l="0" t="0" r="0" b="0"/>
                  <wp:docPr id="20707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33049" name=""/>
                          <pic:cNvPicPr/>
                        </pic:nvPicPr>
                        <pic:blipFill>
                          <a:blip r:embed="rId37"/>
                          <a:stretch>
                            <a:fillRect/>
                          </a:stretch>
                        </pic:blipFill>
                        <pic:spPr>
                          <a:xfrm>
                            <a:off x="0" y="0"/>
                            <a:ext cx="3529965" cy="2179320"/>
                          </a:xfrm>
                          <a:prstGeom prst="rect">
                            <a:avLst/>
                          </a:prstGeom>
                        </pic:spPr>
                      </pic:pic>
                    </a:graphicData>
                  </a:graphic>
                </wp:inline>
              </w:drawing>
            </w:r>
          </w:p>
          <w:p w14:paraId="2683F005" w14:textId="336B00A1" w:rsidR="00A0791E" w:rsidRDefault="00A0791E" w:rsidP="00A0791E">
            <w:pPr>
              <w:pStyle w:val="Caption"/>
            </w:pPr>
            <w:bookmarkStart w:id="200" w:name="_Toc153712872"/>
            <w:r>
              <w:t xml:space="preserve">Figure </w:t>
            </w:r>
            <w:fldSimple w:instr=" SEQ Figure__ \* ARABIC ">
              <w:r w:rsidR="00D81A57">
                <w:rPr>
                  <w:noProof/>
                </w:rPr>
                <w:t>20</w:t>
              </w:r>
            </w:fldSimple>
            <w:r>
              <w:rPr>
                <w:noProof/>
              </w:rPr>
              <w:t>:</w:t>
            </w:r>
            <w:r>
              <w:t xml:space="preserve"> User Management Interface</w:t>
            </w:r>
            <w:bookmarkEnd w:id="200"/>
          </w:p>
        </w:tc>
      </w:tr>
      <w:tr w:rsidR="008B37C7" w14:paraId="6C9CEEF6" w14:textId="77777777" w:rsidTr="00943784">
        <w:trPr>
          <w:trHeight w:val="300"/>
        </w:trPr>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4EF2464B" w14:textId="2B4C1FCB" w:rsidR="00A0791E" w:rsidRDefault="00A0791E" w:rsidP="28540120">
            <w:pPr>
              <w:ind w:firstLine="0"/>
              <w:jc w:val="left"/>
            </w:pPr>
            <w:r>
              <w:t>Student detail Managment Interface:</w:t>
            </w:r>
          </w:p>
          <w:p w14:paraId="7151C7F2" w14:textId="61339AB3" w:rsidR="00A0791E" w:rsidRDefault="00A0791E" w:rsidP="28540120">
            <w:pPr>
              <w:ind w:firstLine="0"/>
              <w:jc w:val="left"/>
            </w:pPr>
            <w:r>
              <w:t xml:space="preserve">In the student detail section, the user can see the student's details and the student certificate. In this section, the user can perform CRUD operations on the student certificate.  </w:t>
            </w:r>
          </w:p>
        </w:tc>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03E07851" w14:textId="78941B05" w:rsidR="00A0791E" w:rsidRDefault="008B37C7" w:rsidP="00D40FA5">
            <w:pPr>
              <w:keepNext/>
              <w:ind w:firstLine="0"/>
              <w:jc w:val="left"/>
            </w:pPr>
            <w:r>
              <w:rPr>
                <w:noProof/>
              </w:rPr>
              <w:drawing>
                <wp:inline distT="0" distB="0" distL="0" distR="0" wp14:anchorId="2532EFA8" wp14:editId="118FD789">
                  <wp:extent cx="3529965" cy="2104443"/>
                  <wp:effectExtent l="0" t="0" r="0" b="0"/>
                  <wp:docPr id="166147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0862" cy="2134786"/>
                          </a:xfrm>
                          <a:prstGeom prst="rect">
                            <a:avLst/>
                          </a:prstGeom>
                          <a:noFill/>
                        </pic:spPr>
                      </pic:pic>
                    </a:graphicData>
                  </a:graphic>
                </wp:inline>
              </w:drawing>
            </w:r>
          </w:p>
          <w:p w14:paraId="5F0A5F1A" w14:textId="52F32C8C" w:rsidR="00A0791E" w:rsidRDefault="00A0791E" w:rsidP="00A0791E">
            <w:pPr>
              <w:pStyle w:val="Caption"/>
            </w:pPr>
            <w:bookmarkStart w:id="201" w:name="_Toc153712873"/>
            <w:r>
              <w:t xml:space="preserve">Figure </w:t>
            </w:r>
            <w:fldSimple w:instr=" SEQ Figure__ \* ARABIC ">
              <w:r w:rsidR="00D81A57">
                <w:rPr>
                  <w:noProof/>
                </w:rPr>
                <w:t>21</w:t>
              </w:r>
            </w:fldSimple>
            <w:r>
              <w:rPr>
                <w:noProof/>
              </w:rPr>
              <w:t>:</w:t>
            </w:r>
            <w:r>
              <w:t xml:space="preserve"> Student Detail Interface</w:t>
            </w:r>
            <w:bookmarkEnd w:id="201"/>
          </w:p>
        </w:tc>
      </w:tr>
      <w:tr w:rsidR="008B37C7" w14:paraId="56C389CD" w14:textId="77777777" w:rsidTr="00943784">
        <w:trPr>
          <w:trHeight w:val="300"/>
        </w:trPr>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6FA0D993" w14:textId="77777777" w:rsidR="00A0791E" w:rsidRDefault="00943784" w:rsidP="28540120">
            <w:pPr>
              <w:ind w:firstLine="0"/>
              <w:jc w:val="left"/>
            </w:pPr>
            <w:r w:rsidRPr="00943784">
              <w:lastRenderedPageBreak/>
              <w:t>Add A New Student Interface</w:t>
            </w:r>
            <w:r>
              <w:t>:</w:t>
            </w:r>
          </w:p>
          <w:p w14:paraId="02A3C47D" w14:textId="3054D89C" w:rsidR="00943784" w:rsidRDefault="00943784" w:rsidP="28540120">
            <w:pPr>
              <w:ind w:firstLine="0"/>
              <w:jc w:val="left"/>
            </w:pPr>
            <w:r>
              <w:t>The user can enter all fields of student such name of student, phone, major, .. and enter submit button in order to add a new student</w:t>
            </w:r>
          </w:p>
        </w:tc>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6D81C90B" w14:textId="77777777" w:rsidR="00B56A17" w:rsidRDefault="00A0791E" w:rsidP="00943784">
            <w:pPr>
              <w:pStyle w:val="Caption"/>
            </w:pPr>
            <w:r w:rsidRPr="00A0791E">
              <w:rPr>
                <w:noProof/>
              </w:rPr>
              <w:drawing>
                <wp:inline distT="0" distB="0" distL="0" distR="0" wp14:anchorId="26C54909" wp14:editId="04DAAAD7">
                  <wp:extent cx="2286000" cy="3066094"/>
                  <wp:effectExtent l="0" t="0" r="0" b="1270"/>
                  <wp:docPr id="114259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5737" name=""/>
                          <pic:cNvPicPr/>
                        </pic:nvPicPr>
                        <pic:blipFill>
                          <a:blip r:embed="rId39"/>
                          <a:stretch>
                            <a:fillRect/>
                          </a:stretch>
                        </pic:blipFill>
                        <pic:spPr>
                          <a:xfrm>
                            <a:off x="0" y="0"/>
                            <a:ext cx="2293931" cy="3076731"/>
                          </a:xfrm>
                          <a:prstGeom prst="rect">
                            <a:avLst/>
                          </a:prstGeom>
                        </pic:spPr>
                      </pic:pic>
                    </a:graphicData>
                  </a:graphic>
                </wp:inline>
              </w:drawing>
            </w:r>
          </w:p>
          <w:p w14:paraId="5FB5A68E" w14:textId="2085272B" w:rsidR="00A0791E" w:rsidRDefault="00B56A17" w:rsidP="00943784">
            <w:pPr>
              <w:pStyle w:val="Caption"/>
            </w:pPr>
            <w:bookmarkStart w:id="202" w:name="_Toc153712874"/>
            <w:r>
              <w:t xml:space="preserve">Figure </w:t>
            </w:r>
            <w:fldSimple w:instr=" SEQ Figure__ \* ARABIC  \* MERGEFORMAT ">
              <w:r w:rsidR="00D81A57">
                <w:rPr>
                  <w:noProof/>
                </w:rPr>
                <w:t>22</w:t>
              </w:r>
            </w:fldSimple>
            <w:r>
              <w:t xml:space="preserve">: </w:t>
            </w:r>
            <w:r w:rsidRPr="006B0A87">
              <w:t>Add A New Student Interface</w:t>
            </w:r>
            <w:bookmarkEnd w:id="202"/>
          </w:p>
        </w:tc>
      </w:tr>
      <w:tr w:rsidR="008B37C7" w14:paraId="4A57B4CF" w14:textId="77777777" w:rsidTr="00943784">
        <w:trPr>
          <w:trHeight w:val="300"/>
        </w:trPr>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49B02DBD" w14:textId="77777777" w:rsidR="00C22CDB" w:rsidRDefault="000F3250" w:rsidP="28540120">
            <w:pPr>
              <w:ind w:firstLine="0"/>
              <w:jc w:val="left"/>
            </w:pPr>
            <w:r>
              <w:t>User Detail</w:t>
            </w:r>
            <w:r w:rsidR="00A0791E">
              <w:t xml:space="preserve"> Interface: </w:t>
            </w:r>
          </w:p>
          <w:p w14:paraId="0FCC525F" w14:textId="2D44F678" w:rsidR="00A0791E" w:rsidRDefault="000F3250" w:rsidP="28540120">
            <w:pPr>
              <w:ind w:firstLine="0"/>
              <w:jc w:val="left"/>
            </w:pPr>
            <w:r>
              <w:t>The user can be added after entering full of fields of data relevanting to user or saved after editting.</w:t>
            </w:r>
          </w:p>
        </w:tc>
        <w:tc>
          <w:tcPr>
            <w:tcW w:w="0" w:type="auto"/>
            <w:tcBorders>
              <w:top w:val="single" w:sz="8" w:space="0" w:color="auto"/>
              <w:left w:val="single" w:sz="8" w:space="0" w:color="auto"/>
              <w:bottom w:val="single" w:sz="8" w:space="0" w:color="auto"/>
              <w:right w:val="single" w:sz="8" w:space="0" w:color="auto"/>
            </w:tcBorders>
            <w:tcMar>
              <w:left w:w="108" w:type="dxa"/>
              <w:right w:w="108" w:type="dxa"/>
            </w:tcMar>
          </w:tcPr>
          <w:p w14:paraId="654ABFCE" w14:textId="77777777" w:rsidR="00142762" w:rsidRDefault="00142762" w:rsidP="00142762">
            <w:pPr>
              <w:keepNext/>
              <w:ind w:firstLine="0"/>
              <w:jc w:val="center"/>
            </w:pPr>
            <w:r w:rsidRPr="00142762">
              <w:rPr>
                <w:noProof/>
              </w:rPr>
              <w:drawing>
                <wp:inline distT="0" distB="0" distL="0" distR="0" wp14:anchorId="47EAECC7" wp14:editId="656D8817">
                  <wp:extent cx="2247900" cy="3057919"/>
                  <wp:effectExtent l="0" t="0" r="0" b="9525"/>
                  <wp:docPr id="198638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85267" name=""/>
                          <pic:cNvPicPr/>
                        </pic:nvPicPr>
                        <pic:blipFill>
                          <a:blip r:embed="rId40"/>
                          <a:stretch>
                            <a:fillRect/>
                          </a:stretch>
                        </pic:blipFill>
                        <pic:spPr>
                          <a:xfrm>
                            <a:off x="0" y="0"/>
                            <a:ext cx="2255511" cy="3068272"/>
                          </a:xfrm>
                          <a:prstGeom prst="rect">
                            <a:avLst/>
                          </a:prstGeom>
                        </pic:spPr>
                      </pic:pic>
                    </a:graphicData>
                  </a:graphic>
                </wp:inline>
              </w:drawing>
            </w:r>
          </w:p>
          <w:p w14:paraId="2C94BE8F" w14:textId="03DD2548" w:rsidR="00A0791E" w:rsidRDefault="00142762" w:rsidP="0012241F">
            <w:pPr>
              <w:pStyle w:val="Caption"/>
              <w:keepNext/>
            </w:pPr>
            <w:bookmarkStart w:id="203" w:name="_Toc153712875"/>
            <w:r>
              <w:t xml:space="preserve">Figure </w:t>
            </w:r>
            <w:fldSimple w:instr=" SEQ Figure__ \* ARABIC  \* MERGEFORMAT ">
              <w:r w:rsidR="00D81A57">
                <w:rPr>
                  <w:noProof/>
                </w:rPr>
                <w:t>23</w:t>
              </w:r>
            </w:fldSimple>
            <w:r>
              <w:t>: User</w:t>
            </w:r>
            <w:r w:rsidRPr="00C16F40">
              <w:t xml:space="preserve"> Detail Interface</w:t>
            </w:r>
            <w:bookmarkEnd w:id="203"/>
          </w:p>
        </w:tc>
      </w:tr>
    </w:tbl>
    <w:p w14:paraId="4772259B" w14:textId="498DC22A" w:rsidR="0012241F" w:rsidRDefault="0012241F">
      <w:pPr>
        <w:pStyle w:val="Caption"/>
      </w:pPr>
      <w:bookmarkStart w:id="204" w:name="_Toc153676651"/>
      <w:bookmarkStart w:id="205" w:name="_Toc601916404"/>
      <w:bookmarkStart w:id="206" w:name="_Toc800056027"/>
      <w:r>
        <w:t xml:space="preserve">Table </w:t>
      </w:r>
      <w:fldSimple w:instr=" SEQ Table \* ARABIC ">
        <w:r w:rsidR="00D81A57">
          <w:rPr>
            <w:noProof/>
          </w:rPr>
          <w:t>3</w:t>
        </w:r>
      </w:fldSimple>
      <w:r>
        <w:t xml:space="preserve">: </w:t>
      </w:r>
      <w:r w:rsidRPr="0076292E">
        <w:t>Description about Interfaces</w:t>
      </w:r>
      <w:bookmarkEnd w:id="204"/>
    </w:p>
    <w:p w14:paraId="3629DDBB" w14:textId="540FB70E" w:rsidR="007B7FF5" w:rsidRPr="002D1065" w:rsidRDefault="629C6FBB" w:rsidP="002D1065">
      <w:pPr>
        <w:pStyle w:val="Heading1"/>
      </w:pPr>
      <w:bookmarkStart w:id="207" w:name="_Toc153712845"/>
      <w:r w:rsidRPr="002D1065">
        <w:lastRenderedPageBreak/>
        <w:t>CHAPTER 4</w:t>
      </w:r>
      <w:r w:rsidR="2825F2B6" w:rsidRPr="002D1065">
        <w:t xml:space="preserve"> </w:t>
      </w:r>
      <w:r w:rsidRPr="002D1065">
        <w:t xml:space="preserve">– </w:t>
      </w:r>
      <w:r w:rsidR="799610E9" w:rsidRPr="002D1065">
        <w:t>CONCUSION</w:t>
      </w:r>
      <w:bookmarkEnd w:id="205"/>
      <w:bookmarkEnd w:id="206"/>
      <w:bookmarkEnd w:id="207"/>
    </w:p>
    <w:p w14:paraId="433FC7F9" w14:textId="4603EC53" w:rsidR="007B7FF5" w:rsidRDefault="610ACAEB" w:rsidP="00E76A82">
      <w:pPr>
        <w:pStyle w:val="Heading2"/>
      </w:pPr>
      <w:bookmarkStart w:id="208" w:name="_Toc2072933865"/>
      <w:bookmarkStart w:id="209" w:name="_Toc722546566"/>
      <w:bookmarkStart w:id="210" w:name="_Toc587791425"/>
      <w:bookmarkStart w:id="211" w:name="_Toc298950652"/>
      <w:bookmarkStart w:id="212" w:name="_Toc153712846"/>
      <w:r>
        <w:t xml:space="preserve">4.1 </w:t>
      </w:r>
      <w:r w:rsidR="18E55A78">
        <w:t>R</w:t>
      </w:r>
      <w:r>
        <w:t xml:space="preserve">esult </w:t>
      </w:r>
      <w:r w:rsidR="4EE8B15B">
        <w:t>A</w:t>
      </w:r>
      <w:r>
        <w:t>chieved</w:t>
      </w:r>
      <w:bookmarkEnd w:id="208"/>
      <w:bookmarkEnd w:id="209"/>
      <w:bookmarkEnd w:id="210"/>
      <w:bookmarkEnd w:id="211"/>
      <w:bookmarkEnd w:id="212"/>
      <w:r w:rsidR="4F04CF4F">
        <w:t xml:space="preserve"> </w:t>
      </w:r>
    </w:p>
    <w:p w14:paraId="1E33B692" w14:textId="03B9A47E" w:rsidR="007B7FF5" w:rsidRDefault="3902CA48" w:rsidP="39069B34">
      <w:r w:rsidRPr="4C1DEC45">
        <w:t xml:space="preserve">The system has effectively implemented all specified requirements, facilitating the comprehensive management of user information. </w:t>
      </w:r>
      <w:r w:rsidR="1DCC4B55" w:rsidRPr="4C1DEC45">
        <w:t>Manager</w:t>
      </w:r>
      <w:r w:rsidR="28BC5132" w:rsidRPr="4C1DEC45">
        <w:t xml:space="preserve">s can proficiently oversee and manipulate relevant user data, </w:t>
      </w:r>
      <w:r w:rsidR="7E686991" w:rsidRPr="4C1DEC45">
        <w:t>Admin</w:t>
      </w:r>
      <w:r w:rsidR="28BC5132" w:rsidRPr="4C1DEC45">
        <w:t xml:space="preserve"> can manage all aspects of user information, and </w:t>
      </w:r>
      <w:r w:rsidR="38DC001B" w:rsidRPr="4C1DEC45">
        <w:t>Employee</w:t>
      </w:r>
      <w:r w:rsidR="28BC5132" w:rsidRPr="4C1DEC45">
        <w:t>s are constrained to view and update their profile pictures exclusively.</w:t>
      </w:r>
      <w:r w:rsidRPr="4C1DEC45">
        <w:t xml:space="preserve"> The seamless integration of a role-based authentication mechanism has been successfully implemented, ensuring a secure and precisely defined access structure within the system. </w:t>
      </w:r>
    </w:p>
    <w:p w14:paraId="4F6344F6" w14:textId="4272E1E9" w:rsidR="00152DA8" w:rsidRPr="00152DA8" w:rsidRDefault="610ACAEB" w:rsidP="009504A1">
      <w:pPr>
        <w:pStyle w:val="Heading2"/>
      </w:pPr>
      <w:bookmarkStart w:id="213" w:name="_Toc1393885556"/>
      <w:bookmarkStart w:id="214" w:name="_Toc753757074"/>
      <w:bookmarkStart w:id="215" w:name="_Toc619581586"/>
      <w:bookmarkStart w:id="216" w:name="_Toc448334326"/>
      <w:bookmarkStart w:id="217" w:name="_Toc153712847"/>
      <w:r>
        <w:t xml:space="preserve">4.2 </w:t>
      </w:r>
      <w:r w:rsidR="7C96B1DE">
        <w:t>D</w:t>
      </w:r>
      <w:r w:rsidR="08BA14E8">
        <w:t>rawback</w:t>
      </w:r>
      <w:bookmarkEnd w:id="213"/>
      <w:bookmarkEnd w:id="214"/>
      <w:bookmarkEnd w:id="215"/>
      <w:bookmarkEnd w:id="216"/>
      <w:bookmarkEnd w:id="217"/>
      <w:r w:rsidR="08BA14E8">
        <w:t xml:space="preserve">  </w:t>
      </w:r>
    </w:p>
    <w:p w14:paraId="0CE34899" w14:textId="7BBF4908" w:rsidR="00152DA8" w:rsidRDefault="00152DA8" w:rsidP="00152DA8">
      <w:pPr>
        <w:rPr>
          <w:rFonts w:ascii="system-ui" w:hAnsi="system-ui"/>
          <w:color w:val="374151"/>
        </w:rPr>
      </w:pPr>
      <w:r w:rsidRPr="00152DA8">
        <w:t>Java Swing is known for its traditional and somewhat outdated look and feel. The UI components provided by Swing may not meet modern design expectations, making it challenging to create visually appealing and contemporary user interfaces. This can result in a less engaging experience for users accustomed to more modern application designs</w:t>
      </w:r>
      <w:r>
        <w:rPr>
          <w:rFonts w:ascii="system-ui" w:hAnsi="system-ui"/>
          <w:color w:val="374151"/>
        </w:rPr>
        <w:t>.</w:t>
      </w:r>
    </w:p>
    <w:p w14:paraId="7461B0B0" w14:textId="5DEEFCD7" w:rsidR="00152DA8" w:rsidRDefault="00152DA8" w:rsidP="00152DA8">
      <w:r>
        <w:t>In the era of web-based applications, Swing is primarily designed for desktop applications. If there is a requirement to integrate the student management system with web technologies or provide online access to users, Swing may not be the most suitable choice. Alternative technologies, such as JavaFX or web-based frameworks, might offer better support for these scenarios.</w:t>
      </w:r>
    </w:p>
    <w:p w14:paraId="34669FF8" w14:textId="2D20BA6D" w:rsidR="00152DA8" w:rsidRPr="00152DA8" w:rsidRDefault="00152DA8" w:rsidP="00152DA8">
      <w:r>
        <w:t>As the student management system grows in terms of data and functionalities, scalability becomes a concern. Swing applications might face challenges in handling large datasets or providing efficient data processing capabilities compared to more modern frameworks designed with scalability in mind.</w:t>
      </w:r>
    </w:p>
    <w:p w14:paraId="0DDC2D39" w14:textId="7523EA91" w:rsidR="007B7FF5" w:rsidRDefault="46C6E53C" w:rsidP="00152DA8">
      <w:r w:rsidRPr="4C1DEC45">
        <w:t xml:space="preserve">The system's limitation lies in its relative simplicity, lacking additional functionalities that could enhance the management system. There is a notable absence of advanced features, such as a sophisticated search bar to facilitate the retrieval of student information based on complex criteria. Additionally, the system lacks a dedicated section for presenting visual representations, such as charts or graphs, to effectively showcase and analyze student data. These omissions hinder the system's ability to provide a more </w:t>
      </w:r>
      <w:r w:rsidRPr="4C1DEC45">
        <w:lastRenderedPageBreak/>
        <w:t>comprehensive and advanced user experience in managing and visualizing student information.</w:t>
      </w:r>
    </w:p>
    <w:p w14:paraId="2587868C" w14:textId="6E851C58" w:rsidR="007B7FF5" w:rsidRDefault="610ACAEB" w:rsidP="00E76A82">
      <w:pPr>
        <w:pStyle w:val="Heading2"/>
      </w:pPr>
      <w:bookmarkStart w:id="218" w:name="_Toc730133855"/>
      <w:bookmarkStart w:id="219" w:name="_Toc323112557"/>
      <w:bookmarkStart w:id="220" w:name="_Toc1575610374"/>
      <w:bookmarkStart w:id="221" w:name="_Toc1445780488"/>
      <w:bookmarkStart w:id="222" w:name="_Toc153712848"/>
      <w:r>
        <w:t xml:space="preserve">4.3 </w:t>
      </w:r>
      <w:r w:rsidR="3D82F958">
        <w:t>F</w:t>
      </w:r>
      <w:r w:rsidR="24E70C19">
        <w:t xml:space="preserve">uture </w:t>
      </w:r>
      <w:r w:rsidR="4F586A6E">
        <w:t>I</w:t>
      </w:r>
      <w:r w:rsidR="24E70C19">
        <w:t>mprovement</w:t>
      </w:r>
      <w:bookmarkEnd w:id="218"/>
      <w:bookmarkEnd w:id="219"/>
      <w:bookmarkEnd w:id="220"/>
      <w:bookmarkEnd w:id="221"/>
      <w:bookmarkEnd w:id="222"/>
    </w:p>
    <w:p w14:paraId="47BE6BD9" w14:textId="77777777" w:rsidR="00152DA8" w:rsidRDefault="00152DA8" w:rsidP="003500CD">
      <w:r>
        <w:t>In the realm of developing a desktop software for student information management utilizing Java Swing and JDBC, numerous prospective avenues can be explored to augment the software's capabilities and address emerging requirements.</w:t>
      </w:r>
    </w:p>
    <w:p w14:paraId="6F3C35F3" w14:textId="77777777" w:rsidR="00152DA8" w:rsidRDefault="00152DA8" w:rsidP="003500CD">
      <w:r>
        <w:t>One avenue for future development entails the integration of cloud technologies. Through harnessing cloud services and storage, the software can offer heightened accessibility and data availability. This facilitates users in accessing student information from any location, engaging in real-time collaboration, and securely storing and backing up data. The integration with cloud-based authentication services further amplifies security measures and simplifies user management.</w:t>
      </w:r>
    </w:p>
    <w:p w14:paraId="26A85A42" w14:textId="568451FA" w:rsidR="00152DA8" w:rsidRDefault="00152DA8" w:rsidP="003500CD">
      <w:r>
        <w:t>Lastly, the exploration of integrating artificial intelligence (AI) and machine learning (ML) presents opportunities for valuable automation and predictive capabilities in student information management. AI-powered functionalities such as intelligent data entry, automated grading systems, or personalized learning recommendations can optimize administrative tasks and enrich the learning experience.</w:t>
      </w:r>
    </w:p>
    <w:p w14:paraId="2D49CE85" w14:textId="42DD0762" w:rsidR="003500CD" w:rsidRDefault="003500CD" w:rsidP="001647FF">
      <w:r>
        <w:t>Another area for potential enhancement is the implementation of data analytics and reporting features. By incorporating data visualization tools and analytics algorithms, the software can furnish valuable insights into student performance, trends, and patterns. This empowers educators and administrators to make informed, data-driven decisions and identify areas for improvement. Additionally, the incorporation of customizable reporting capabilities enables the generation of comprehensive reports tailored to specific needs.</w:t>
      </w:r>
    </w:p>
    <w:p w14:paraId="239B6B06" w14:textId="77777777" w:rsidR="00152DA8" w:rsidRDefault="00152DA8" w:rsidP="003500CD">
      <w:r>
        <w:t>In summary, the future directions for a Java Swing and JDBC-based student information management software encompass leveraging cloud technologies, refining data analytics and reporting capabilities, enhancing the user interface, fostering communication and collaboration, ensuring data privacy and security, and delving into the potential of AI and ML integration. Embracing these advancements allows the software to evolve and align with the evolving needs and expectations of educational institutions and stakeholders.</w:t>
      </w:r>
    </w:p>
    <w:p w14:paraId="161D72E2" w14:textId="77777777" w:rsidR="00152DA8" w:rsidRPr="005A37B5" w:rsidRDefault="39069B34" w:rsidP="005A37B5">
      <w:pPr>
        <w:pStyle w:val="Chng"/>
        <w:outlineLvl w:val="0"/>
      </w:pPr>
      <w:r w:rsidRPr="005A37B5">
        <w:br w:type="page"/>
      </w:r>
      <w:bookmarkStart w:id="223" w:name="_Toc153300761"/>
      <w:bookmarkStart w:id="224" w:name="_Toc153712849"/>
      <w:r w:rsidR="00152DA8" w:rsidRPr="005A37B5">
        <w:lastRenderedPageBreak/>
        <w:t>WORK ASSIGNMENT AND MEMBERS EVALUATION</w:t>
      </w:r>
      <w:bookmarkEnd w:id="223"/>
      <w:bookmarkEnd w:id="224"/>
    </w:p>
    <w:p w14:paraId="02CD0014" w14:textId="77777777" w:rsidR="00152DA8" w:rsidRPr="00702340" w:rsidRDefault="00152DA8" w:rsidP="005A37B5">
      <w:pPr>
        <w:pStyle w:val="Tiumccp1"/>
        <w:outlineLvl w:val="1"/>
      </w:pPr>
      <w:bookmarkStart w:id="225" w:name="_Toc153300762"/>
      <w:bookmarkStart w:id="226" w:name="_Toc153712850"/>
      <w:r w:rsidRPr="00702340">
        <w:t>Task Assignment</w:t>
      </w:r>
      <w:bookmarkEnd w:id="225"/>
      <w:bookmarkEnd w:id="226"/>
    </w:p>
    <w:tbl>
      <w:tblPr>
        <w:tblStyle w:val="TableGrid"/>
        <w:tblW w:w="9175" w:type="dxa"/>
        <w:tblLook w:val="04A0" w:firstRow="1" w:lastRow="0" w:firstColumn="1" w:lastColumn="0" w:noHBand="0" w:noVBand="1"/>
      </w:tblPr>
      <w:tblGrid>
        <w:gridCol w:w="2965"/>
        <w:gridCol w:w="6210"/>
      </w:tblGrid>
      <w:tr w:rsidR="00152DA8" w14:paraId="1998A8AA" w14:textId="77777777" w:rsidTr="00D40FA5">
        <w:tc>
          <w:tcPr>
            <w:tcW w:w="2965" w:type="dxa"/>
            <w:vAlign w:val="center"/>
          </w:tcPr>
          <w:p w14:paraId="0D88A6AE" w14:textId="77777777" w:rsidR="00152DA8" w:rsidRDefault="00152DA8" w:rsidP="00D40FA5">
            <w:pPr>
              <w:pStyle w:val="Nidungvnbn"/>
              <w:ind w:firstLine="0"/>
              <w:jc w:val="center"/>
            </w:pPr>
            <w:r>
              <w:t>Name</w:t>
            </w:r>
          </w:p>
        </w:tc>
        <w:tc>
          <w:tcPr>
            <w:tcW w:w="6210" w:type="dxa"/>
            <w:vAlign w:val="center"/>
          </w:tcPr>
          <w:p w14:paraId="4E6F2985" w14:textId="77777777" w:rsidR="00152DA8" w:rsidRDefault="00152DA8" w:rsidP="00D40FA5">
            <w:pPr>
              <w:pStyle w:val="Nidungvnbn"/>
              <w:ind w:firstLine="0"/>
              <w:jc w:val="center"/>
            </w:pPr>
            <w:r w:rsidRPr="00D50F54">
              <w:t>The content of work</w:t>
            </w:r>
          </w:p>
        </w:tc>
      </w:tr>
      <w:tr w:rsidR="00152DA8" w14:paraId="65FB073E" w14:textId="77777777" w:rsidTr="00D40FA5">
        <w:tc>
          <w:tcPr>
            <w:tcW w:w="2965" w:type="dxa"/>
            <w:vAlign w:val="center"/>
          </w:tcPr>
          <w:p w14:paraId="108B30F7" w14:textId="77777777" w:rsidR="00152DA8" w:rsidRDefault="00152DA8" w:rsidP="00D40FA5">
            <w:pPr>
              <w:pStyle w:val="Nidungvnbn"/>
              <w:ind w:firstLine="0"/>
              <w:jc w:val="center"/>
            </w:pPr>
            <w:r>
              <w:t>Ho Huu An</w:t>
            </w:r>
          </w:p>
        </w:tc>
        <w:tc>
          <w:tcPr>
            <w:tcW w:w="6210" w:type="dxa"/>
            <w:vAlign w:val="center"/>
          </w:tcPr>
          <w:p w14:paraId="74C5FB90" w14:textId="77777777" w:rsidR="00C63F10" w:rsidRDefault="00C63F10" w:rsidP="00C63F10">
            <w:pPr>
              <w:pStyle w:val="ListParagraph"/>
              <w:numPr>
                <w:ilvl w:val="0"/>
                <w:numId w:val="37"/>
              </w:numPr>
              <w:jc w:val="left"/>
            </w:pPr>
            <w:r>
              <w:t>Develop user login functionality to cater to all user accounts.</w:t>
            </w:r>
          </w:p>
          <w:p w14:paraId="6A50BB58" w14:textId="77777777" w:rsidR="00C63F10" w:rsidRDefault="00C63F10" w:rsidP="00C63F10">
            <w:pPr>
              <w:pStyle w:val="ListParagraph"/>
              <w:numPr>
                <w:ilvl w:val="0"/>
                <w:numId w:val="37"/>
              </w:numPr>
              <w:jc w:val="left"/>
            </w:pPr>
            <w:r>
              <w:t>Create a view and functionality to display the login history of a user.</w:t>
            </w:r>
          </w:p>
          <w:p w14:paraId="36301EDF" w14:textId="77777777" w:rsidR="00C63F10" w:rsidRDefault="00C63F10" w:rsidP="00C63F10">
            <w:pPr>
              <w:pStyle w:val="ListParagraph"/>
              <w:numPr>
                <w:ilvl w:val="0"/>
                <w:numId w:val="37"/>
              </w:numPr>
              <w:jc w:val="left"/>
            </w:pPr>
            <w:r>
              <w:t>Implement features for modifying user information as needed.</w:t>
            </w:r>
          </w:p>
          <w:p w14:paraId="6F1D2D2C" w14:textId="77777777" w:rsidR="00C63F10" w:rsidRDefault="00C63F10" w:rsidP="00C63F10">
            <w:pPr>
              <w:pStyle w:val="ListParagraph"/>
              <w:numPr>
                <w:ilvl w:val="0"/>
                <w:numId w:val="37"/>
              </w:numPr>
              <w:jc w:val="left"/>
            </w:pPr>
            <w:r>
              <w:t>Design and implement a feature to change profile pictures for users.</w:t>
            </w:r>
          </w:p>
          <w:p w14:paraId="4D5ADADC" w14:textId="77777777" w:rsidR="00C63F10" w:rsidRDefault="00C63F10" w:rsidP="00C63F10">
            <w:pPr>
              <w:pStyle w:val="ListParagraph"/>
              <w:numPr>
                <w:ilvl w:val="0"/>
                <w:numId w:val="37"/>
              </w:numPr>
              <w:jc w:val="left"/>
            </w:pPr>
            <w:r>
              <w:t>Integrate functionality to add a new user, including fields such as name, age, phone number, and status (normal/locked).</w:t>
            </w:r>
          </w:p>
          <w:p w14:paraId="318AF6B9" w14:textId="77777777" w:rsidR="00C63F10" w:rsidRDefault="00C63F10" w:rsidP="00C63F10">
            <w:pPr>
              <w:pStyle w:val="ListParagraph"/>
              <w:numPr>
                <w:ilvl w:val="0"/>
                <w:numId w:val="37"/>
              </w:numPr>
              <w:jc w:val="left"/>
            </w:pPr>
            <w:r>
              <w:t>Implement the functionality to delete a user from the system.</w:t>
            </w:r>
          </w:p>
          <w:p w14:paraId="3B27F804" w14:textId="77777777" w:rsidR="00C63F10" w:rsidRDefault="00C63F10" w:rsidP="00C63F10">
            <w:pPr>
              <w:pStyle w:val="ListParagraph"/>
              <w:numPr>
                <w:ilvl w:val="0"/>
                <w:numId w:val="37"/>
              </w:numPr>
              <w:jc w:val="left"/>
            </w:pPr>
            <w:r>
              <w:t>Develop an import feature to bring in a list of students from an external file.</w:t>
            </w:r>
          </w:p>
          <w:p w14:paraId="07627F02" w14:textId="77777777" w:rsidR="00C63F10" w:rsidRDefault="00C63F10" w:rsidP="00C63F10">
            <w:pPr>
              <w:pStyle w:val="ListParagraph"/>
              <w:numPr>
                <w:ilvl w:val="0"/>
                <w:numId w:val="37"/>
              </w:numPr>
              <w:jc w:val="left"/>
            </w:pPr>
            <w:r>
              <w:t>Implement an import functionality to bring in a list of academic qualifications for a student from an external file.</w:t>
            </w:r>
          </w:p>
          <w:p w14:paraId="68AF2320" w14:textId="77777777" w:rsidR="00C63F10" w:rsidRDefault="00C63F10" w:rsidP="00C63F10">
            <w:pPr>
              <w:pStyle w:val="ListParagraph"/>
              <w:numPr>
                <w:ilvl w:val="0"/>
                <w:numId w:val="37"/>
              </w:numPr>
              <w:jc w:val="left"/>
            </w:pPr>
            <w:r>
              <w:t>Develop a view and functionality to showcase the list of system users.</w:t>
            </w:r>
          </w:p>
          <w:p w14:paraId="21E373B2" w14:textId="77777777" w:rsidR="00C63F10" w:rsidRDefault="00C63F10" w:rsidP="00C63F10">
            <w:pPr>
              <w:pStyle w:val="ListParagraph"/>
              <w:numPr>
                <w:ilvl w:val="0"/>
                <w:numId w:val="37"/>
              </w:numPr>
              <w:jc w:val="left"/>
            </w:pPr>
            <w:r>
              <w:t>Develop the export functionality to export the list of students to Excel/CSV formats.</w:t>
            </w:r>
          </w:p>
          <w:p w14:paraId="0EAB8ADD" w14:textId="381B7B97" w:rsidR="00152DA8" w:rsidRPr="00D50F54" w:rsidRDefault="00C63F10" w:rsidP="00C63F10">
            <w:pPr>
              <w:pStyle w:val="ListParagraph"/>
              <w:numPr>
                <w:ilvl w:val="0"/>
                <w:numId w:val="37"/>
              </w:numPr>
              <w:jc w:val="left"/>
            </w:pPr>
            <w:r>
              <w:t>Develop the export functionality to export the list of academic qualifications to Excel/CSV formats.</w:t>
            </w:r>
          </w:p>
        </w:tc>
      </w:tr>
      <w:tr w:rsidR="00152DA8" w14:paraId="2FF0BA3D" w14:textId="77777777" w:rsidTr="00C63F10">
        <w:trPr>
          <w:trHeight w:val="6619"/>
        </w:trPr>
        <w:tc>
          <w:tcPr>
            <w:tcW w:w="2965" w:type="dxa"/>
            <w:vAlign w:val="center"/>
          </w:tcPr>
          <w:p w14:paraId="375E4B4B" w14:textId="7CE246B0" w:rsidR="00C63F10" w:rsidRDefault="00C63F10" w:rsidP="00C63F10">
            <w:pPr>
              <w:pStyle w:val="Nidungvnbn"/>
              <w:ind w:firstLine="0"/>
            </w:pPr>
          </w:p>
          <w:p w14:paraId="6A51AFE2" w14:textId="1E5ED6AC" w:rsidR="00152DA8" w:rsidRDefault="00D40FA5" w:rsidP="00D40FA5">
            <w:pPr>
              <w:pStyle w:val="Nidungvnbn"/>
              <w:ind w:firstLine="0"/>
              <w:jc w:val="center"/>
            </w:pPr>
            <w:r>
              <w:t>Do Minh Quan</w:t>
            </w:r>
          </w:p>
        </w:tc>
        <w:tc>
          <w:tcPr>
            <w:tcW w:w="6210" w:type="dxa"/>
            <w:vAlign w:val="center"/>
          </w:tcPr>
          <w:p w14:paraId="3620C9FD" w14:textId="77777777" w:rsidR="00C63F10" w:rsidRDefault="00C63F10" w:rsidP="00C63F10">
            <w:pPr>
              <w:pStyle w:val="ListParagraph"/>
              <w:numPr>
                <w:ilvl w:val="0"/>
                <w:numId w:val="37"/>
              </w:numPr>
              <w:jc w:val="left"/>
            </w:pPr>
            <w:r>
              <w:t>Create the view and functionality to display the list of students.</w:t>
            </w:r>
          </w:p>
          <w:p w14:paraId="22F1CAB3" w14:textId="77777777" w:rsidR="00C63F10" w:rsidRDefault="00C63F10" w:rsidP="00C63F10">
            <w:pPr>
              <w:pStyle w:val="ListParagraph"/>
              <w:numPr>
                <w:ilvl w:val="0"/>
                <w:numId w:val="37"/>
              </w:numPr>
              <w:jc w:val="left"/>
            </w:pPr>
            <w:r>
              <w:t>Develop the functionality to add a new student to the system.</w:t>
            </w:r>
          </w:p>
          <w:p w14:paraId="30F9FC10" w14:textId="77777777" w:rsidR="00C63F10" w:rsidRDefault="00C63F10" w:rsidP="00C63F10">
            <w:pPr>
              <w:pStyle w:val="ListParagraph"/>
              <w:numPr>
                <w:ilvl w:val="0"/>
                <w:numId w:val="37"/>
              </w:numPr>
              <w:jc w:val="left"/>
            </w:pPr>
            <w:r>
              <w:t>Implement the functionality to delete a student record.</w:t>
            </w:r>
          </w:p>
          <w:p w14:paraId="0147ACC9" w14:textId="77777777" w:rsidR="00C63F10" w:rsidRDefault="00C63F10" w:rsidP="00C63F10">
            <w:pPr>
              <w:pStyle w:val="ListParagraph"/>
              <w:numPr>
                <w:ilvl w:val="0"/>
                <w:numId w:val="37"/>
              </w:numPr>
              <w:jc w:val="left"/>
            </w:pPr>
            <w:r>
              <w:t>Enhance the system with the functionality to update student information as needed.</w:t>
            </w:r>
          </w:p>
          <w:p w14:paraId="35BC4C9F" w14:textId="77777777" w:rsidR="00C63F10" w:rsidRDefault="00C63F10" w:rsidP="00C63F10">
            <w:pPr>
              <w:pStyle w:val="ListParagraph"/>
              <w:numPr>
                <w:ilvl w:val="0"/>
                <w:numId w:val="37"/>
              </w:numPr>
              <w:jc w:val="left"/>
            </w:pPr>
            <w:r>
              <w:t>Develop sorting functionality for the list of students based on various criteria.</w:t>
            </w:r>
          </w:p>
          <w:p w14:paraId="13D4530C" w14:textId="77777777" w:rsidR="00C63F10" w:rsidRDefault="00C63F10" w:rsidP="00C63F10">
            <w:pPr>
              <w:pStyle w:val="ListParagraph"/>
              <w:numPr>
                <w:ilvl w:val="0"/>
                <w:numId w:val="37"/>
              </w:numPr>
              <w:jc w:val="left"/>
            </w:pPr>
            <w:r>
              <w:t>Implement a robust search functionality to locate students using multiple criteria.</w:t>
            </w:r>
          </w:p>
          <w:p w14:paraId="5382A5C9" w14:textId="77777777" w:rsidR="00C63F10" w:rsidRDefault="00C63F10" w:rsidP="00C63F10">
            <w:pPr>
              <w:pStyle w:val="ListParagraph"/>
              <w:numPr>
                <w:ilvl w:val="0"/>
                <w:numId w:val="37"/>
              </w:numPr>
              <w:jc w:val="left"/>
            </w:pPr>
            <w:r>
              <w:t>Create a dedicated view and functionality to access the student details page.</w:t>
            </w:r>
          </w:p>
          <w:p w14:paraId="561EF339" w14:textId="77777777" w:rsidR="00C63F10" w:rsidRDefault="00C63F10" w:rsidP="00C63F10">
            <w:pPr>
              <w:pStyle w:val="ListParagraph"/>
              <w:numPr>
                <w:ilvl w:val="0"/>
                <w:numId w:val="37"/>
              </w:numPr>
              <w:jc w:val="left"/>
            </w:pPr>
            <w:r>
              <w:t>Implement the functionality to view comprehensive student information on the details page.</w:t>
            </w:r>
          </w:p>
          <w:p w14:paraId="7C65BE6D" w14:textId="77777777" w:rsidR="00C63F10" w:rsidRDefault="00C63F10" w:rsidP="00C63F10">
            <w:pPr>
              <w:pStyle w:val="ListParagraph"/>
              <w:numPr>
                <w:ilvl w:val="0"/>
                <w:numId w:val="37"/>
              </w:numPr>
              <w:jc w:val="left"/>
            </w:pPr>
            <w:r>
              <w:t>Extend the system to manage a list of certificates for students, including viewing, adding, deleting, and updating certificate information.</w:t>
            </w:r>
          </w:p>
          <w:p w14:paraId="56E1CFE0" w14:textId="6BBFBF75" w:rsidR="00152DA8" w:rsidRPr="00D50F54" w:rsidRDefault="00152DA8" w:rsidP="00C63F10">
            <w:pPr>
              <w:pStyle w:val="ListParagraph"/>
              <w:ind w:left="360" w:firstLine="0"/>
              <w:jc w:val="left"/>
            </w:pPr>
          </w:p>
        </w:tc>
      </w:tr>
      <w:tr w:rsidR="00152DA8" w14:paraId="732E6CB0" w14:textId="77777777" w:rsidTr="00D40FA5">
        <w:tc>
          <w:tcPr>
            <w:tcW w:w="2965" w:type="dxa"/>
            <w:vAlign w:val="center"/>
          </w:tcPr>
          <w:p w14:paraId="41258549" w14:textId="536FEC15" w:rsidR="00152DA8" w:rsidRDefault="00D40FA5" w:rsidP="00D40FA5">
            <w:pPr>
              <w:pStyle w:val="Nidungvnbn"/>
              <w:ind w:firstLine="0"/>
              <w:jc w:val="center"/>
            </w:pPr>
            <w:r>
              <w:t>Nguyen Hoang Phuc</w:t>
            </w:r>
          </w:p>
        </w:tc>
        <w:tc>
          <w:tcPr>
            <w:tcW w:w="6210" w:type="dxa"/>
            <w:vAlign w:val="center"/>
          </w:tcPr>
          <w:p w14:paraId="69010CF6" w14:textId="77777777" w:rsidR="00C63F10" w:rsidRPr="00C63F10" w:rsidRDefault="00C63F10" w:rsidP="00C63F10">
            <w:pPr>
              <w:pStyle w:val="ListParagraph"/>
              <w:numPr>
                <w:ilvl w:val="0"/>
                <w:numId w:val="39"/>
              </w:numPr>
            </w:pPr>
            <w:r w:rsidRPr="00C63F10">
              <w:t>Implement user roles functionality (admin, manager, employee) in the Java Swing application using JDBC.</w:t>
            </w:r>
          </w:p>
          <w:p w14:paraId="685B30F3" w14:textId="77777777" w:rsidR="00C63F10" w:rsidRPr="00C63F10" w:rsidRDefault="00C63F10" w:rsidP="00C63F10">
            <w:pPr>
              <w:pStyle w:val="ListParagraph"/>
              <w:numPr>
                <w:ilvl w:val="0"/>
                <w:numId w:val="39"/>
              </w:numPr>
            </w:pPr>
            <w:r w:rsidRPr="00C63F10">
              <w:t>Create the view and functionality to manage user accounts, allowing the creation, editing, and deletion of accounts.</w:t>
            </w:r>
          </w:p>
          <w:p w14:paraId="0D71D696" w14:textId="77777777" w:rsidR="00C63F10" w:rsidRPr="00C63F10" w:rsidRDefault="00C63F10" w:rsidP="00C63F10">
            <w:pPr>
              <w:pStyle w:val="ListParagraph"/>
              <w:numPr>
                <w:ilvl w:val="0"/>
                <w:numId w:val="39"/>
              </w:numPr>
            </w:pPr>
            <w:r w:rsidRPr="00C63F10">
              <w:t>Implement functionality to restrict employee accounts from editing content other than their profile picture in the Java Swing application with JDBC.</w:t>
            </w:r>
          </w:p>
          <w:p w14:paraId="6341F914" w14:textId="77777777" w:rsidR="00C63F10" w:rsidRPr="00C63F10" w:rsidRDefault="00C63F10" w:rsidP="00C63F10">
            <w:pPr>
              <w:pStyle w:val="ListParagraph"/>
              <w:numPr>
                <w:ilvl w:val="0"/>
                <w:numId w:val="39"/>
              </w:numPr>
            </w:pPr>
            <w:r w:rsidRPr="00C63F10">
              <w:t>Develop the profile picture update functionality specifically for employees using Java Swing and JDBC.</w:t>
            </w:r>
          </w:p>
          <w:p w14:paraId="74FD6421" w14:textId="77777777" w:rsidR="00C63F10" w:rsidRPr="00C63F10" w:rsidRDefault="00C63F10" w:rsidP="00C63F10">
            <w:pPr>
              <w:pStyle w:val="ListParagraph"/>
              <w:numPr>
                <w:ilvl w:val="0"/>
                <w:numId w:val="39"/>
              </w:numPr>
            </w:pPr>
            <w:r w:rsidRPr="00C63F10">
              <w:t>Assist in integrating the admin account seamlessly into the system without the need for manual creation, leveraging Java Swing and JDBC.</w:t>
            </w:r>
          </w:p>
          <w:p w14:paraId="37F74D76" w14:textId="77777777" w:rsidR="00C63F10" w:rsidRPr="00C63F10" w:rsidRDefault="00C63F10" w:rsidP="00C63F10">
            <w:pPr>
              <w:pStyle w:val="ListParagraph"/>
              <w:numPr>
                <w:ilvl w:val="0"/>
                <w:numId w:val="39"/>
              </w:numPr>
            </w:pPr>
            <w:r w:rsidRPr="00C63F10">
              <w:lastRenderedPageBreak/>
              <w:t>Provide support for the manager role to perform all functions related to students within the Java Swing application using JDBC.</w:t>
            </w:r>
          </w:p>
          <w:p w14:paraId="25636AEE" w14:textId="77777777" w:rsidR="00C63F10" w:rsidRPr="00C63F10" w:rsidRDefault="00C63F10" w:rsidP="00C63F10">
            <w:pPr>
              <w:pStyle w:val="ListParagraph"/>
              <w:numPr>
                <w:ilvl w:val="0"/>
                <w:numId w:val="39"/>
              </w:numPr>
            </w:pPr>
            <w:r w:rsidRPr="00C63F10">
              <w:t>Assist in creating the report (pdf) that introduces Java Swing and JDBC, explaining the development process of the student management application.</w:t>
            </w:r>
          </w:p>
          <w:p w14:paraId="7209F5BD" w14:textId="77777777" w:rsidR="00C63F10" w:rsidRPr="00C63F10" w:rsidRDefault="00C63F10" w:rsidP="00C63F10">
            <w:pPr>
              <w:pStyle w:val="ListParagraph"/>
              <w:numPr>
                <w:ilvl w:val="0"/>
                <w:numId w:val="39"/>
              </w:numPr>
            </w:pPr>
            <w:r w:rsidRPr="00C63F10">
              <w:t>Assist in creating a demo video (with audio) that showcases the team's research findings and provides valuable information on the topic of Java Swing and JDBC in student management applications.</w:t>
            </w:r>
          </w:p>
          <w:p w14:paraId="0C45F757" w14:textId="66FBE806" w:rsidR="00152DA8" w:rsidRPr="00D50F54" w:rsidRDefault="00152DA8" w:rsidP="00C63F10">
            <w:pPr>
              <w:ind w:firstLine="0"/>
              <w:jc w:val="left"/>
            </w:pPr>
          </w:p>
        </w:tc>
      </w:tr>
    </w:tbl>
    <w:p w14:paraId="51D0AA0E" w14:textId="6687D9BD" w:rsidR="00D40FA5" w:rsidRDefault="00D40FA5" w:rsidP="00A0791E">
      <w:pPr>
        <w:pStyle w:val="Caption"/>
      </w:pPr>
      <w:bookmarkStart w:id="227" w:name="_Toc153676652"/>
      <w:bookmarkStart w:id="228" w:name="_Toc153300763"/>
      <w:r>
        <w:lastRenderedPageBreak/>
        <w:t xml:space="preserve">Table </w:t>
      </w:r>
      <w:fldSimple w:instr=" SEQ Table \* ARABIC ">
        <w:r w:rsidR="00D81A57">
          <w:rPr>
            <w:noProof/>
          </w:rPr>
          <w:t>4</w:t>
        </w:r>
      </w:fldSimple>
      <w:r w:rsidR="00461B7A">
        <w:rPr>
          <w:noProof/>
        </w:rPr>
        <w:t>:</w:t>
      </w:r>
      <w:r w:rsidR="00461B7A">
        <w:t xml:space="preserve"> </w:t>
      </w:r>
      <w:r>
        <w:t>Task Assignment</w:t>
      </w:r>
      <w:bookmarkEnd w:id="227"/>
    </w:p>
    <w:p w14:paraId="1AD47722" w14:textId="77777777" w:rsidR="00152DA8" w:rsidRDefault="00152DA8" w:rsidP="005A37B5">
      <w:pPr>
        <w:pStyle w:val="Tiumccp1"/>
        <w:outlineLvl w:val="1"/>
      </w:pPr>
      <w:bookmarkStart w:id="229" w:name="_Toc153712851"/>
      <w:r w:rsidRPr="00702340">
        <w:t>Member evaluation</w:t>
      </w:r>
      <w:bookmarkEnd w:id="228"/>
      <w:bookmarkEnd w:id="229"/>
    </w:p>
    <w:tbl>
      <w:tblPr>
        <w:tblStyle w:val="TableGrid"/>
        <w:tblW w:w="0" w:type="auto"/>
        <w:tblLook w:val="04A0" w:firstRow="1" w:lastRow="0" w:firstColumn="1" w:lastColumn="0" w:noHBand="0" w:noVBand="1"/>
      </w:tblPr>
      <w:tblGrid>
        <w:gridCol w:w="3037"/>
        <w:gridCol w:w="3037"/>
        <w:gridCol w:w="3037"/>
      </w:tblGrid>
      <w:tr w:rsidR="00152DA8" w14:paraId="44C6698F" w14:textId="77777777" w:rsidTr="00D40FA5">
        <w:tc>
          <w:tcPr>
            <w:tcW w:w="3037" w:type="dxa"/>
            <w:vAlign w:val="center"/>
          </w:tcPr>
          <w:p w14:paraId="63EB1CEE" w14:textId="77777777" w:rsidR="00152DA8" w:rsidRDefault="00152DA8" w:rsidP="00D40FA5">
            <w:pPr>
              <w:pStyle w:val="Nidungvnbn"/>
              <w:ind w:firstLine="0"/>
              <w:jc w:val="center"/>
            </w:pPr>
            <w:r w:rsidRPr="00702340">
              <w:t>Full name</w:t>
            </w:r>
          </w:p>
        </w:tc>
        <w:tc>
          <w:tcPr>
            <w:tcW w:w="3037" w:type="dxa"/>
            <w:vAlign w:val="center"/>
          </w:tcPr>
          <w:p w14:paraId="4DC1BE89" w14:textId="77777777" w:rsidR="00152DA8" w:rsidRDefault="00152DA8" w:rsidP="00D40FA5">
            <w:pPr>
              <w:pStyle w:val="Nidungvnbn"/>
              <w:ind w:firstLine="0"/>
              <w:jc w:val="center"/>
            </w:pPr>
            <w:r w:rsidRPr="00702340">
              <w:t>Assigned tasks (100%)</w:t>
            </w:r>
          </w:p>
        </w:tc>
        <w:tc>
          <w:tcPr>
            <w:tcW w:w="3037" w:type="dxa"/>
            <w:vAlign w:val="center"/>
          </w:tcPr>
          <w:p w14:paraId="1CB77313" w14:textId="77777777" w:rsidR="00152DA8" w:rsidRDefault="00152DA8" w:rsidP="00D40FA5">
            <w:pPr>
              <w:pStyle w:val="Nidungvnbn"/>
              <w:ind w:firstLine="0"/>
              <w:jc w:val="center"/>
            </w:pPr>
            <w:r w:rsidRPr="00702340">
              <w:t>Completion level</w:t>
            </w:r>
          </w:p>
        </w:tc>
      </w:tr>
      <w:tr w:rsidR="00152DA8" w14:paraId="70636D1C" w14:textId="77777777" w:rsidTr="00D40FA5">
        <w:tc>
          <w:tcPr>
            <w:tcW w:w="3037" w:type="dxa"/>
            <w:vAlign w:val="center"/>
          </w:tcPr>
          <w:p w14:paraId="0ACC5BA2" w14:textId="77777777" w:rsidR="00152DA8" w:rsidRPr="00702340" w:rsidRDefault="00152DA8" w:rsidP="00D40FA5">
            <w:pPr>
              <w:pStyle w:val="Nidungvnbn"/>
              <w:ind w:firstLine="0"/>
              <w:jc w:val="center"/>
            </w:pPr>
            <w:r w:rsidRPr="00702340">
              <w:t>Ho Huu An</w:t>
            </w:r>
          </w:p>
        </w:tc>
        <w:tc>
          <w:tcPr>
            <w:tcW w:w="3037" w:type="dxa"/>
            <w:vAlign w:val="center"/>
          </w:tcPr>
          <w:p w14:paraId="5CE410AB" w14:textId="77777777" w:rsidR="00152DA8" w:rsidRPr="00702340" w:rsidRDefault="00152DA8" w:rsidP="00D40FA5">
            <w:pPr>
              <w:pStyle w:val="Nidungvnbn"/>
              <w:ind w:firstLine="0"/>
              <w:jc w:val="center"/>
            </w:pPr>
            <w:r>
              <w:t>33.3%</w:t>
            </w:r>
          </w:p>
        </w:tc>
        <w:tc>
          <w:tcPr>
            <w:tcW w:w="3037" w:type="dxa"/>
            <w:vAlign w:val="center"/>
          </w:tcPr>
          <w:p w14:paraId="34606084" w14:textId="77777777" w:rsidR="00152DA8" w:rsidRPr="00702340" w:rsidRDefault="00152DA8" w:rsidP="00D40FA5">
            <w:pPr>
              <w:pStyle w:val="Nidungvnbn"/>
              <w:ind w:firstLine="0"/>
              <w:jc w:val="center"/>
            </w:pPr>
            <w:r w:rsidRPr="00C1257C">
              <w:t>On schedule as assigned</w:t>
            </w:r>
          </w:p>
        </w:tc>
      </w:tr>
      <w:tr w:rsidR="00152DA8" w14:paraId="48CE9484" w14:textId="77777777" w:rsidTr="00D40FA5">
        <w:tc>
          <w:tcPr>
            <w:tcW w:w="3037" w:type="dxa"/>
            <w:vAlign w:val="center"/>
          </w:tcPr>
          <w:p w14:paraId="315DBE1D" w14:textId="0DDBFE66" w:rsidR="00152DA8" w:rsidRPr="00702340" w:rsidRDefault="00D40FA5" w:rsidP="00D40FA5">
            <w:pPr>
              <w:pStyle w:val="Nidungvnbn"/>
              <w:ind w:firstLine="0"/>
              <w:jc w:val="center"/>
            </w:pPr>
            <w:r>
              <w:t>Nguyen Hoang Phuc</w:t>
            </w:r>
          </w:p>
        </w:tc>
        <w:tc>
          <w:tcPr>
            <w:tcW w:w="3037" w:type="dxa"/>
            <w:vAlign w:val="center"/>
          </w:tcPr>
          <w:p w14:paraId="74532A96" w14:textId="77777777" w:rsidR="00152DA8" w:rsidRDefault="00152DA8" w:rsidP="00D40FA5">
            <w:pPr>
              <w:pStyle w:val="Nidungvnbn"/>
              <w:ind w:firstLine="0"/>
              <w:jc w:val="center"/>
            </w:pPr>
            <w:r>
              <w:t>33.4%</w:t>
            </w:r>
          </w:p>
        </w:tc>
        <w:tc>
          <w:tcPr>
            <w:tcW w:w="3037" w:type="dxa"/>
            <w:vAlign w:val="center"/>
          </w:tcPr>
          <w:p w14:paraId="3595A458" w14:textId="77777777" w:rsidR="00152DA8" w:rsidRPr="00C1257C" w:rsidRDefault="00152DA8" w:rsidP="00D40FA5">
            <w:pPr>
              <w:pStyle w:val="Nidungvnbn"/>
              <w:ind w:firstLine="0"/>
              <w:jc w:val="center"/>
            </w:pPr>
            <w:r w:rsidRPr="00C1257C">
              <w:t>On schedule as assigned</w:t>
            </w:r>
          </w:p>
        </w:tc>
      </w:tr>
      <w:tr w:rsidR="00152DA8" w14:paraId="05F91BF1" w14:textId="77777777" w:rsidTr="00D40FA5">
        <w:tc>
          <w:tcPr>
            <w:tcW w:w="3037" w:type="dxa"/>
            <w:vAlign w:val="center"/>
          </w:tcPr>
          <w:p w14:paraId="38246FE9" w14:textId="77777777" w:rsidR="00152DA8" w:rsidRDefault="00152DA8" w:rsidP="00D40FA5">
            <w:pPr>
              <w:pStyle w:val="Nidungvnbn"/>
              <w:ind w:firstLine="0"/>
              <w:jc w:val="center"/>
            </w:pPr>
            <w:r w:rsidRPr="00C1257C">
              <w:rPr>
                <w:lang w:val="vi-VN"/>
              </w:rPr>
              <w:t>Do Minh Q</w:t>
            </w:r>
            <w:r w:rsidRPr="00C1257C">
              <w:t>uan</w:t>
            </w:r>
          </w:p>
        </w:tc>
        <w:tc>
          <w:tcPr>
            <w:tcW w:w="3037" w:type="dxa"/>
            <w:vAlign w:val="center"/>
          </w:tcPr>
          <w:p w14:paraId="68E5FCF5" w14:textId="77777777" w:rsidR="00152DA8" w:rsidRDefault="00152DA8" w:rsidP="00D40FA5">
            <w:pPr>
              <w:pStyle w:val="Nidungvnbn"/>
              <w:ind w:firstLine="0"/>
              <w:jc w:val="center"/>
            </w:pPr>
            <w:r>
              <w:t>33.3%</w:t>
            </w:r>
          </w:p>
        </w:tc>
        <w:tc>
          <w:tcPr>
            <w:tcW w:w="3037" w:type="dxa"/>
            <w:vAlign w:val="center"/>
          </w:tcPr>
          <w:p w14:paraId="5A262F80" w14:textId="77777777" w:rsidR="00152DA8" w:rsidRPr="00C1257C" w:rsidRDefault="00152DA8" w:rsidP="00D40FA5">
            <w:pPr>
              <w:pStyle w:val="Nidungvnbn"/>
              <w:keepNext/>
              <w:ind w:firstLine="0"/>
              <w:jc w:val="center"/>
            </w:pPr>
            <w:r w:rsidRPr="00C1257C">
              <w:t>On schedule as assigned</w:t>
            </w:r>
          </w:p>
        </w:tc>
      </w:tr>
    </w:tbl>
    <w:p w14:paraId="64582626" w14:textId="4533498C" w:rsidR="39069B34" w:rsidRDefault="00D40FA5" w:rsidP="00A0791E">
      <w:pPr>
        <w:pStyle w:val="Caption"/>
      </w:pPr>
      <w:bookmarkStart w:id="230" w:name="_Toc153676653"/>
      <w:r>
        <w:t xml:space="preserve">Table </w:t>
      </w:r>
      <w:fldSimple w:instr=" SEQ Table \* ARABIC ">
        <w:r w:rsidR="00D81A57">
          <w:rPr>
            <w:noProof/>
          </w:rPr>
          <w:t>5</w:t>
        </w:r>
      </w:fldSimple>
      <w:r w:rsidR="00461B7A">
        <w:rPr>
          <w:noProof/>
        </w:rPr>
        <w:t>:</w:t>
      </w:r>
      <w:r>
        <w:t xml:space="preserve"> Member Evaluation</w:t>
      </w:r>
      <w:bookmarkEnd w:id="230"/>
    </w:p>
    <w:p w14:paraId="45DF542C" w14:textId="77777777" w:rsidR="00152DA8" w:rsidRDefault="00152DA8">
      <w:pPr>
        <w:spacing w:after="200"/>
        <w:ind w:firstLine="0"/>
        <w:jc w:val="left"/>
        <w:rPr>
          <w:b/>
          <w:bCs/>
          <w:sz w:val="32"/>
          <w:szCs w:val="32"/>
          <w:lang w:val="vi-VN"/>
        </w:rPr>
      </w:pPr>
      <w:r>
        <w:br w:type="page"/>
      </w:r>
    </w:p>
    <w:p w14:paraId="409C6A3B" w14:textId="61C10B67" w:rsidR="00FC2DFC" w:rsidRDefault="00FC2DFC" w:rsidP="00CA3443">
      <w:pPr>
        <w:pStyle w:val="Chng"/>
        <w:ind w:firstLine="0"/>
        <w:outlineLvl w:val="0"/>
      </w:pPr>
      <w:bookmarkStart w:id="231" w:name="_Toc153712852"/>
      <w:r>
        <w:lastRenderedPageBreak/>
        <w:t>REFERENCE</w:t>
      </w:r>
      <w:bookmarkEnd w:id="231"/>
      <w:r>
        <w:t xml:space="preserve"> </w:t>
      </w:r>
    </w:p>
    <w:p w14:paraId="3FCA3506" w14:textId="0C8B3A89" w:rsidR="00115E3E" w:rsidRPr="00232BA8" w:rsidRDefault="00115E3E" w:rsidP="00232BA8">
      <w:pPr>
        <w:pStyle w:val="Nidungvnbn"/>
        <w:numPr>
          <w:ilvl w:val="0"/>
          <w:numId w:val="40"/>
        </w:numPr>
      </w:pPr>
      <w:r w:rsidRPr="00232BA8">
        <w:t>Friesen, J. (2006). Java Swing (2nd ed.). O'Reilly Media.</w:t>
      </w:r>
    </w:p>
    <w:p w14:paraId="4DAF414D" w14:textId="4B610C55" w:rsidR="00943784" w:rsidRPr="00232BA8" w:rsidRDefault="00115E3E" w:rsidP="00232BA8">
      <w:pPr>
        <w:pStyle w:val="Nidungvnbn"/>
        <w:numPr>
          <w:ilvl w:val="0"/>
          <w:numId w:val="40"/>
        </w:numPr>
      </w:pPr>
      <w:r w:rsidRPr="00232BA8">
        <w:t>Lanchester, S. (2017). Java Swing (2nd ed.). Packt Publishing.</w:t>
      </w:r>
    </w:p>
    <w:p w14:paraId="08576BC4" w14:textId="1728B78D" w:rsidR="00115E3E" w:rsidRPr="00232BA8" w:rsidRDefault="00115E3E" w:rsidP="00232BA8">
      <w:pPr>
        <w:pStyle w:val="Nidungvnbn"/>
        <w:numPr>
          <w:ilvl w:val="0"/>
          <w:numId w:val="40"/>
        </w:numPr>
      </w:pPr>
      <w:r w:rsidRPr="00232BA8">
        <w:t>Vohra, D. (2012). JDBC: A Beginner's Guide. McGraw-Hill Education.</w:t>
      </w:r>
    </w:p>
    <w:sectPr w:rsidR="00115E3E" w:rsidRPr="00232BA8" w:rsidSect="002D1065">
      <w:headerReference w:type="default" r:id="rId41"/>
      <w:footerReference w:type="default" r:id="rId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DB47A" w14:textId="77777777" w:rsidR="00D72688" w:rsidRDefault="00D72688" w:rsidP="00453AB1">
      <w:r>
        <w:separator/>
      </w:r>
    </w:p>
    <w:p w14:paraId="5FC189D4" w14:textId="77777777" w:rsidR="00D72688" w:rsidRDefault="00D72688"/>
    <w:p w14:paraId="1ED17E3B" w14:textId="77777777" w:rsidR="00D72688" w:rsidRDefault="00D72688"/>
  </w:endnote>
  <w:endnote w:type="continuationSeparator" w:id="0">
    <w:p w14:paraId="072B3C57" w14:textId="77777777" w:rsidR="00D72688" w:rsidRDefault="00D72688" w:rsidP="00453AB1">
      <w:r>
        <w:continuationSeparator/>
      </w:r>
    </w:p>
    <w:p w14:paraId="20B68E41" w14:textId="77777777" w:rsidR="00D72688" w:rsidRDefault="00D72688"/>
    <w:p w14:paraId="167C1361" w14:textId="77777777" w:rsidR="00D72688" w:rsidRDefault="00D72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MV Boli"/>
    <w:panose1 w:val="00000000000000000000"/>
    <w:charset w:val="00"/>
    <w:family w:val="roman"/>
    <w:notTrueType/>
    <w:pitch w:val="default"/>
  </w:font>
  <w:font w:name="Nunito">
    <w:altName w:val="Sitka Small"/>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D40FA5" w14:paraId="679D45CC" w14:textId="77777777" w:rsidTr="3ED891BA">
      <w:trPr>
        <w:trHeight w:val="300"/>
      </w:trPr>
      <w:tc>
        <w:tcPr>
          <w:tcW w:w="3040" w:type="dxa"/>
        </w:tcPr>
        <w:p w14:paraId="3CC32138" w14:textId="77777777" w:rsidR="00D40FA5" w:rsidRDefault="00D40FA5" w:rsidP="4C1DEC45">
          <w:pPr>
            <w:pStyle w:val="Header"/>
            <w:ind w:left="-115"/>
            <w:jc w:val="left"/>
          </w:pPr>
        </w:p>
      </w:tc>
      <w:tc>
        <w:tcPr>
          <w:tcW w:w="3040" w:type="dxa"/>
        </w:tcPr>
        <w:p w14:paraId="24DE295A" w14:textId="77777777" w:rsidR="00D40FA5" w:rsidRDefault="00D40FA5" w:rsidP="4C1DEC45">
          <w:pPr>
            <w:pStyle w:val="Header"/>
            <w:jc w:val="center"/>
          </w:pPr>
        </w:p>
      </w:tc>
      <w:tc>
        <w:tcPr>
          <w:tcW w:w="3040" w:type="dxa"/>
        </w:tcPr>
        <w:p w14:paraId="79E52A86" w14:textId="77777777" w:rsidR="00D40FA5" w:rsidRDefault="00D40FA5" w:rsidP="4C1DEC45">
          <w:pPr>
            <w:pStyle w:val="Header"/>
            <w:ind w:right="-115"/>
            <w:jc w:val="right"/>
          </w:pPr>
        </w:p>
      </w:tc>
    </w:tr>
  </w:tbl>
  <w:p w14:paraId="178B8B56" w14:textId="77777777" w:rsidR="00D40FA5" w:rsidRDefault="00D40FA5" w:rsidP="4C1DEC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E635C7" w14:paraId="5BA425FC" w14:textId="77777777" w:rsidTr="3ED891BA">
      <w:trPr>
        <w:trHeight w:val="300"/>
      </w:trPr>
      <w:tc>
        <w:tcPr>
          <w:tcW w:w="3040" w:type="dxa"/>
        </w:tcPr>
        <w:p w14:paraId="2284A25A" w14:textId="77777777" w:rsidR="00E635C7" w:rsidRDefault="00E635C7" w:rsidP="4C1DEC45">
          <w:pPr>
            <w:pStyle w:val="Header"/>
            <w:ind w:left="-115"/>
            <w:jc w:val="left"/>
          </w:pPr>
        </w:p>
      </w:tc>
      <w:tc>
        <w:tcPr>
          <w:tcW w:w="3040" w:type="dxa"/>
        </w:tcPr>
        <w:p w14:paraId="55550F44" w14:textId="77777777" w:rsidR="00E635C7" w:rsidRDefault="00E635C7" w:rsidP="4C1DEC45">
          <w:pPr>
            <w:pStyle w:val="Header"/>
            <w:jc w:val="center"/>
          </w:pPr>
        </w:p>
      </w:tc>
      <w:tc>
        <w:tcPr>
          <w:tcW w:w="3040" w:type="dxa"/>
        </w:tcPr>
        <w:p w14:paraId="3B3782DD" w14:textId="77777777" w:rsidR="00E635C7" w:rsidRDefault="00E635C7" w:rsidP="4C1DEC45">
          <w:pPr>
            <w:pStyle w:val="Header"/>
            <w:ind w:right="-115"/>
            <w:jc w:val="right"/>
          </w:pPr>
        </w:p>
      </w:tc>
    </w:tr>
  </w:tbl>
  <w:p w14:paraId="43521C3F" w14:textId="77777777" w:rsidR="00E635C7" w:rsidRDefault="00E635C7" w:rsidP="4C1DEC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D40FA5" w14:paraId="4FDCC7B9" w14:textId="77777777" w:rsidTr="3ED891BA">
      <w:trPr>
        <w:trHeight w:val="300"/>
      </w:trPr>
      <w:tc>
        <w:tcPr>
          <w:tcW w:w="3040" w:type="dxa"/>
        </w:tcPr>
        <w:p w14:paraId="10CDB28B" w14:textId="7DDC2845" w:rsidR="00D40FA5" w:rsidRDefault="00D40FA5" w:rsidP="4C1DEC45">
          <w:pPr>
            <w:pStyle w:val="Header"/>
            <w:ind w:left="-115"/>
            <w:jc w:val="left"/>
          </w:pPr>
        </w:p>
      </w:tc>
      <w:tc>
        <w:tcPr>
          <w:tcW w:w="3040" w:type="dxa"/>
        </w:tcPr>
        <w:p w14:paraId="7AFF0E6D" w14:textId="43345611" w:rsidR="00D40FA5" w:rsidRDefault="00D40FA5" w:rsidP="4C1DEC45">
          <w:pPr>
            <w:pStyle w:val="Header"/>
            <w:jc w:val="center"/>
          </w:pPr>
        </w:p>
      </w:tc>
      <w:tc>
        <w:tcPr>
          <w:tcW w:w="3040" w:type="dxa"/>
        </w:tcPr>
        <w:p w14:paraId="76AC7CAB" w14:textId="1CC70B15" w:rsidR="00D40FA5" w:rsidRDefault="00D40FA5" w:rsidP="4C1DEC45">
          <w:pPr>
            <w:pStyle w:val="Header"/>
            <w:ind w:right="-115"/>
            <w:jc w:val="right"/>
          </w:pPr>
        </w:p>
      </w:tc>
    </w:tr>
  </w:tbl>
  <w:p w14:paraId="69624640" w14:textId="063FC476" w:rsidR="00D40FA5" w:rsidRDefault="00D40FA5" w:rsidP="4C1DEC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D40FA5" w14:paraId="1ABC7AE7" w14:textId="77777777" w:rsidTr="3ED891BA">
      <w:trPr>
        <w:trHeight w:val="300"/>
      </w:trPr>
      <w:tc>
        <w:tcPr>
          <w:tcW w:w="3040" w:type="dxa"/>
        </w:tcPr>
        <w:p w14:paraId="71A33209" w14:textId="7876FC26" w:rsidR="00D40FA5" w:rsidRDefault="00D40FA5" w:rsidP="4C1DEC45">
          <w:pPr>
            <w:pStyle w:val="Header"/>
            <w:ind w:left="-115"/>
            <w:jc w:val="left"/>
          </w:pPr>
        </w:p>
      </w:tc>
      <w:tc>
        <w:tcPr>
          <w:tcW w:w="3040" w:type="dxa"/>
        </w:tcPr>
        <w:p w14:paraId="16907179" w14:textId="7C94F071" w:rsidR="00D40FA5" w:rsidRDefault="00D40FA5" w:rsidP="4C1DEC45">
          <w:pPr>
            <w:pStyle w:val="Header"/>
            <w:jc w:val="center"/>
          </w:pPr>
        </w:p>
      </w:tc>
      <w:tc>
        <w:tcPr>
          <w:tcW w:w="3040" w:type="dxa"/>
        </w:tcPr>
        <w:p w14:paraId="683CDDFC" w14:textId="273CC24C" w:rsidR="00D40FA5" w:rsidRDefault="00D40FA5" w:rsidP="4C1DEC45">
          <w:pPr>
            <w:pStyle w:val="Header"/>
            <w:ind w:right="-115"/>
            <w:jc w:val="right"/>
          </w:pPr>
        </w:p>
      </w:tc>
    </w:tr>
  </w:tbl>
  <w:p w14:paraId="3861561A" w14:textId="376E3B39" w:rsidR="00D40FA5" w:rsidRDefault="00D40FA5" w:rsidP="4C1DE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1C574" w14:textId="77777777" w:rsidR="00D72688" w:rsidRDefault="00D72688" w:rsidP="00453AB1">
      <w:r>
        <w:separator/>
      </w:r>
    </w:p>
    <w:p w14:paraId="17D0E0EA" w14:textId="77777777" w:rsidR="00D72688" w:rsidRDefault="00D72688"/>
    <w:p w14:paraId="43512888" w14:textId="77777777" w:rsidR="00D72688" w:rsidRDefault="00D72688"/>
  </w:footnote>
  <w:footnote w:type="continuationSeparator" w:id="0">
    <w:p w14:paraId="7FD81453" w14:textId="77777777" w:rsidR="00D72688" w:rsidRDefault="00D72688" w:rsidP="00453AB1">
      <w:r>
        <w:continuationSeparator/>
      </w:r>
    </w:p>
    <w:p w14:paraId="1F90BCF9" w14:textId="77777777" w:rsidR="00D72688" w:rsidRDefault="00D72688"/>
    <w:p w14:paraId="0EAE6A03" w14:textId="77777777" w:rsidR="00D72688" w:rsidRDefault="00D726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DC7EDB1" w14:textId="09539645" w:rsidR="00D40FA5" w:rsidRDefault="00D40FA5">
        <w:pPr>
          <w:pStyle w:val="Header"/>
          <w:jc w:val="center"/>
        </w:pPr>
        <w:r w:rsidRPr="3ED891BA">
          <w:fldChar w:fldCharType="begin"/>
        </w:r>
        <w:r>
          <w:instrText xml:space="preserve"> PAGE   \* MERGEFORMAT </w:instrText>
        </w:r>
        <w:r w:rsidRPr="3ED891BA">
          <w:fldChar w:fldCharType="separate"/>
        </w:r>
        <w:r w:rsidR="007F7354">
          <w:rPr>
            <w:noProof/>
          </w:rPr>
          <w:t>iv</w:t>
        </w:r>
        <w:r w:rsidRPr="3ED891BA">
          <w:rPr>
            <w:noProof/>
          </w:rPr>
          <w:fldChar w:fldCharType="end"/>
        </w:r>
      </w:p>
    </w:sdtContent>
  </w:sdt>
  <w:p w14:paraId="296FEF7D" w14:textId="77777777" w:rsidR="00D40FA5" w:rsidRDefault="00D40F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71FDAD2" w14:textId="02DF5669" w:rsidR="00D40FA5" w:rsidRDefault="00D40FA5">
        <w:pPr>
          <w:pStyle w:val="Header"/>
          <w:jc w:val="center"/>
        </w:pPr>
        <w:r w:rsidRPr="3ED891BA">
          <w:fldChar w:fldCharType="begin"/>
        </w:r>
        <w:r>
          <w:instrText xml:space="preserve"> PAGE   \* MERGEFORMAT </w:instrText>
        </w:r>
        <w:r w:rsidRPr="3ED891BA">
          <w:fldChar w:fldCharType="separate"/>
        </w:r>
        <w:r w:rsidR="007F7354">
          <w:rPr>
            <w:noProof/>
          </w:rPr>
          <w:t>15</w:t>
        </w:r>
        <w:r w:rsidRPr="3ED891BA">
          <w:rPr>
            <w:noProof/>
          </w:rPr>
          <w:fldChar w:fldCharType="end"/>
        </w:r>
      </w:p>
    </w:sdtContent>
  </w:sdt>
  <w:p w14:paraId="02F2C34E" w14:textId="77777777" w:rsidR="00D40FA5" w:rsidRDefault="00D40FA5">
    <w:pPr>
      <w:pStyle w:val="Header"/>
    </w:pPr>
  </w:p>
  <w:p w14:paraId="0ADDF50D" w14:textId="77777777" w:rsidR="00D40FA5" w:rsidRDefault="00D40FA5"/>
  <w:p w14:paraId="75B770B4" w14:textId="77777777" w:rsidR="00D40FA5" w:rsidRDefault="00D40FA5"/>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194B"/>
    <w:multiLevelType w:val="hybridMultilevel"/>
    <w:tmpl w:val="2AF6706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2448F1"/>
    <w:multiLevelType w:val="hybridMultilevel"/>
    <w:tmpl w:val="067ACEC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2B05DF"/>
    <w:multiLevelType w:val="hybridMultilevel"/>
    <w:tmpl w:val="C60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06C43"/>
    <w:multiLevelType w:val="hybridMultilevel"/>
    <w:tmpl w:val="27847DD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4C56C1"/>
    <w:multiLevelType w:val="hybridMultilevel"/>
    <w:tmpl w:val="FFFFFFFF"/>
    <w:lvl w:ilvl="0" w:tplc="EFF67A28">
      <w:start w:val="1"/>
      <w:numFmt w:val="bullet"/>
      <w:lvlText w:val=""/>
      <w:lvlJc w:val="left"/>
      <w:pPr>
        <w:ind w:left="720" w:hanging="360"/>
      </w:pPr>
      <w:rPr>
        <w:rFonts w:ascii="Symbol" w:hAnsi="Symbol" w:hint="default"/>
      </w:rPr>
    </w:lvl>
    <w:lvl w:ilvl="1" w:tplc="DA348110">
      <w:start w:val="1"/>
      <w:numFmt w:val="bullet"/>
      <w:lvlText w:val=""/>
      <w:lvlJc w:val="left"/>
      <w:pPr>
        <w:ind w:left="1440" w:hanging="360"/>
      </w:pPr>
      <w:rPr>
        <w:rFonts w:ascii="Symbol" w:hAnsi="Symbol" w:hint="default"/>
      </w:rPr>
    </w:lvl>
    <w:lvl w:ilvl="2" w:tplc="BCC8BB3C">
      <w:start w:val="1"/>
      <w:numFmt w:val="bullet"/>
      <w:lvlText w:val=""/>
      <w:lvlJc w:val="left"/>
      <w:pPr>
        <w:ind w:left="2160" w:hanging="360"/>
      </w:pPr>
      <w:rPr>
        <w:rFonts w:ascii="Wingdings" w:hAnsi="Wingdings" w:hint="default"/>
      </w:rPr>
    </w:lvl>
    <w:lvl w:ilvl="3" w:tplc="6B18D236">
      <w:start w:val="1"/>
      <w:numFmt w:val="bullet"/>
      <w:lvlText w:val=""/>
      <w:lvlJc w:val="left"/>
      <w:pPr>
        <w:ind w:left="2880" w:hanging="360"/>
      </w:pPr>
      <w:rPr>
        <w:rFonts w:ascii="Symbol" w:hAnsi="Symbol" w:hint="default"/>
      </w:rPr>
    </w:lvl>
    <w:lvl w:ilvl="4" w:tplc="EDBE5750">
      <w:start w:val="1"/>
      <w:numFmt w:val="bullet"/>
      <w:lvlText w:val="o"/>
      <w:lvlJc w:val="left"/>
      <w:pPr>
        <w:ind w:left="3600" w:hanging="360"/>
      </w:pPr>
      <w:rPr>
        <w:rFonts w:ascii="Courier New" w:hAnsi="Courier New" w:hint="default"/>
      </w:rPr>
    </w:lvl>
    <w:lvl w:ilvl="5" w:tplc="F13E7992">
      <w:start w:val="1"/>
      <w:numFmt w:val="bullet"/>
      <w:lvlText w:val=""/>
      <w:lvlJc w:val="left"/>
      <w:pPr>
        <w:ind w:left="4320" w:hanging="360"/>
      </w:pPr>
      <w:rPr>
        <w:rFonts w:ascii="Wingdings" w:hAnsi="Wingdings" w:hint="default"/>
      </w:rPr>
    </w:lvl>
    <w:lvl w:ilvl="6" w:tplc="5636D808">
      <w:start w:val="1"/>
      <w:numFmt w:val="bullet"/>
      <w:lvlText w:val=""/>
      <w:lvlJc w:val="left"/>
      <w:pPr>
        <w:ind w:left="5040" w:hanging="360"/>
      </w:pPr>
      <w:rPr>
        <w:rFonts w:ascii="Symbol" w:hAnsi="Symbol" w:hint="default"/>
      </w:rPr>
    </w:lvl>
    <w:lvl w:ilvl="7" w:tplc="66122E0C">
      <w:start w:val="1"/>
      <w:numFmt w:val="bullet"/>
      <w:lvlText w:val="o"/>
      <w:lvlJc w:val="left"/>
      <w:pPr>
        <w:ind w:left="5760" w:hanging="360"/>
      </w:pPr>
      <w:rPr>
        <w:rFonts w:ascii="Courier New" w:hAnsi="Courier New" w:hint="default"/>
      </w:rPr>
    </w:lvl>
    <w:lvl w:ilvl="8" w:tplc="027473F6">
      <w:start w:val="1"/>
      <w:numFmt w:val="bullet"/>
      <w:lvlText w:val=""/>
      <w:lvlJc w:val="left"/>
      <w:pPr>
        <w:ind w:left="6480" w:hanging="360"/>
      </w:pPr>
      <w:rPr>
        <w:rFonts w:ascii="Wingdings" w:hAnsi="Wingdings" w:hint="default"/>
      </w:rPr>
    </w:lvl>
  </w:abstractNum>
  <w:abstractNum w:abstractNumId="5" w15:restartNumberingAfterBreak="0">
    <w:nsid w:val="12601C13"/>
    <w:multiLevelType w:val="hybridMultilevel"/>
    <w:tmpl w:val="942E37AA"/>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2963684"/>
    <w:multiLevelType w:val="hybridMultilevel"/>
    <w:tmpl w:val="43F0AE92"/>
    <w:lvl w:ilvl="0" w:tplc="042A000B">
      <w:start w:val="1"/>
      <w:numFmt w:val="bullet"/>
      <w:lvlText w:val=""/>
      <w:lvlJc w:val="left"/>
      <w:pPr>
        <w:ind w:left="1420" w:hanging="360"/>
      </w:pPr>
      <w:rPr>
        <w:rFonts w:ascii="Wingdings" w:hAnsi="Wingdings"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7" w15:restartNumberingAfterBreak="0">
    <w:nsid w:val="134A3C4C"/>
    <w:multiLevelType w:val="hybridMultilevel"/>
    <w:tmpl w:val="004CAE7A"/>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481263"/>
    <w:multiLevelType w:val="hybridMultilevel"/>
    <w:tmpl w:val="3A5C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022AB"/>
    <w:multiLevelType w:val="hybridMultilevel"/>
    <w:tmpl w:val="42F62CE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6844D72"/>
    <w:multiLevelType w:val="hybridMultilevel"/>
    <w:tmpl w:val="FFFFFFFF"/>
    <w:lvl w:ilvl="0" w:tplc="A6161758">
      <w:start w:val="1"/>
      <w:numFmt w:val="bullet"/>
      <w:lvlText w:val=""/>
      <w:lvlJc w:val="left"/>
      <w:pPr>
        <w:ind w:left="720" w:hanging="360"/>
      </w:pPr>
      <w:rPr>
        <w:rFonts w:ascii="Symbol" w:hAnsi="Symbol" w:hint="default"/>
      </w:rPr>
    </w:lvl>
    <w:lvl w:ilvl="1" w:tplc="FD80CE2E">
      <w:start w:val="1"/>
      <w:numFmt w:val="bullet"/>
      <w:lvlText w:val=""/>
      <w:lvlJc w:val="left"/>
      <w:pPr>
        <w:ind w:left="1440" w:hanging="360"/>
      </w:pPr>
      <w:rPr>
        <w:rFonts w:ascii="Symbol" w:hAnsi="Symbol" w:hint="default"/>
      </w:rPr>
    </w:lvl>
    <w:lvl w:ilvl="2" w:tplc="525C287C">
      <w:start w:val="1"/>
      <w:numFmt w:val="bullet"/>
      <w:lvlText w:val=""/>
      <w:lvlJc w:val="left"/>
      <w:pPr>
        <w:ind w:left="2160" w:hanging="360"/>
      </w:pPr>
      <w:rPr>
        <w:rFonts w:ascii="Wingdings" w:hAnsi="Wingdings" w:hint="default"/>
      </w:rPr>
    </w:lvl>
    <w:lvl w:ilvl="3" w:tplc="759A03CC">
      <w:start w:val="1"/>
      <w:numFmt w:val="bullet"/>
      <w:lvlText w:val=""/>
      <w:lvlJc w:val="left"/>
      <w:pPr>
        <w:ind w:left="2880" w:hanging="360"/>
      </w:pPr>
      <w:rPr>
        <w:rFonts w:ascii="Symbol" w:hAnsi="Symbol" w:hint="default"/>
      </w:rPr>
    </w:lvl>
    <w:lvl w:ilvl="4" w:tplc="EE4EE416">
      <w:start w:val="1"/>
      <w:numFmt w:val="bullet"/>
      <w:lvlText w:val="o"/>
      <w:lvlJc w:val="left"/>
      <w:pPr>
        <w:ind w:left="3600" w:hanging="360"/>
      </w:pPr>
      <w:rPr>
        <w:rFonts w:ascii="Courier New" w:hAnsi="Courier New" w:hint="default"/>
      </w:rPr>
    </w:lvl>
    <w:lvl w:ilvl="5" w:tplc="B142B932">
      <w:start w:val="1"/>
      <w:numFmt w:val="bullet"/>
      <w:lvlText w:val=""/>
      <w:lvlJc w:val="left"/>
      <w:pPr>
        <w:ind w:left="4320" w:hanging="360"/>
      </w:pPr>
      <w:rPr>
        <w:rFonts w:ascii="Wingdings" w:hAnsi="Wingdings" w:hint="default"/>
      </w:rPr>
    </w:lvl>
    <w:lvl w:ilvl="6" w:tplc="660A066A">
      <w:start w:val="1"/>
      <w:numFmt w:val="bullet"/>
      <w:lvlText w:val=""/>
      <w:lvlJc w:val="left"/>
      <w:pPr>
        <w:ind w:left="5040" w:hanging="360"/>
      </w:pPr>
      <w:rPr>
        <w:rFonts w:ascii="Symbol" w:hAnsi="Symbol" w:hint="default"/>
      </w:rPr>
    </w:lvl>
    <w:lvl w:ilvl="7" w:tplc="8916B9F6">
      <w:start w:val="1"/>
      <w:numFmt w:val="bullet"/>
      <w:lvlText w:val="o"/>
      <w:lvlJc w:val="left"/>
      <w:pPr>
        <w:ind w:left="5760" w:hanging="360"/>
      </w:pPr>
      <w:rPr>
        <w:rFonts w:ascii="Courier New" w:hAnsi="Courier New" w:hint="default"/>
      </w:rPr>
    </w:lvl>
    <w:lvl w:ilvl="8" w:tplc="8E40C8E6">
      <w:start w:val="1"/>
      <w:numFmt w:val="bullet"/>
      <w:lvlText w:val=""/>
      <w:lvlJc w:val="left"/>
      <w:pPr>
        <w:ind w:left="6480" w:hanging="360"/>
      </w:pPr>
      <w:rPr>
        <w:rFonts w:ascii="Wingdings" w:hAnsi="Wingdings" w:hint="default"/>
      </w:rPr>
    </w:lvl>
  </w:abstractNum>
  <w:abstractNum w:abstractNumId="11" w15:restartNumberingAfterBreak="0">
    <w:nsid w:val="18141DC6"/>
    <w:multiLevelType w:val="hybridMultilevel"/>
    <w:tmpl w:val="FFFFFFFF"/>
    <w:lvl w:ilvl="0" w:tplc="573C2CA4">
      <w:start w:val="1"/>
      <w:numFmt w:val="bullet"/>
      <w:lvlText w:val=""/>
      <w:lvlJc w:val="left"/>
      <w:pPr>
        <w:ind w:left="720" w:hanging="360"/>
      </w:pPr>
      <w:rPr>
        <w:rFonts w:ascii="Symbol" w:hAnsi="Symbol" w:hint="default"/>
      </w:rPr>
    </w:lvl>
    <w:lvl w:ilvl="1" w:tplc="EF262B12">
      <w:start w:val="1"/>
      <w:numFmt w:val="bullet"/>
      <w:lvlText w:val=""/>
      <w:lvlJc w:val="left"/>
      <w:pPr>
        <w:ind w:left="1440" w:hanging="360"/>
      </w:pPr>
      <w:rPr>
        <w:rFonts w:ascii="Symbol" w:hAnsi="Symbol" w:hint="default"/>
      </w:rPr>
    </w:lvl>
    <w:lvl w:ilvl="2" w:tplc="DE700832">
      <w:start w:val="1"/>
      <w:numFmt w:val="bullet"/>
      <w:lvlText w:val=""/>
      <w:lvlJc w:val="left"/>
      <w:pPr>
        <w:ind w:left="2160" w:hanging="360"/>
      </w:pPr>
      <w:rPr>
        <w:rFonts w:ascii="Wingdings" w:hAnsi="Wingdings" w:hint="default"/>
      </w:rPr>
    </w:lvl>
    <w:lvl w:ilvl="3" w:tplc="DB109ECE">
      <w:start w:val="1"/>
      <w:numFmt w:val="bullet"/>
      <w:lvlText w:val=""/>
      <w:lvlJc w:val="left"/>
      <w:pPr>
        <w:ind w:left="2880" w:hanging="360"/>
      </w:pPr>
      <w:rPr>
        <w:rFonts w:ascii="Symbol" w:hAnsi="Symbol" w:hint="default"/>
      </w:rPr>
    </w:lvl>
    <w:lvl w:ilvl="4" w:tplc="EA961744">
      <w:start w:val="1"/>
      <w:numFmt w:val="bullet"/>
      <w:lvlText w:val="o"/>
      <w:lvlJc w:val="left"/>
      <w:pPr>
        <w:ind w:left="3600" w:hanging="360"/>
      </w:pPr>
      <w:rPr>
        <w:rFonts w:ascii="Courier New" w:hAnsi="Courier New" w:hint="default"/>
      </w:rPr>
    </w:lvl>
    <w:lvl w:ilvl="5" w:tplc="F398B2FE">
      <w:start w:val="1"/>
      <w:numFmt w:val="bullet"/>
      <w:lvlText w:val=""/>
      <w:lvlJc w:val="left"/>
      <w:pPr>
        <w:ind w:left="4320" w:hanging="360"/>
      </w:pPr>
      <w:rPr>
        <w:rFonts w:ascii="Wingdings" w:hAnsi="Wingdings" w:hint="default"/>
      </w:rPr>
    </w:lvl>
    <w:lvl w:ilvl="6" w:tplc="5854E728">
      <w:start w:val="1"/>
      <w:numFmt w:val="bullet"/>
      <w:lvlText w:val=""/>
      <w:lvlJc w:val="left"/>
      <w:pPr>
        <w:ind w:left="5040" w:hanging="360"/>
      </w:pPr>
      <w:rPr>
        <w:rFonts w:ascii="Symbol" w:hAnsi="Symbol" w:hint="default"/>
      </w:rPr>
    </w:lvl>
    <w:lvl w:ilvl="7" w:tplc="7EECA42A">
      <w:start w:val="1"/>
      <w:numFmt w:val="bullet"/>
      <w:lvlText w:val="o"/>
      <w:lvlJc w:val="left"/>
      <w:pPr>
        <w:ind w:left="5760" w:hanging="360"/>
      </w:pPr>
      <w:rPr>
        <w:rFonts w:ascii="Courier New" w:hAnsi="Courier New" w:hint="default"/>
      </w:rPr>
    </w:lvl>
    <w:lvl w:ilvl="8" w:tplc="736C82D2">
      <w:start w:val="1"/>
      <w:numFmt w:val="bullet"/>
      <w:lvlText w:val=""/>
      <w:lvlJc w:val="left"/>
      <w:pPr>
        <w:ind w:left="6480" w:hanging="360"/>
      </w:pPr>
      <w:rPr>
        <w:rFonts w:ascii="Wingdings" w:hAnsi="Wingdings" w:hint="default"/>
      </w:rPr>
    </w:lvl>
  </w:abstractNum>
  <w:abstractNum w:abstractNumId="12" w15:restartNumberingAfterBreak="0">
    <w:nsid w:val="1C28B959"/>
    <w:multiLevelType w:val="hybridMultilevel"/>
    <w:tmpl w:val="FFFFFFFF"/>
    <w:lvl w:ilvl="0" w:tplc="92E258EC">
      <w:start w:val="1"/>
      <w:numFmt w:val="decimal"/>
      <w:lvlText w:val="%1."/>
      <w:lvlJc w:val="left"/>
      <w:pPr>
        <w:ind w:left="720" w:hanging="360"/>
      </w:pPr>
    </w:lvl>
    <w:lvl w:ilvl="1" w:tplc="D4A438A4">
      <w:start w:val="1"/>
      <w:numFmt w:val="decimal"/>
      <w:lvlText w:val="%2."/>
      <w:lvlJc w:val="left"/>
      <w:pPr>
        <w:ind w:left="1440" w:hanging="360"/>
      </w:pPr>
    </w:lvl>
    <w:lvl w:ilvl="2" w:tplc="374476EE">
      <w:start w:val="1"/>
      <w:numFmt w:val="lowerRoman"/>
      <w:lvlText w:val="%3."/>
      <w:lvlJc w:val="right"/>
      <w:pPr>
        <w:ind w:left="2160" w:hanging="180"/>
      </w:pPr>
    </w:lvl>
    <w:lvl w:ilvl="3" w:tplc="EBA22940">
      <w:start w:val="1"/>
      <w:numFmt w:val="decimal"/>
      <w:lvlText w:val="%4."/>
      <w:lvlJc w:val="left"/>
      <w:pPr>
        <w:ind w:left="2880" w:hanging="360"/>
      </w:pPr>
    </w:lvl>
    <w:lvl w:ilvl="4" w:tplc="EA80E184">
      <w:start w:val="1"/>
      <w:numFmt w:val="lowerLetter"/>
      <w:lvlText w:val="%5."/>
      <w:lvlJc w:val="left"/>
      <w:pPr>
        <w:ind w:left="3600" w:hanging="360"/>
      </w:pPr>
    </w:lvl>
    <w:lvl w:ilvl="5" w:tplc="4A7847A8">
      <w:start w:val="1"/>
      <w:numFmt w:val="lowerRoman"/>
      <w:lvlText w:val="%6."/>
      <w:lvlJc w:val="right"/>
      <w:pPr>
        <w:ind w:left="4320" w:hanging="180"/>
      </w:pPr>
    </w:lvl>
    <w:lvl w:ilvl="6" w:tplc="6F347E80">
      <w:start w:val="1"/>
      <w:numFmt w:val="decimal"/>
      <w:lvlText w:val="%7."/>
      <w:lvlJc w:val="left"/>
      <w:pPr>
        <w:ind w:left="5040" w:hanging="360"/>
      </w:pPr>
    </w:lvl>
    <w:lvl w:ilvl="7" w:tplc="9B1CEC4E">
      <w:start w:val="1"/>
      <w:numFmt w:val="lowerLetter"/>
      <w:lvlText w:val="%8."/>
      <w:lvlJc w:val="left"/>
      <w:pPr>
        <w:ind w:left="5760" w:hanging="360"/>
      </w:pPr>
    </w:lvl>
    <w:lvl w:ilvl="8" w:tplc="27A2F94A">
      <w:start w:val="1"/>
      <w:numFmt w:val="lowerRoman"/>
      <w:lvlText w:val="%9."/>
      <w:lvlJc w:val="right"/>
      <w:pPr>
        <w:ind w:left="6480" w:hanging="180"/>
      </w:pPr>
    </w:lvl>
  </w:abstractNum>
  <w:abstractNum w:abstractNumId="13" w15:restartNumberingAfterBreak="0">
    <w:nsid w:val="1D573A98"/>
    <w:multiLevelType w:val="hybridMultilevel"/>
    <w:tmpl w:val="52CE29CC"/>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7B3D36"/>
    <w:multiLevelType w:val="hybridMultilevel"/>
    <w:tmpl w:val="23CA4B6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52884"/>
    <w:multiLevelType w:val="hybridMultilevel"/>
    <w:tmpl w:val="F602383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2B47D61"/>
    <w:multiLevelType w:val="hybridMultilevel"/>
    <w:tmpl w:val="86A848C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493FAF"/>
    <w:multiLevelType w:val="hybridMultilevel"/>
    <w:tmpl w:val="CDC23A2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219F9"/>
    <w:multiLevelType w:val="hybridMultilevel"/>
    <w:tmpl w:val="24366DAE"/>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B7E3809"/>
    <w:multiLevelType w:val="hybridMultilevel"/>
    <w:tmpl w:val="CF625B4E"/>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BB27D78"/>
    <w:multiLevelType w:val="hybridMultilevel"/>
    <w:tmpl w:val="8B96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601210"/>
    <w:multiLevelType w:val="hybridMultilevel"/>
    <w:tmpl w:val="2CE84EB0"/>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5FE99CC"/>
    <w:multiLevelType w:val="hybridMultilevel"/>
    <w:tmpl w:val="FFFFFFFF"/>
    <w:lvl w:ilvl="0" w:tplc="CCFEB39A">
      <w:start w:val="1"/>
      <w:numFmt w:val="bullet"/>
      <w:lvlText w:val=""/>
      <w:lvlJc w:val="left"/>
      <w:pPr>
        <w:ind w:left="720" w:hanging="360"/>
      </w:pPr>
      <w:rPr>
        <w:rFonts w:ascii="Symbol" w:hAnsi="Symbol" w:hint="default"/>
      </w:rPr>
    </w:lvl>
    <w:lvl w:ilvl="1" w:tplc="AA7CC120">
      <w:start w:val="1"/>
      <w:numFmt w:val="bullet"/>
      <w:lvlText w:val=""/>
      <w:lvlJc w:val="left"/>
      <w:pPr>
        <w:ind w:left="1440" w:hanging="360"/>
      </w:pPr>
      <w:rPr>
        <w:rFonts w:ascii="Symbol" w:hAnsi="Symbol" w:hint="default"/>
      </w:rPr>
    </w:lvl>
    <w:lvl w:ilvl="2" w:tplc="74F8B436">
      <w:start w:val="1"/>
      <w:numFmt w:val="bullet"/>
      <w:lvlText w:val=""/>
      <w:lvlJc w:val="left"/>
      <w:pPr>
        <w:ind w:left="2160" w:hanging="360"/>
      </w:pPr>
      <w:rPr>
        <w:rFonts w:ascii="Wingdings" w:hAnsi="Wingdings" w:hint="default"/>
      </w:rPr>
    </w:lvl>
    <w:lvl w:ilvl="3" w:tplc="F6666B20">
      <w:start w:val="1"/>
      <w:numFmt w:val="bullet"/>
      <w:lvlText w:val=""/>
      <w:lvlJc w:val="left"/>
      <w:pPr>
        <w:ind w:left="2880" w:hanging="360"/>
      </w:pPr>
      <w:rPr>
        <w:rFonts w:ascii="Symbol" w:hAnsi="Symbol" w:hint="default"/>
      </w:rPr>
    </w:lvl>
    <w:lvl w:ilvl="4" w:tplc="0C68423E">
      <w:start w:val="1"/>
      <w:numFmt w:val="bullet"/>
      <w:lvlText w:val="o"/>
      <w:lvlJc w:val="left"/>
      <w:pPr>
        <w:ind w:left="3600" w:hanging="360"/>
      </w:pPr>
      <w:rPr>
        <w:rFonts w:ascii="Courier New" w:hAnsi="Courier New" w:hint="default"/>
      </w:rPr>
    </w:lvl>
    <w:lvl w:ilvl="5" w:tplc="C5CEF598">
      <w:start w:val="1"/>
      <w:numFmt w:val="bullet"/>
      <w:lvlText w:val=""/>
      <w:lvlJc w:val="left"/>
      <w:pPr>
        <w:ind w:left="4320" w:hanging="360"/>
      </w:pPr>
      <w:rPr>
        <w:rFonts w:ascii="Wingdings" w:hAnsi="Wingdings" w:hint="default"/>
      </w:rPr>
    </w:lvl>
    <w:lvl w:ilvl="6" w:tplc="636ECCBC">
      <w:start w:val="1"/>
      <w:numFmt w:val="bullet"/>
      <w:lvlText w:val=""/>
      <w:lvlJc w:val="left"/>
      <w:pPr>
        <w:ind w:left="5040" w:hanging="360"/>
      </w:pPr>
      <w:rPr>
        <w:rFonts w:ascii="Symbol" w:hAnsi="Symbol" w:hint="default"/>
      </w:rPr>
    </w:lvl>
    <w:lvl w:ilvl="7" w:tplc="EFE0F3E2">
      <w:start w:val="1"/>
      <w:numFmt w:val="bullet"/>
      <w:lvlText w:val="o"/>
      <w:lvlJc w:val="left"/>
      <w:pPr>
        <w:ind w:left="5760" w:hanging="360"/>
      </w:pPr>
      <w:rPr>
        <w:rFonts w:ascii="Courier New" w:hAnsi="Courier New" w:hint="default"/>
      </w:rPr>
    </w:lvl>
    <w:lvl w:ilvl="8" w:tplc="B302DE04">
      <w:start w:val="1"/>
      <w:numFmt w:val="bullet"/>
      <w:lvlText w:val=""/>
      <w:lvlJc w:val="left"/>
      <w:pPr>
        <w:ind w:left="6480" w:hanging="360"/>
      </w:pPr>
      <w:rPr>
        <w:rFonts w:ascii="Wingdings" w:hAnsi="Wingdings" w:hint="default"/>
      </w:rPr>
    </w:lvl>
  </w:abstractNum>
  <w:abstractNum w:abstractNumId="23" w15:restartNumberingAfterBreak="0">
    <w:nsid w:val="3CDC7355"/>
    <w:multiLevelType w:val="hybridMultilevel"/>
    <w:tmpl w:val="C6229F00"/>
    <w:lvl w:ilvl="0" w:tplc="042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AB583D"/>
    <w:multiLevelType w:val="multilevel"/>
    <w:tmpl w:val="D444E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F45F54"/>
    <w:multiLevelType w:val="hybridMultilevel"/>
    <w:tmpl w:val="E5AA4AF8"/>
    <w:lvl w:ilvl="0" w:tplc="92E258EC">
      <w:start w:val="1"/>
      <w:numFmt w:val="decimal"/>
      <w:lvlText w:val="%1."/>
      <w:lvlJc w:val="left"/>
      <w:pPr>
        <w:ind w:left="1420" w:hanging="360"/>
      </w:p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26" w15:restartNumberingAfterBreak="0">
    <w:nsid w:val="438E60A3"/>
    <w:multiLevelType w:val="hybridMultilevel"/>
    <w:tmpl w:val="2C14684E"/>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CED6408"/>
    <w:multiLevelType w:val="hybridMultilevel"/>
    <w:tmpl w:val="9EF499E4"/>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FED7698"/>
    <w:multiLevelType w:val="hybridMultilevel"/>
    <w:tmpl w:val="F0AA5716"/>
    <w:lvl w:ilvl="0" w:tplc="042A000B">
      <w:start w:val="1"/>
      <w:numFmt w:val="bullet"/>
      <w:lvlText w:val=""/>
      <w:lvlJc w:val="left"/>
      <w:pPr>
        <w:ind w:left="1780" w:hanging="360"/>
      </w:pPr>
      <w:rPr>
        <w:rFonts w:ascii="Wingdings" w:hAnsi="Wingdings"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9" w15:restartNumberingAfterBreak="0">
    <w:nsid w:val="5897505B"/>
    <w:multiLevelType w:val="hybridMultilevel"/>
    <w:tmpl w:val="07EC6CC8"/>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8EC1DFE"/>
    <w:multiLevelType w:val="hybridMultilevel"/>
    <w:tmpl w:val="98347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CF14DC"/>
    <w:multiLevelType w:val="multilevel"/>
    <w:tmpl w:val="3E5E06F0"/>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FCA16D8"/>
    <w:multiLevelType w:val="hybridMultilevel"/>
    <w:tmpl w:val="29DC49E4"/>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2337C13"/>
    <w:multiLevelType w:val="hybridMultilevel"/>
    <w:tmpl w:val="629EDD96"/>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37F5D39"/>
    <w:multiLevelType w:val="hybridMultilevel"/>
    <w:tmpl w:val="22F4338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87EEBF"/>
    <w:multiLevelType w:val="hybridMultilevel"/>
    <w:tmpl w:val="FFFFFFFF"/>
    <w:lvl w:ilvl="0" w:tplc="40B017B2">
      <w:start w:val="1"/>
      <w:numFmt w:val="bullet"/>
      <w:lvlText w:val=""/>
      <w:lvlJc w:val="left"/>
      <w:pPr>
        <w:ind w:left="720" w:hanging="360"/>
      </w:pPr>
      <w:rPr>
        <w:rFonts w:ascii="Symbol" w:hAnsi="Symbol" w:hint="default"/>
      </w:rPr>
    </w:lvl>
    <w:lvl w:ilvl="1" w:tplc="4A1EDF84">
      <w:start w:val="1"/>
      <w:numFmt w:val="bullet"/>
      <w:lvlText w:val=""/>
      <w:lvlJc w:val="left"/>
      <w:pPr>
        <w:ind w:left="1440" w:hanging="360"/>
      </w:pPr>
      <w:rPr>
        <w:rFonts w:ascii="Symbol" w:hAnsi="Symbol" w:hint="default"/>
      </w:rPr>
    </w:lvl>
    <w:lvl w:ilvl="2" w:tplc="5BCE4AE6">
      <w:start w:val="1"/>
      <w:numFmt w:val="bullet"/>
      <w:lvlText w:val=""/>
      <w:lvlJc w:val="left"/>
      <w:pPr>
        <w:ind w:left="2160" w:hanging="360"/>
      </w:pPr>
      <w:rPr>
        <w:rFonts w:ascii="Wingdings" w:hAnsi="Wingdings" w:hint="default"/>
      </w:rPr>
    </w:lvl>
    <w:lvl w:ilvl="3" w:tplc="A8983FDE">
      <w:start w:val="1"/>
      <w:numFmt w:val="bullet"/>
      <w:lvlText w:val=""/>
      <w:lvlJc w:val="left"/>
      <w:pPr>
        <w:ind w:left="2880" w:hanging="360"/>
      </w:pPr>
      <w:rPr>
        <w:rFonts w:ascii="Symbol" w:hAnsi="Symbol" w:hint="default"/>
      </w:rPr>
    </w:lvl>
    <w:lvl w:ilvl="4" w:tplc="9AA4EC52">
      <w:start w:val="1"/>
      <w:numFmt w:val="bullet"/>
      <w:lvlText w:val="o"/>
      <w:lvlJc w:val="left"/>
      <w:pPr>
        <w:ind w:left="3600" w:hanging="360"/>
      </w:pPr>
      <w:rPr>
        <w:rFonts w:ascii="Courier New" w:hAnsi="Courier New" w:hint="default"/>
      </w:rPr>
    </w:lvl>
    <w:lvl w:ilvl="5" w:tplc="C1126AE8">
      <w:start w:val="1"/>
      <w:numFmt w:val="bullet"/>
      <w:lvlText w:val=""/>
      <w:lvlJc w:val="left"/>
      <w:pPr>
        <w:ind w:left="4320" w:hanging="360"/>
      </w:pPr>
      <w:rPr>
        <w:rFonts w:ascii="Wingdings" w:hAnsi="Wingdings" w:hint="default"/>
      </w:rPr>
    </w:lvl>
    <w:lvl w:ilvl="6" w:tplc="AF980BCC">
      <w:start w:val="1"/>
      <w:numFmt w:val="bullet"/>
      <w:lvlText w:val=""/>
      <w:lvlJc w:val="left"/>
      <w:pPr>
        <w:ind w:left="5040" w:hanging="360"/>
      </w:pPr>
      <w:rPr>
        <w:rFonts w:ascii="Symbol" w:hAnsi="Symbol" w:hint="default"/>
      </w:rPr>
    </w:lvl>
    <w:lvl w:ilvl="7" w:tplc="CBE0F204">
      <w:start w:val="1"/>
      <w:numFmt w:val="bullet"/>
      <w:lvlText w:val="o"/>
      <w:lvlJc w:val="left"/>
      <w:pPr>
        <w:ind w:left="5760" w:hanging="360"/>
      </w:pPr>
      <w:rPr>
        <w:rFonts w:ascii="Courier New" w:hAnsi="Courier New" w:hint="default"/>
      </w:rPr>
    </w:lvl>
    <w:lvl w:ilvl="8" w:tplc="381848A2">
      <w:start w:val="1"/>
      <w:numFmt w:val="bullet"/>
      <w:lvlText w:val=""/>
      <w:lvlJc w:val="left"/>
      <w:pPr>
        <w:ind w:left="6480" w:hanging="360"/>
      </w:pPr>
      <w:rPr>
        <w:rFonts w:ascii="Wingdings" w:hAnsi="Wingdings" w:hint="default"/>
      </w:rPr>
    </w:lvl>
  </w:abstractNum>
  <w:abstractNum w:abstractNumId="36" w15:restartNumberingAfterBreak="0">
    <w:nsid w:val="63963D0B"/>
    <w:multiLevelType w:val="hybridMultilevel"/>
    <w:tmpl w:val="0E7891D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691E6D"/>
    <w:multiLevelType w:val="hybridMultilevel"/>
    <w:tmpl w:val="FB50DB3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F620BA"/>
    <w:multiLevelType w:val="hybridMultilevel"/>
    <w:tmpl w:val="7BF86006"/>
    <w:lvl w:ilvl="0" w:tplc="042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8053AE"/>
    <w:multiLevelType w:val="hybridMultilevel"/>
    <w:tmpl w:val="1D64FAE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9590946">
    <w:abstractNumId w:val="4"/>
  </w:num>
  <w:num w:numId="2" w16cid:durableId="1825461949">
    <w:abstractNumId w:val="12"/>
  </w:num>
  <w:num w:numId="3" w16cid:durableId="1557736082">
    <w:abstractNumId w:val="22"/>
  </w:num>
  <w:num w:numId="4" w16cid:durableId="855002413">
    <w:abstractNumId w:val="10"/>
  </w:num>
  <w:num w:numId="5" w16cid:durableId="959411799">
    <w:abstractNumId w:val="35"/>
  </w:num>
  <w:num w:numId="6" w16cid:durableId="852457710">
    <w:abstractNumId w:val="11"/>
  </w:num>
  <w:num w:numId="7" w16cid:durableId="541331228">
    <w:abstractNumId w:val="14"/>
  </w:num>
  <w:num w:numId="8" w16cid:durableId="108354126">
    <w:abstractNumId w:val="36"/>
  </w:num>
  <w:num w:numId="9" w16cid:durableId="1106074477">
    <w:abstractNumId w:val="34"/>
  </w:num>
  <w:num w:numId="10" w16cid:durableId="1915359331">
    <w:abstractNumId w:val="37"/>
  </w:num>
  <w:num w:numId="11" w16cid:durableId="1198662584">
    <w:abstractNumId w:val="0"/>
  </w:num>
  <w:num w:numId="12" w16cid:durableId="10307464">
    <w:abstractNumId w:val="19"/>
  </w:num>
  <w:num w:numId="13" w16cid:durableId="276375521">
    <w:abstractNumId w:val="3"/>
  </w:num>
  <w:num w:numId="14" w16cid:durableId="557516769">
    <w:abstractNumId w:val="21"/>
  </w:num>
  <w:num w:numId="15" w16cid:durableId="255602779">
    <w:abstractNumId w:val="33"/>
  </w:num>
  <w:num w:numId="16" w16cid:durableId="1214199781">
    <w:abstractNumId w:val="32"/>
  </w:num>
  <w:num w:numId="17" w16cid:durableId="2073311366">
    <w:abstractNumId w:val="13"/>
  </w:num>
  <w:num w:numId="18" w16cid:durableId="1036080443">
    <w:abstractNumId w:val="29"/>
  </w:num>
  <w:num w:numId="19" w16cid:durableId="751119027">
    <w:abstractNumId w:val="7"/>
  </w:num>
  <w:num w:numId="20" w16cid:durableId="1150706919">
    <w:abstractNumId w:val="18"/>
  </w:num>
  <w:num w:numId="21" w16cid:durableId="2122141294">
    <w:abstractNumId w:val="27"/>
  </w:num>
  <w:num w:numId="22" w16cid:durableId="158159004">
    <w:abstractNumId w:val="9"/>
  </w:num>
  <w:num w:numId="23" w16cid:durableId="844590334">
    <w:abstractNumId w:val="15"/>
  </w:num>
  <w:num w:numId="24" w16cid:durableId="1075394683">
    <w:abstractNumId w:val="5"/>
  </w:num>
  <w:num w:numId="25" w16cid:durableId="607740723">
    <w:abstractNumId w:val="1"/>
  </w:num>
  <w:num w:numId="26" w16cid:durableId="1003553269">
    <w:abstractNumId w:val="26"/>
  </w:num>
  <w:num w:numId="27" w16cid:durableId="1235973126">
    <w:abstractNumId w:val="28"/>
  </w:num>
  <w:num w:numId="28" w16cid:durableId="763110517">
    <w:abstractNumId w:val="6"/>
  </w:num>
  <w:num w:numId="29" w16cid:durableId="472138782">
    <w:abstractNumId w:val="31"/>
  </w:num>
  <w:num w:numId="30" w16cid:durableId="1564830135">
    <w:abstractNumId w:val="20"/>
  </w:num>
  <w:num w:numId="31" w16cid:durableId="1287350514">
    <w:abstractNumId w:val="8"/>
  </w:num>
  <w:num w:numId="32" w16cid:durableId="1482381147">
    <w:abstractNumId w:val="2"/>
  </w:num>
  <w:num w:numId="33" w16cid:durableId="1746491803">
    <w:abstractNumId w:val="30"/>
  </w:num>
  <w:num w:numId="34" w16cid:durableId="57870322">
    <w:abstractNumId w:val="39"/>
  </w:num>
  <w:num w:numId="35" w16cid:durableId="2009283782">
    <w:abstractNumId w:val="17"/>
  </w:num>
  <w:num w:numId="36" w16cid:durableId="81490884">
    <w:abstractNumId w:val="16"/>
  </w:num>
  <w:num w:numId="37" w16cid:durableId="855770298">
    <w:abstractNumId w:val="23"/>
  </w:num>
  <w:num w:numId="38" w16cid:durableId="1149055476">
    <w:abstractNumId w:val="24"/>
  </w:num>
  <w:num w:numId="39" w16cid:durableId="2130196604">
    <w:abstractNumId w:val="38"/>
  </w:num>
  <w:num w:numId="40" w16cid:durableId="1596596871">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D91"/>
    <w:rsid w:val="00000FCE"/>
    <w:rsid w:val="0000BB2C"/>
    <w:rsid w:val="00024496"/>
    <w:rsid w:val="000318D0"/>
    <w:rsid w:val="00032F38"/>
    <w:rsid w:val="00061768"/>
    <w:rsid w:val="00083134"/>
    <w:rsid w:val="00084EA0"/>
    <w:rsid w:val="00086184"/>
    <w:rsid w:val="00097E40"/>
    <w:rsid w:val="000A0D14"/>
    <w:rsid w:val="000A35F2"/>
    <w:rsid w:val="000A36D6"/>
    <w:rsid w:val="000A3853"/>
    <w:rsid w:val="000E0B9A"/>
    <w:rsid w:val="000E7C4F"/>
    <w:rsid w:val="000F3250"/>
    <w:rsid w:val="000F51F5"/>
    <w:rsid w:val="00115E3E"/>
    <w:rsid w:val="001200B3"/>
    <w:rsid w:val="0012241F"/>
    <w:rsid w:val="00137133"/>
    <w:rsid w:val="00142762"/>
    <w:rsid w:val="00152DA8"/>
    <w:rsid w:val="001647FF"/>
    <w:rsid w:val="0018B9ED"/>
    <w:rsid w:val="00195418"/>
    <w:rsid w:val="00196303"/>
    <w:rsid w:val="001A3870"/>
    <w:rsid w:val="001A3EF6"/>
    <w:rsid w:val="001C352A"/>
    <w:rsid w:val="001D37E6"/>
    <w:rsid w:val="001D4386"/>
    <w:rsid w:val="001D4453"/>
    <w:rsid w:val="00202A3F"/>
    <w:rsid w:val="00207DC2"/>
    <w:rsid w:val="00230DF9"/>
    <w:rsid w:val="00232BA8"/>
    <w:rsid w:val="00252F26"/>
    <w:rsid w:val="00254C99"/>
    <w:rsid w:val="002720D5"/>
    <w:rsid w:val="002825DB"/>
    <w:rsid w:val="00284C2C"/>
    <w:rsid w:val="00285CFA"/>
    <w:rsid w:val="00291721"/>
    <w:rsid w:val="0029216D"/>
    <w:rsid w:val="002A7166"/>
    <w:rsid w:val="002B23D4"/>
    <w:rsid w:val="002C670C"/>
    <w:rsid w:val="002D1065"/>
    <w:rsid w:val="002D4629"/>
    <w:rsid w:val="002D796D"/>
    <w:rsid w:val="00312674"/>
    <w:rsid w:val="003218FF"/>
    <w:rsid w:val="003500CD"/>
    <w:rsid w:val="003524D0"/>
    <w:rsid w:val="003D73F0"/>
    <w:rsid w:val="003F7974"/>
    <w:rsid w:val="003FE95D"/>
    <w:rsid w:val="00447A13"/>
    <w:rsid w:val="00453AB1"/>
    <w:rsid w:val="00460FAE"/>
    <w:rsid w:val="00461B7A"/>
    <w:rsid w:val="0046448C"/>
    <w:rsid w:val="0048525D"/>
    <w:rsid w:val="004A7C39"/>
    <w:rsid w:val="004E3C16"/>
    <w:rsid w:val="0054545B"/>
    <w:rsid w:val="005853E7"/>
    <w:rsid w:val="005925FD"/>
    <w:rsid w:val="00592B2D"/>
    <w:rsid w:val="00593511"/>
    <w:rsid w:val="00594A25"/>
    <w:rsid w:val="005A37B5"/>
    <w:rsid w:val="005B276A"/>
    <w:rsid w:val="005CB38B"/>
    <w:rsid w:val="005D5C20"/>
    <w:rsid w:val="005F38A9"/>
    <w:rsid w:val="00616493"/>
    <w:rsid w:val="00616D91"/>
    <w:rsid w:val="00625E0A"/>
    <w:rsid w:val="0064189C"/>
    <w:rsid w:val="00650D6A"/>
    <w:rsid w:val="006A0295"/>
    <w:rsid w:val="00737340"/>
    <w:rsid w:val="0077459E"/>
    <w:rsid w:val="00791EED"/>
    <w:rsid w:val="007958DA"/>
    <w:rsid w:val="007A5E5C"/>
    <w:rsid w:val="007B1A23"/>
    <w:rsid w:val="007B1D3C"/>
    <w:rsid w:val="007B7FF5"/>
    <w:rsid w:val="007E6AB9"/>
    <w:rsid w:val="007E7FF7"/>
    <w:rsid w:val="007F7354"/>
    <w:rsid w:val="007F75B1"/>
    <w:rsid w:val="0081685C"/>
    <w:rsid w:val="00834A1B"/>
    <w:rsid w:val="008658E4"/>
    <w:rsid w:val="00867C2D"/>
    <w:rsid w:val="00867D2C"/>
    <w:rsid w:val="00880D36"/>
    <w:rsid w:val="008A2A0E"/>
    <w:rsid w:val="008B37C7"/>
    <w:rsid w:val="008C0C3E"/>
    <w:rsid w:val="008C4C74"/>
    <w:rsid w:val="008D3235"/>
    <w:rsid w:val="008E6453"/>
    <w:rsid w:val="008F7B80"/>
    <w:rsid w:val="009173F0"/>
    <w:rsid w:val="009390D9"/>
    <w:rsid w:val="00942B81"/>
    <w:rsid w:val="00943784"/>
    <w:rsid w:val="009504A1"/>
    <w:rsid w:val="009A3964"/>
    <w:rsid w:val="009B4E6D"/>
    <w:rsid w:val="009B5DC3"/>
    <w:rsid w:val="009D088E"/>
    <w:rsid w:val="009D54A8"/>
    <w:rsid w:val="009F3118"/>
    <w:rsid w:val="00A0791E"/>
    <w:rsid w:val="00A24D19"/>
    <w:rsid w:val="00A3086C"/>
    <w:rsid w:val="00A60401"/>
    <w:rsid w:val="00A65084"/>
    <w:rsid w:val="00A7365F"/>
    <w:rsid w:val="00A8377C"/>
    <w:rsid w:val="00AA53A2"/>
    <w:rsid w:val="00AF702A"/>
    <w:rsid w:val="00B053AB"/>
    <w:rsid w:val="00B118C8"/>
    <w:rsid w:val="00B519BF"/>
    <w:rsid w:val="00B550C4"/>
    <w:rsid w:val="00B56A17"/>
    <w:rsid w:val="00B60920"/>
    <w:rsid w:val="00B62922"/>
    <w:rsid w:val="00B83564"/>
    <w:rsid w:val="00B8489D"/>
    <w:rsid w:val="00BB2B2A"/>
    <w:rsid w:val="00BC5BA2"/>
    <w:rsid w:val="00BE22C6"/>
    <w:rsid w:val="00BE73FA"/>
    <w:rsid w:val="00BF454D"/>
    <w:rsid w:val="00BF4E5B"/>
    <w:rsid w:val="00C12A7B"/>
    <w:rsid w:val="00C21FB2"/>
    <w:rsid w:val="00C22CDB"/>
    <w:rsid w:val="00C43F04"/>
    <w:rsid w:val="00C440B8"/>
    <w:rsid w:val="00C56904"/>
    <w:rsid w:val="00C63F10"/>
    <w:rsid w:val="00C70A1B"/>
    <w:rsid w:val="00C75086"/>
    <w:rsid w:val="00CA1C39"/>
    <w:rsid w:val="00CA3443"/>
    <w:rsid w:val="00CC0DCE"/>
    <w:rsid w:val="00CD13EC"/>
    <w:rsid w:val="00CD4EE1"/>
    <w:rsid w:val="00CE5555"/>
    <w:rsid w:val="00CE7A79"/>
    <w:rsid w:val="00D34D21"/>
    <w:rsid w:val="00D40FA5"/>
    <w:rsid w:val="00D72688"/>
    <w:rsid w:val="00D77F57"/>
    <w:rsid w:val="00D81A57"/>
    <w:rsid w:val="00D847BB"/>
    <w:rsid w:val="00DA0A6D"/>
    <w:rsid w:val="00DB7595"/>
    <w:rsid w:val="00DC2276"/>
    <w:rsid w:val="00DC4A4B"/>
    <w:rsid w:val="00DD658C"/>
    <w:rsid w:val="00DD74FD"/>
    <w:rsid w:val="00E51504"/>
    <w:rsid w:val="00E635C7"/>
    <w:rsid w:val="00E73E69"/>
    <w:rsid w:val="00E766EA"/>
    <w:rsid w:val="00E76A82"/>
    <w:rsid w:val="00ED4600"/>
    <w:rsid w:val="00ED528C"/>
    <w:rsid w:val="00EE46E4"/>
    <w:rsid w:val="00F365C4"/>
    <w:rsid w:val="00F5293F"/>
    <w:rsid w:val="00F6183C"/>
    <w:rsid w:val="00F66A93"/>
    <w:rsid w:val="00F70675"/>
    <w:rsid w:val="00F850A0"/>
    <w:rsid w:val="00F952CE"/>
    <w:rsid w:val="00FA0719"/>
    <w:rsid w:val="00FC1E03"/>
    <w:rsid w:val="00FC2DFC"/>
    <w:rsid w:val="00FC458D"/>
    <w:rsid w:val="00FD3818"/>
    <w:rsid w:val="00FE39E8"/>
    <w:rsid w:val="00FE656C"/>
    <w:rsid w:val="0121D197"/>
    <w:rsid w:val="012AABF1"/>
    <w:rsid w:val="0138DACB"/>
    <w:rsid w:val="01433961"/>
    <w:rsid w:val="0176BC10"/>
    <w:rsid w:val="0178B0C3"/>
    <w:rsid w:val="01C440ED"/>
    <w:rsid w:val="01C67561"/>
    <w:rsid w:val="01C88C15"/>
    <w:rsid w:val="01E080C6"/>
    <w:rsid w:val="01E2D94C"/>
    <w:rsid w:val="01E5D208"/>
    <w:rsid w:val="01F2A491"/>
    <w:rsid w:val="022A6128"/>
    <w:rsid w:val="0282BE15"/>
    <w:rsid w:val="02D8FF11"/>
    <w:rsid w:val="02FEBCA4"/>
    <w:rsid w:val="03063D46"/>
    <w:rsid w:val="031F65A3"/>
    <w:rsid w:val="032B8513"/>
    <w:rsid w:val="032E0154"/>
    <w:rsid w:val="0347DA1A"/>
    <w:rsid w:val="03496D2E"/>
    <w:rsid w:val="0359492F"/>
    <w:rsid w:val="03CFA1EB"/>
    <w:rsid w:val="03E3D7B0"/>
    <w:rsid w:val="040C591A"/>
    <w:rsid w:val="043D6CBA"/>
    <w:rsid w:val="044AC5BA"/>
    <w:rsid w:val="044E8BFE"/>
    <w:rsid w:val="047466E1"/>
    <w:rsid w:val="0489AAD7"/>
    <w:rsid w:val="04A20DA7"/>
    <w:rsid w:val="04A76A60"/>
    <w:rsid w:val="04BEF48E"/>
    <w:rsid w:val="04D50E6B"/>
    <w:rsid w:val="05002CD7"/>
    <w:rsid w:val="051CD4F3"/>
    <w:rsid w:val="0521007A"/>
    <w:rsid w:val="052699D8"/>
    <w:rsid w:val="052CBBD2"/>
    <w:rsid w:val="0540037B"/>
    <w:rsid w:val="05A94EEE"/>
    <w:rsid w:val="05CCA313"/>
    <w:rsid w:val="05FC2AD1"/>
    <w:rsid w:val="0600243D"/>
    <w:rsid w:val="063F80B0"/>
    <w:rsid w:val="06433AC1"/>
    <w:rsid w:val="066FFBD5"/>
    <w:rsid w:val="0693D572"/>
    <w:rsid w:val="06AA2D87"/>
    <w:rsid w:val="06C26A39"/>
    <w:rsid w:val="06EC169D"/>
    <w:rsid w:val="06FD381F"/>
    <w:rsid w:val="0731A0FB"/>
    <w:rsid w:val="073A5B4D"/>
    <w:rsid w:val="073D6C50"/>
    <w:rsid w:val="0746F997"/>
    <w:rsid w:val="07532AED"/>
    <w:rsid w:val="07642822"/>
    <w:rsid w:val="076A6434"/>
    <w:rsid w:val="0781042F"/>
    <w:rsid w:val="07828068"/>
    <w:rsid w:val="08280664"/>
    <w:rsid w:val="082AD751"/>
    <w:rsid w:val="0858A13C"/>
    <w:rsid w:val="0860A650"/>
    <w:rsid w:val="0862A687"/>
    <w:rsid w:val="088CAAAB"/>
    <w:rsid w:val="08936C7D"/>
    <w:rsid w:val="08A82E73"/>
    <w:rsid w:val="08AE7BC5"/>
    <w:rsid w:val="08BA14E8"/>
    <w:rsid w:val="08C3E0EB"/>
    <w:rsid w:val="08D41F87"/>
    <w:rsid w:val="091E36DD"/>
    <w:rsid w:val="09450576"/>
    <w:rsid w:val="095E0D81"/>
    <w:rsid w:val="0969BA71"/>
    <w:rsid w:val="096AEC42"/>
    <w:rsid w:val="09D7557D"/>
    <w:rsid w:val="09E1CE49"/>
    <w:rsid w:val="0A063891"/>
    <w:rsid w:val="0A319078"/>
    <w:rsid w:val="0A4D8757"/>
    <w:rsid w:val="0A5B06BA"/>
    <w:rsid w:val="0A894A0C"/>
    <w:rsid w:val="0A9B0385"/>
    <w:rsid w:val="0ABA073E"/>
    <w:rsid w:val="0AF8E5E0"/>
    <w:rsid w:val="0B0956F2"/>
    <w:rsid w:val="0B0C97B7"/>
    <w:rsid w:val="0B135040"/>
    <w:rsid w:val="0B19C599"/>
    <w:rsid w:val="0B3EAA3A"/>
    <w:rsid w:val="0B5CC47D"/>
    <w:rsid w:val="0B74E58A"/>
    <w:rsid w:val="0B824FF9"/>
    <w:rsid w:val="0B85DF4E"/>
    <w:rsid w:val="0B9DA621"/>
    <w:rsid w:val="0BC166A9"/>
    <w:rsid w:val="0BC5F223"/>
    <w:rsid w:val="0BD0A942"/>
    <w:rsid w:val="0BDC58D3"/>
    <w:rsid w:val="0BEE306A"/>
    <w:rsid w:val="0BEF8D80"/>
    <w:rsid w:val="0BF98E0F"/>
    <w:rsid w:val="0C016AB2"/>
    <w:rsid w:val="0C194CE5"/>
    <w:rsid w:val="0C1AB0FC"/>
    <w:rsid w:val="0C419EE4"/>
    <w:rsid w:val="0C539800"/>
    <w:rsid w:val="0C970FED"/>
    <w:rsid w:val="0CA65749"/>
    <w:rsid w:val="0CBF1136"/>
    <w:rsid w:val="0CF49356"/>
    <w:rsid w:val="0D2301B3"/>
    <w:rsid w:val="0D468C64"/>
    <w:rsid w:val="0D72B95E"/>
    <w:rsid w:val="0D8AB9F6"/>
    <w:rsid w:val="0DA622D5"/>
    <w:rsid w:val="0DC94533"/>
    <w:rsid w:val="0DE0D274"/>
    <w:rsid w:val="0DE3636B"/>
    <w:rsid w:val="0DE7481D"/>
    <w:rsid w:val="0E026955"/>
    <w:rsid w:val="0E9D9D2D"/>
    <w:rsid w:val="0ED9D69A"/>
    <w:rsid w:val="0EDDE3EF"/>
    <w:rsid w:val="0EF51B20"/>
    <w:rsid w:val="0F028B27"/>
    <w:rsid w:val="0F042BB4"/>
    <w:rsid w:val="0F13E9A2"/>
    <w:rsid w:val="0F2E77DD"/>
    <w:rsid w:val="0F312ED1"/>
    <w:rsid w:val="0F35C8D3"/>
    <w:rsid w:val="0F5251BE"/>
    <w:rsid w:val="0F630A95"/>
    <w:rsid w:val="0F67CDED"/>
    <w:rsid w:val="0F87EC7C"/>
    <w:rsid w:val="0F926CD1"/>
    <w:rsid w:val="0FCA488C"/>
    <w:rsid w:val="0FEA1D07"/>
    <w:rsid w:val="10602571"/>
    <w:rsid w:val="107A3AC0"/>
    <w:rsid w:val="107EF460"/>
    <w:rsid w:val="109368DC"/>
    <w:rsid w:val="10BEAE20"/>
    <w:rsid w:val="10C47B4B"/>
    <w:rsid w:val="10CA483E"/>
    <w:rsid w:val="10CAE00A"/>
    <w:rsid w:val="10FDBC36"/>
    <w:rsid w:val="11144826"/>
    <w:rsid w:val="1158F0FD"/>
    <w:rsid w:val="118EEE77"/>
    <w:rsid w:val="1193CB1E"/>
    <w:rsid w:val="11A621EE"/>
    <w:rsid w:val="11B0F2AC"/>
    <w:rsid w:val="11E236AF"/>
    <w:rsid w:val="11EFC394"/>
    <w:rsid w:val="12498113"/>
    <w:rsid w:val="124EE276"/>
    <w:rsid w:val="1264FE5C"/>
    <w:rsid w:val="1266189F"/>
    <w:rsid w:val="127B01CD"/>
    <w:rsid w:val="12EA26DD"/>
    <w:rsid w:val="12F2532F"/>
    <w:rsid w:val="1316F4DD"/>
    <w:rsid w:val="134D5030"/>
    <w:rsid w:val="13889405"/>
    <w:rsid w:val="138B93F5"/>
    <w:rsid w:val="13995E86"/>
    <w:rsid w:val="13A006F1"/>
    <w:rsid w:val="13A76F4E"/>
    <w:rsid w:val="13D124DF"/>
    <w:rsid w:val="13F6D02F"/>
    <w:rsid w:val="13FC57C4"/>
    <w:rsid w:val="13FD9D3A"/>
    <w:rsid w:val="1401E900"/>
    <w:rsid w:val="14280C0F"/>
    <w:rsid w:val="14ADD5C4"/>
    <w:rsid w:val="14B36172"/>
    <w:rsid w:val="14BBEFFB"/>
    <w:rsid w:val="14BDE2CD"/>
    <w:rsid w:val="14EAF089"/>
    <w:rsid w:val="15099DBE"/>
    <w:rsid w:val="150FCD24"/>
    <w:rsid w:val="15420153"/>
    <w:rsid w:val="155DBCE8"/>
    <w:rsid w:val="15B923BC"/>
    <w:rsid w:val="15BA9015"/>
    <w:rsid w:val="15D24C19"/>
    <w:rsid w:val="16267683"/>
    <w:rsid w:val="16330F6C"/>
    <w:rsid w:val="16594E53"/>
    <w:rsid w:val="1661093C"/>
    <w:rsid w:val="16AB82AC"/>
    <w:rsid w:val="16B8B061"/>
    <w:rsid w:val="16C334B7"/>
    <w:rsid w:val="16CED2FD"/>
    <w:rsid w:val="172AFBB5"/>
    <w:rsid w:val="1747C4C5"/>
    <w:rsid w:val="177ADE8A"/>
    <w:rsid w:val="179685B8"/>
    <w:rsid w:val="1798F0C8"/>
    <w:rsid w:val="17A174CB"/>
    <w:rsid w:val="17B3EF78"/>
    <w:rsid w:val="17BD446C"/>
    <w:rsid w:val="17BE0074"/>
    <w:rsid w:val="17BF388D"/>
    <w:rsid w:val="17FD6704"/>
    <w:rsid w:val="185128D1"/>
    <w:rsid w:val="18937921"/>
    <w:rsid w:val="18E55A78"/>
    <w:rsid w:val="18F230D7"/>
    <w:rsid w:val="18F42897"/>
    <w:rsid w:val="1913D22E"/>
    <w:rsid w:val="193FBEB7"/>
    <w:rsid w:val="197A7388"/>
    <w:rsid w:val="1987653F"/>
    <w:rsid w:val="19A80733"/>
    <w:rsid w:val="19C1C164"/>
    <w:rsid w:val="19E2CBB3"/>
    <w:rsid w:val="1A10EEA2"/>
    <w:rsid w:val="1A6F21F7"/>
    <w:rsid w:val="1A71C250"/>
    <w:rsid w:val="1A8E0138"/>
    <w:rsid w:val="1AABF38B"/>
    <w:rsid w:val="1AD28CA9"/>
    <w:rsid w:val="1AD36FBC"/>
    <w:rsid w:val="1AE6AAE6"/>
    <w:rsid w:val="1AF6D94F"/>
    <w:rsid w:val="1B8DB873"/>
    <w:rsid w:val="1BADFFDA"/>
    <w:rsid w:val="1BC05A54"/>
    <w:rsid w:val="1BEBA2F9"/>
    <w:rsid w:val="1C3CC129"/>
    <w:rsid w:val="1C4582F6"/>
    <w:rsid w:val="1C602CBB"/>
    <w:rsid w:val="1C68A626"/>
    <w:rsid w:val="1C71582B"/>
    <w:rsid w:val="1C8D4148"/>
    <w:rsid w:val="1C902492"/>
    <w:rsid w:val="1C9B9B8F"/>
    <w:rsid w:val="1D0CBCB1"/>
    <w:rsid w:val="1DCC4B55"/>
    <w:rsid w:val="1E64FFB4"/>
    <w:rsid w:val="1E6BCA18"/>
    <w:rsid w:val="1E6C5DF6"/>
    <w:rsid w:val="1E919D14"/>
    <w:rsid w:val="1EA105FD"/>
    <w:rsid w:val="1ED6194F"/>
    <w:rsid w:val="1EFAB462"/>
    <w:rsid w:val="1EFE132D"/>
    <w:rsid w:val="1F04F711"/>
    <w:rsid w:val="1F0993BA"/>
    <w:rsid w:val="1F1CB5DB"/>
    <w:rsid w:val="1F22F3A7"/>
    <w:rsid w:val="1F449BA7"/>
    <w:rsid w:val="1F46535F"/>
    <w:rsid w:val="1F5AC430"/>
    <w:rsid w:val="1F61725B"/>
    <w:rsid w:val="1FF70D45"/>
    <w:rsid w:val="2052E695"/>
    <w:rsid w:val="20B8F2C0"/>
    <w:rsid w:val="20BD1563"/>
    <w:rsid w:val="20D72156"/>
    <w:rsid w:val="20E2B9F4"/>
    <w:rsid w:val="20E2DF5B"/>
    <w:rsid w:val="20E8B91D"/>
    <w:rsid w:val="20EA40CD"/>
    <w:rsid w:val="20F69491"/>
    <w:rsid w:val="20FBD4E7"/>
    <w:rsid w:val="2134C667"/>
    <w:rsid w:val="213F2891"/>
    <w:rsid w:val="2174F6CB"/>
    <w:rsid w:val="21B119AF"/>
    <w:rsid w:val="21C9914D"/>
    <w:rsid w:val="21CA4C79"/>
    <w:rsid w:val="21E269FE"/>
    <w:rsid w:val="21E570E0"/>
    <w:rsid w:val="21FCCFD1"/>
    <w:rsid w:val="220D2D1E"/>
    <w:rsid w:val="221F07A6"/>
    <w:rsid w:val="2224E354"/>
    <w:rsid w:val="22262956"/>
    <w:rsid w:val="2240F9BC"/>
    <w:rsid w:val="2266FC16"/>
    <w:rsid w:val="2272F1B7"/>
    <w:rsid w:val="22B645E2"/>
    <w:rsid w:val="22C0A853"/>
    <w:rsid w:val="22E39629"/>
    <w:rsid w:val="231EBD4A"/>
    <w:rsid w:val="233C70B8"/>
    <w:rsid w:val="233F3B3B"/>
    <w:rsid w:val="234BD249"/>
    <w:rsid w:val="234F8D64"/>
    <w:rsid w:val="235300AA"/>
    <w:rsid w:val="2367D46D"/>
    <w:rsid w:val="239CAF26"/>
    <w:rsid w:val="23C08D67"/>
    <w:rsid w:val="2414E9D8"/>
    <w:rsid w:val="2423D785"/>
    <w:rsid w:val="2434E37E"/>
    <w:rsid w:val="244BADF2"/>
    <w:rsid w:val="24500419"/>
    <w:rsid w:val="24690ED5"/>
    <w:rsid w:val="2481C0EF"/>
    <w:rsid w:val="248932F3"/>
    <w:rsid w:val="2499ADB8"/>
    <w:rsid w:val="24BA8DAB"/>
    <w:rsid w:val="24D2B942"/>
    <w:rsid w:val="24D511A4"/>
    <w:rsid w:val="24DF44DC"/>
    <w:rsid w:val="24E70C19"/>
    <w:rsid w:val="24EF96BA"/>
    <w:rsid w:val="2597F46C"/>
    <w:rsid w:val="25D0B3DF"/>
    <w:rsid w:val="25DC04D4"/>
    <w:rsid w:val="25F0C96B"/>
    <w:rsid w:val="260BAC52"/>
    <w:rsid w:val="2619FAC0"/>
    <w:rsid w:val="262A2BF8"/>
    <w:rsid w:val="26565E0C"/>
    <w:rsid w:val="2667FB88"/>
    <w:rsid w:val="26709B1A"/>
    <w:rsid w:val="26872E26"/>
    <w:rsid w:val="26C30A79"/>
    <w:rsid w:val="2717EC64"/>
    <w:rsid w:val="274662DA"/>
    <w:rsid w:val="2757FAA1"/>
    <w:rsid w:val="27624C96"/>
    <w:rsid w:val="27665B23"/>
    <w:rsid w:val="279B34D8"/>
    <w:rsid w:val="27ACE7E1"/>
    <w:rsid w:val="27B10FB1"/>
    <w:rsid w:val="27B1E2F1"/>
    <w:rsid w:val="27B79E28"/>
    <w:rsid w:val="27B852B7"/>
    <w:rsid w:val="27B9A9FB"/>
    <w:rsid w:val="27DBF9E5"/>
    <w:rsid w:val="27F4D7B0"/>
    <w:rsid w:val="2813403C"/>
    <w:rsid w:val="2825F2B6"/>
    <w:rsid w:val="283421D0"/>
    <w:rsid w:val="28540120"/>
    <w:rsid w:val="2860EE1B"/>
    <w:rsid w:val="288948A6"/>
    <w:rsid w:val="289E1A06"/>
    <w:rsid w:val="28BC5132"/>
    <w:rsid w:val="28DA09A4"/>
    <w:rsid w:val="290BEF47"/>
    <w:rsid w:val="291A2292"/>
    <w:rsid w:val="291E9112"/>
    <w:rsid w:val="292A1AED"/>
    <w:rsid w:val="292E00D1"/>
    <w:rsid w:val="295A2FF5"/>
    <w:rsid w:val="29A62A65"/>
    <w:rsid w:val="29B7B672"/>
    <w:rsid w:val="29BC4CD0"/>
    <w:rsid w:val="29E9E202"/>
    <w:rsid w:val="29FAAB3B"/>
    <w:rsid w:val="2AB3BFB8"/>
    <w:rsid w:val="2AC3FE06"/>
    <w:rsid w:val="2AD535E1"/>
    <w:rsid w:val="2B053B04"/>
    <w:rsid w:val="2B191D4E"/>
    <w:rsid w:val="2B41FAC6"/>
    <w:rsid w:val="2B5FE057"/>
    <w:rsid w:val="2BB4FB40"/>
    <w:rsid w:val="2BE55335"/>
    <w:rsid w:val="2BFB330E"/>
    <w:rsid w:val="2BFC7C3F"/>
    <w:rsid w:val="2C0A10A6"/>
    <w:rsid w:val="2C2AD31B"/>
    <w:rsid w:val="2C3684B1"/>
    <w:rsid w:val="2C4193AE"/>
    <w:rsid w:val="2C65A193"/>
    <w:rsid w:val="2C8C5FDA"/>
    <w:rsid w:val="2C8CE7FA"/>
    <w:rsid w:val="2C977BAD"/>
    <w:rsid w:val="2CA9C753"/>
    <w:rsid w:val="2CAE35E2"/>
    <w:rsid w:val="2CAED594"/>
    <w:rsid w:val="2CB5BB92"/>
    <w:rsid w:val="2CC6CE24"/>
    <w:rsid w:val="2CE909A4"/>
    <w:rsid w:val="2D1A8FF9"/>
    <w:rsid w:val="2D6A1378"/>
    <w:rsid w:val="2D8B4C41"/>
    <w:rsid w:val="2DA220BD"/>
    <w:rsid w:val="2DD147D8"/>
    <w:rsid w:val="2E37545F"/>
    <w:rsid w:val="2E3F6C22"/>
    <w:rsid w:val="2E6FDA0D"/>
    <w:rsid w:val="2F05E3D9"/>
    <w:rsid w:val="2F12B01B"/>
    <w:rsid w:val="2F1C9C54"/>
    <w:rsid w:val="2F43B7A7"/>
    <w:rsid w:val="2F5D1C56"/>
    <w:rsid w:val="2F6359D5"/>
    <w:rsid w:val="2F76B549"/>
    <w:rsid w:val="2F995C71"/>
    <w:rsid w:val="2FAF199D"/>
    <w:rsid w:val="2FCA079A"/>
    <w:rsid w:val="2FCD118B"/>
    <w:rsid w:val="2FD04138"/>
    <w:rsid w:val="2FE5D6A4"/>
    <w:rsid w:val="301C31AA"/>
    <w:rsid w:val="3035FDF2"/>
    <w:rsid w:val="305230BB"/>
    <w:rsid w:val="307C5930"/>
    <w:rsid w:val="307F9E4D"/>
    <w:rsid w:val="30ABF83E"/>
    <w:rsid w:val="30B45134"/>
    <w:rsid w:val="30FA55C6"/>
    <w:rsid w:val="30FEDCE7"/>
    <w:rsid w:val="3127275B"/>
    <w:rsid w:val="31398085"/>
    <w:rsid w:val="314A8A73"/>
    <w:rsid w:val="3160C290"/>
    <w:rsid w:val="316600E4"/>
    <w:rsid w:val="31662C59"/>
    <w:rsid w:val="31A0C2B3"/>
    <w:rsid w:val="31B8EEF2"/>
    <w:rsid w:val="321F63D9"/>
    <w:rsid w:val="32202E75"/>
    <w:rsid w:val="32239EFB"/>
    <w:rsid w:val="3240079C"/>
    <w:rsid w:val="3254C555"/>
    <w:rsid w:val="330AC582"/>
    <w:rsid w:val="336CFAC9"/>
    <w:rsid w:val="33924AFE"/>
    <w:rsid w:val="33D8AF10"/>
    <w:rsid w:val="343F5C49"/>
    <w:rsid w:val="345F6CA0"/>
    <w:rsid w:val="3473F71B"/>
    <w:rsid w:val="34925AFE"/>
    <w:rsid w:val="34A35C7F"/>
    <w:rsid w:val="34EC339E"/>
    <w:rsid w:val="3549D4F4"/>
    <w:rsid w:val="35732FBE"/>
    <w:rsid w:val="35854DEA"/>
    <w:rsid w:val="35B2F2A8"/>
    <w:rsid w:val="35C8BFE4"/>
    <w:rsid w:val="35CC5DDA"/>
    <w:rsid w:val="35EA18EE"/>
    <w:rsid w:val="3616E8AC"/>
    <w:rsid w:val="361D84E1"/>
    <w:rsid w:val="36332BD4"/>
    <w:rsid w:val="36456129"/>
    <w:rsid w:val="3648809B"/>
    <w:rsid w:val="367B3392"/>
    <w:rsid w:val="368EAC6A"/>
    <w:rsid w:val="36A2B645"/>
    <w:rsid w:val="36A352AF"/>
    <w:rsid w:val="36A49B8B"/>
    <w:rsid w:val="36C461FF"/>
    <w:rsid w:val="36CB2307"/>
    <w:rsid w:val="36E98D63"/>
    <w:rsid w:val="374643EF"/>
    <w:rsid w:val="37552E4B"/>
    <w:rsid w:val="37705409"/>
    <w:rsid w:val="3776ADE3"/>
    <w:rsid w:val="37D8891C"/>
    <w:rsid w:val="37E75DB3"/>
    <w:rsid w:val="380EFCB5"/>
    <w:rsid w:val="38396855"/>
    <w:rsid w:val="38414BB4"/>
    <w:rsid w:val="384B1066"/>
    <w:rsid w:val="387F4E76"/>
    <w:rsid w:val="3884D7D6"/>
    <w:rsid w:val="388B44DA"/>
    <w:rsid w:val="38983149"/>
    <w:rsid w:val="389C172D"/>
    <w:rsid w:val="38CD1E49"/>
    <w:rsid w:val="38DC001B"/>
    <w:rsid w:val="38EBEE7E"/>
    <w:rsid w:val="3902CA48"/>
    <w:rsid w:val="39069B34"/>
    <w:rsid w:val="3912FFD9"/>
    <w:rsid w:val="392FE319"/>
    <w:rsid w:val="397A0706"/>
    <w:rsid w:val="39822420"/>
    <w:rsid w:val="39F91301"/>
    <w:rsid w:val="3A11CA1C"/>
    <w:rsid w:val="3A2CB51E"/>
    <w:rsid w:val="3A68E717"/>
    <w:rsid w:val="3AA2E8B2"/>
    <w:rsid w:val="3AA874D2"/>
    <w:rsid w:val="3B265189"/>
    <w:rsid w:val="3B39514C"/>
    <w:rsid w:val="3B7A8001"/>
    <w:rsid w:val="3B7B18F5"/>
    <w:rsid w:val="3B82B128"/>
    <w:rsid w:val="3BA3B185"/>
    <w:rsid w:val="3BCFD20B"/>
    <w:rsid w:val="3C55B280"/>
    <w:rsid w:val="3CC67928"/>
    <w:rsid w:val="3CCF822E"/>
    <w:rsid w:val="3CDCABE0"/>
    <w:rsid w:val="3CE2B41A"/>
    <w:rsid w:val="3D0A925D"/>
    <w:rsid w:val="3D0C000F"/>
    <w:rsid w:val="3D25F596"/>
    <w:rsid w:val="3D2A0598"/>
    <w:rsid w:val="3D6F8850"/>
    <w:rsid w:val="3D82F958"/>
    <w:rsid w:val="3DA4148D"/>
    <w:rsid w:val="3E07BBAD"/>
    <w:rsid w:val="3E203008"/>
    <w:rsid w:val="3E27C6F3"/>
    <w:rsid w:val="3E5278AD"/>
    <w:rsid w:val="3E6D678D"/>
    <w:rsid w:val="3E7E499D"/>
    <w:rsid w:val="3EA3967D"/>
    <w:rsid w:val="3EC05869"/>
    <w:rsid w:val="3EC1A6FD"/>
    <w:rsid w:val="3ED617C4"/>
    <w:rsid w:val="3ED891BA"/>
    <w:rsid w:val="3F03FA32"/>
    <w:rsid w:val="3F2EEE17"/>
    <w:rsid w:val="3F3D49C1"/>
    <w:rsid w:val="3F734020"/>
    <w:rsid w:val="3FB3A155"/>
    <w:rsid w:val="3FBC0069"/>
    <w:rsid w:val="3FD2F4E6"/>
    <w:rsid w:val="3FF8C877"/>
    <w:rsid w:val="4014EEB4"/>
    <w:rsid w:val="402CD95B"/>
    <w:rsid w:val="403139F6"/>
    <w:rsid w:val="4035DCA9"/>
    <w:rsid w:val="407756D3"/>
    <w:rsid w:val="4090D983"/>
    <w:rsid w:val="40A437CB"/>
    <w:rsid w:val="40A4A833"/>
    <w:rsid w:val="40CAF978"/>
    <w:rsid w:val="41062A49"/>
    <w:rsid w:val="4155694D"/>
    <w:rsid w:val="415624DB"/>
    <w:rsid w:val="41ADC49E"/>
    <w:rsid w:val="41CEC9C0"/>
    <w:rsid w:val="41DE0380"/>
    <w:rsid w:val="41E1A956"/>
    <w:rsid w:val="42018624"/>
    <w:rsid w:val="4225B50B"/>
    <w:rsid w:val="4227E784"/>
    <w:rsid w:val="42420131"/>
    <w:rsid w:val="42593BA5"/>
    <w:rsid w:val="426D9230"/>
    <w:rsid w:val="42900FBE"/>
    <w:rsid w:val="42F4992C"/>
    <w:rsid w:val="42F4BB1C"/>
    <w:rsid w:val="43309267"/>
    <w:rsid w:val="4351F59E"/>
    <w:rsid w:val="437BD8ED"/>
    <w:rsid w:val="43812F15"/>
    <w:rsid w:val="43D05D4A"/>
    <w:rsid w:val="43D1A103"/>
    <w:rsid w:val="43DCDFC8"/>
    <w:rsid w:val="441873F2"/>
    <w:rsid w:val="442BE01F"/>
    <w:rsid w:val="44451314"/>
    <w:rsid w:val="44467CF8"/>
    <w:rsid w:val="44490988"/>
    <w:rsid w:val="449AA7F6"/>
    <w:rsid w:val="44A48CF9"/>
    <w:rsid w:val="44BEB6A7"/>
    <w:rsid w:val="44D8C915"/>
    <w:rsid w:val="4515A442"/>
    <w:rsid w:val="4524D3ED"/>
    <w:rsid w:val="45273C09"/>
    <w:rsid w:val="456795CD"/>
    <w:rsid w:val="457BF81A"/>
    <w:rsid w:val="45CB9243"/>
    <w:rsid w:val="45EB3158"/>
    <w:rsid w:val="462EECE8"/>
    <w:rsid w:val="4634A5C5"/>
    <w:rsid w:val="4638E657"/>
    <w:rsid w:val="4665DA34"/>
    <w:rsid w:val="4678DB9E"/>
    <w:rsid w:val="46BE287F"/>
    <w:rsid w:val="46C6E53C"/>
    <w:rsid w:val="470D85C9"/>
    <w:rsid w:val="4714808A"/>
    <w:rsid w:val="471649D3"/>
    <w:rsid w:val="474763A4"/>
    <w:rsid w:val="474E714A"/>
    <w:rsid w:val="4760C0D9"/>
    <w:rsid w:val="478A411A"/>
    <w:rsid w:val="47F6BC10"/>
    <w:rsid w:val="47FF59D8"/>
    <w:rsid w:val="4804038A"/>
    <w:rsid w:val="480FC679"/>
    <w:rsid w:val="481069D7"/>
    <w:rsid w:val="48171CC2"/>
    <w:rsid w:val="483D2550"/>
    <w:rsid w:val="48437227"/>
    <w:rsid w:val="484D4504"/>
    <w:rsid w:val="487504B5"/>
    <w:rsid w:val="48A6525D"/>
    <w:rsid w:val="48A9562A"/>
    <w:rsid w:val="49006CD5"/>
    <w:rsid w:val="492E7FCB"/>
    <w:rsid w:val="49312A4C"/>
    <w:rsid w:val="496042AA"/>
    <w:rsid w:val="496F8DB3"/>
    <w:rsid w:val="4978F294"/>
    <w:rsid w:val="498CD58D"/>
    <w:rsid w:val="499789CB"/>
    <w:rsid w:val="49B40EB2"/>
    <w:rsid w:val="49C0BD8F"/>
    <w:rsid w:val="49C34640"/>
    <w:rsid w:val="49D467C5"/>
    <w:rsid w:val="49D6F6F8"/>
    <w:rsid w:val="49DF1CB3"/>
    <w:rsid w:val="49E50275"/>
    <w:rsid w:val="49E506CC"/>
    <w:rsid w:val="49F4BCFC"/>
    <w:rsid w:val="4A27FD13"/>
    <w:rsid w:val="4A32B34C"/>
    <w:rsid w:val="4A4A508F"/>
    <w:rsid w:val="4A9BF601"/>
    <w:rsid w:val="4AAD135C"/>
    <w:rsid w:val="4AB2F0B8"/>
    <w:rsid w:val="4AC13F49"/>
    <w:rsid w:val="4AD154D5"/>
    <w:rsid w:val="4AE9A9EF"/>
    <w:rsid w:val="4B28A5EE"/>
    <w:rsid w:val="4B2BA694"/>
    <w:rsid w:val="4B82C742"/>
    <w:rsid w:val="4BCE83AD"/>
    <w:rsid w:val="4BF929C5"/>
    <w:rsid w:val="4C02A46C"/>
    <w:rsid w:val="4C1DEC45"/>
    <w:rsid w:val="4C5278B0"/>
    <w:rsid w:val="4C5F603C"/>
    <w:rsid w:val="4C7ABA03"/>
    <w:rsid w:val="4CB3A3B9"/>
    <w:rsid w:val="4D0A7372"/>
    <w:rsid w:val="4D16BD75"/>
    <w:rsid w:val="4D1B3CAC"/>
    <w:rsid w:val="4D624DA2"/>
    <w:rsid w:val="4D6348F9"/>
    <w:rsid w:val="4D7E0528"/>
    <w:rsid w:val="4D7EC054"/>
    <w:rsid w:val="4DDDA8EC"/>
    <w:rsid w:val="4DEE5245"/>
    <w:rsid w:val="4E035293"/>
    <w:rsid w:val="4E049B6F"/>
    <w:rsid w:val="4E1602A7"/>
    <w:rsid w:val="4E1839A8"/>
    <w:rsid w:val="4E20044E"/>
    <w:rsid w:val="4E31B02B"/>
    <w:rsid w:val="4E596DAD"/>
    <w:rsid w:val="4E989169"/>
    <w:rsid w:val="4EACA62D"/>
    <w:rsid w:val="4ED0CB07"/>
    <w:rsid w:val="4EE8B15B"/>
    <w:rsid w:val="4F04CF4F"/>
    <w:rsid w:val="4F1593E1"/>
    <w:rsid w:val="4F349415"/>
    <w:rsid w:val="4F384E0D"/>
    <w:rsid w:val="4F3F266D"/>
    <w:rsid w:val="4F53D45C"/>
    <w:rsid w:val="4F586A6E"/>
    <w:rsid w:val="4FA21175"/>
    <w:rsid w:val="4FD39EBD"/>
    <w:rsid w:val="4FD6403C"/>
    <w:rsid w:val="4FE4B8F9"/>
    <w:rsid w:val="4FF27F02"/>
    <w:rsid w:val="5000B4FF"/>
    <w:rsid w:val="505ECC1D"/>
    <w:rsid w:val="5071DC36"/>
    <w:rsid w:val="509C1EE8"/>
    <w:rsid w:val="50A403BC"/>
    <w:rsid w:val="50B9831B"/>
    <w:rsid w:val="50BB8D4B"/>
    <w:rsid w:val="50DF076E"/>
    <w:rsid w:val="50FDF51A"/>
    <w:rsid w:val="510C6091"/>
    <w:rsid w:val="510E0ACB"/>
    <w:rsid w:val="51173154"/>
    <w:rsid w:val="51264D10"/>
    <w:rsid w:val="514E0365"/>
    <w:rsid w:val="514EC7FA"/>
    <w:rsid w:val="51532731"/>
    <w:rsid w:val="5157A510"/>
    <w:rsid w:val="516EA5B5"/>
    <w:rsid w:val="520DAC97"/>
    <w:rsid w:val="5249673D"/>
    <w:rsid w:val="524AF007"/>
    <w:rsid w:val="5253F76A"/>
    <w:rsid w:val="52575DAC"/>
    <w:rsid w:val="528309BC"/>
    <w:rsid w:val="529EA8C3"/>
    <w:rsid w:val="52BEA7E3"/>
    <w:rsid w:val="52D80C92"/>
    <w:rsid w:val="52F3BE4C"/>
    <w:rsid w:val="5358D1EF"/>
    <w:rsid w:val="536E302B"/>
    <w:rsid w:val="537DD93E"/>
    <w:rsid w:val="538BB001"/>
    <w:rsid w:val="5397E531"/>
    <w:rsid w:val="53BF1CA2"/>
    <w:rsid w:val="53C39D98"/>
    <w:rsid w:val="53DFCCE3"/>
    <w:rsid w:val="53E3B2C7"/>
    <w:rsid w:val="53E61699"/>
    <w:rsid w:val="540E7471"/>
    <w:rsid w:val="541434D8"/>
    <w:rsid w:val="5436FAE4"/>
    <w:rsid w:val="54426DBC"/>
    <w:rsid w:val="54BB4D6D"/>
    <w:rsid w:val="54CF5DCB"/>
    <w:rsid w:val="54EA0E76"/>
    <w:rsid w:val="54FADE6F"/>
    <w:rsid w:val="550087BD"/>
    <w:rsid w:val="55042194"/>
    <w:rsid w:val="550BC0BA"/>
    <w:rsid w:val="552C24FC"/>
    <w:rsid w:val="5533D91A"/>
    <w:rsid w:val="556274E7"/>
    <w:rsid w:val="5579EC84"/>
    <w:rsid w:val="55FAFEB1"/>
    <w:rsid w:val="5602EB39"/>
    <w:rsid w:val="561800D0"/>
    <w:rsid w:val="562B1633"/>
    <w:rsid w:val="569C51A3"/>
    <w:rsid w:val="56AD1786"/>
    <w:rsid w:val="56C7F55D"/>
    <w:rsid w:val="56D5D0D1"/>
    <w:rsid w:val="56DCF40E"/>
    <w:rsid w:val="572329F8"/>
    <w:rsid w:val="5728977D"/>
    <w:rsid w:val="57385E52"/>
    <w:rsid w:val="577E8033"/>
    <w:rsid w:val="57AC21A0"/>
    <w:rsid w:val="57B56016"/>
    <w:rsid w:val="57BE1CBF"/>
    <w:rsid w:val="57CC47AB"/>
    <w:rsid w:val="57D5061B"/>
    <w:rsid w:val="57F6FE99"/>
    <w:rsid w:val="581D6B28"/>
    <w:rsid w:val="58514A61"/>
    <w:rsid w:val="585C0E6A"/>
    <w:rsid w:val="585DD764"/>
    <w:rsid w:val="587E893C"/>
    <w:rsid w:val="58861683"/>
    <w:rsid w:val="589E4430"/>
    <w:rsid w:val="58B0ED15"/>
    <w:rsid w:val="58D1AA2C"/>
    <w:rsid w:val="58EA1953"/>
    <w:rsid w:val="591E777B"/>
    <w:rsid w:val="591F0B59"/>
    <w:rsid w:val="594422CB"/>
    <w:rsid w:val="59769EFC"/>
    <w:rsid w:val="599A1447"/>
    <w:rsid w:val="59B3823B"/>
    <w:rsid w:val="59B5CA9D"/>
    <w:rsid w:val="59CFC0DE"/>
    <w:rsid w:val="59D42953"/>
    <w:rsid w:val="5A094297"/>
    <w:rsid w:val="5A70E7E1"/>
    <w:rsid w:val="5A721EA2"/>
    <w:rsid w:val="5A8C1314"/>
    <w:rsid w:val="5A9CBA22"/>
    <w:rsid w:val="5AAE7B4E"/>
    <w:rsid w:val="5AC2FA93"/>
    <w:rsid w:val="5AD1E3A0"/>
    <w:rsid w:val="5AE8895B"/>
    <w:rsid w:val="5AF51804"/>
    <w:rsid w:val="5B126F5D"/>
    <w:rsid w:val="5B61F076"/>
    <w:rsid w:val="5B9EE426"/>
    <w:rsid w:val="5BA2F716"/>
    <w:rsid w:val="5BA57851"/>
    <w:rsid w:val="5BE49351"/>
    <w:rsid w:val="5BEB54D4"/>
    <w:rsid w:val="5BF2D432"/>
    <w:rsid w:val="5C108753"/>
    <w:rsid w:val="5C23E199"/>
    <w:rsid w:val="5C353626"/>
    <w:rsid w:val="5C44ECFD"/>
    <w:rsid w:val="5C56AC1B"/>
    <w:rsid w:val="5C6A44D2"/>
    <w:rsid w:val="5CB6D648"/>
    <w:rsid w:val="5D2BE9F8"/>
    <w:rsid w:val="5D505F3E"/>
    <w:rsid w:val="5D525AC8"/>
    <w:rsid w:val="5D787EF8"/>
    <w:rsid w:val="5DA1DA78"/>
    <w:rsid w:val="5DC0E345"/>
    <w:rsid w:val="5E51D8EA"/>
    <w:rsid w:val="5E71E203"/>
    <w:rsid w:val="5E74806E"/>
    <w:rsid w:val="5E7F3C37"/>
    <w:rsid w:val="5E8B1597"/>
    <w:rsid w:val="5E8CACAC"/>
    <w:rsid w:val="5E8D610D"/>
    <w:rsid w:val="5EA6BAFD"/>
    <w:rsid w:val="5ED96F79"/>
    <w:rsid w:val="5EEFE329"/>
    <w:rsid w:val="5F04DA94"/>
    <w:rsid w:val="5F6C8163"/>
    <w:rsid w:val="5F7069BB"/>
    <w:rsid w:val="5F896115"/>
    <w:rsid w:val="5FA554C3"/>
    <w:rsid w:val="5FBF14EC"/>
    <w:rsid w:val="5FE54599"/>
    <w:rsid w:val="5FF5923C"/>
    <w:rsid w:val="602A3167"/>
    <w:rsid w:val="602B038E"/>
    <w:rsid w:val="6036E9F7"/>
    <w:rsid w:val="609B7B16"/>
    <w:rsid w:val="60A4040B"/>
    <w:rsid w:val="60CC2B87"/>
    <w:rsid w:val="60D8934D"/>
    <w:rsid w:val="60DEEFDD"/>
    <w:rsid w:val="610ACAEB"/>
    <w:rsid w:val="61506973"/>
    <w:rsid w:val="61688884"/>
    <w:rsid w:val="6193FD3C"/>
    <w:rsid w:val="61B68E47"/>
    <w:rsid w:val="61C14544"/>
    <w:rsid w:val="61C7DBBA"/>
    <w:rsid w:val="61D29FD4"/>
    <w:rsid w:val="61EBA5E5"/>
    <w:rsid w:val="61F54CF5"/>
    <w:rsid w:val="620474FF"/>
    <w:rsid w:val="622A6D9B"/>
    <w:rsid w:val="622E40BB"/>
    <w:rsid w:val="62650E16"/>
    <w:rsid w:val="626BB532"/>
    <w:rsid w:val="629C6FBB"/>
    <w:rsid w:val="62C5ED9F"/>
    <w:rsid w:val="62D1C103"/>
    <w:rsid w:val="62E348F9"/>
    <w:rsid w:val="62E50C6D"/>
    <w:rsid w:val="62F75295"/>
    <w:rsid w:val="62F89135"/>
    <w:rsid w:val="6309A0F0"/>
    <w:rsid w:val="6340F6D0"/>
    <w:rsid w:val="635275E7"/>
    <w:rsid w:val="63727231"/>
    <w:rsid w:val="63C69567"/>
    <w:rsid w:val="63FDE0D2"/>
    <w:rsid w:val="6416909F"/>
    <w:rsid w:val="6429C854"/>
    <w:rsid w:val="64454DB2"/>
    <w:rsid w:val="645249AD"/>
    <w:rsid w:val="6461BE00"/>
    <w:rsid w:val="64AD589E"/>
    <w:rsid w:val="64BD913D"/>
    <w:rsid w:val="64D08B43"/>
    <w:rsid w:val="64DCC731"/>
    <w:rsid w:val="651A5EC9"/>
    <w:rsid w:val="65371867"/>
    <w:rsid w:val="658EBB0B"/>
    <w:rsid w:val="6599B133"/>
    <w:rsid w:val="659F715F"/>
    <w:rsid w:val="65B26100"/>
    <w:rsid w:val="65C5342A"/>
    <w:rsid w:val="65CBA349"/>
    <w:rsid w:val="664928FF"/>
    <w:rsid w:val="66752F1E"/>
    <w:rsid w:val="667593C5"/>
    <w:rsid w:val="66F44111"/>
    <w:rsid w:val="66F80006"/>
    <w:rsid w:val="67641A75"/>
    <w:rsid w:val="6769243B"/>
    <w:rsid w:val="67BEA529"/>
    <w:rsid w:val="67C74723"/>
    <w:rsid w:val="67EACB2B"/>
    <w:rsid w:val="67F5A9D1"/>
    <w:rsid w:val="67FCDA2F"/>
    <w:rsid w:val="68038B70"/>
    <w:rsid w:val="68B7A4F4"/>
    <w:rsid w:val="68C950D1"/>
    <w:rsid w:val="68CD26F1"/>
    <w:rsid w:val="68CEA599"/>
    <w:rsid w:val="69027B27"/>
    <w:rsid w:val="692F9F7D"/>
    <w:rsid w:val="695387FF"/>
    <w:rsid w:val="69834C25"/>
    <w:rsid w:val="69B06B61"/>
    <w:rsid w:val="69C46CB0"/>
    <w:rsid w:val="6A02E280"/>
    <w:rsid w:val="6A5CCBDD"/>
    <w:rsid w:val="6A6FA9D2"/>
    <w:rsid w:val="6A8EF931"/>
    <w:rsid w:val="6A9D1570"/>
    <w:rsid w:val="6AB30FCC"/>
    <w:rsid w:val="6AB5D54C"/>
    <w:rsid w:val="6AC18B31"/>
    <w:rsid w:val="6AC1C366"/>
    <w:rsid w:val="6AF48A92"/>
    <w:rsid w:val="6B020F3C"/>
    <w:rsid w:val="6B154F96"/>
    <w:rsid w:val="6B172EE0"/>
    <w:rsid w:val="6B1C9141"/>
    <w:rsid w:val="6B48A041"/>
    <w:rsid w:val="6B4E2999"/>
    <w:rsid w:val="6B984CA5"/>
    <w:rsid w:val="6BADBF39"/>
    <w:rsid w:val="6BECC0CD"/>
    <w:rsid w:val="6BF3565D"/>
    <w:rsid w:val="6C04159E"/>
    <w:rsid w:val="6C1B8F4F"/>
    <w:rsid w:val="6C27F571"/>
    <w:rsid w:val="6C3E62D8"/>
    <w:rsid w:val="6C67403F"/>
    <w:rsid w:val="6C847BB6"/>
    <w:rsid w:val="6C8A5F73"/>
    <w:rsid w:val="6CC274CB"/>
    <w:rsid w:val="6CDBC3FC"/>
    <w:rsid w:val="6CFE624D"/>
    <w:rsid w:val="6D0B201B"/>
    <w:rsid w:val="6D873218"/>
    <w:rsid w:val="6D981A65"/>
    <w:rsid w:val="6DBD72E5"/>
    <w:rsid w:val="6DEB6CA2"/>
    <w:rsid w:val="6E0FF239"/>
    <w:rsid w:val="6E24F36B"/>
    <w:rsid w:val="6E5B3E3E"/>
    <w:rsid w:val="6E86CF68"/>
    <w:rsid w:val="6EE7B416"/>
    <w:rsid w:val="6F226899"/>
    <w:rsid w:val="6F2D7AD6"/>
    <w:rsid w:val="6F2F9AB1"/>
    <w:rsid w:val="6F490CCD"/>
    <w:rsid w:val="6F56B65D"/>
    <w:rsid w:val="6F9919EA"/>
    <w:rsid w:val="6F9EC72D"/>
    <w:rsid w:val="6FB14A45"/>
    <w:rsid w:val="6FB22DDB"/>
    <w:rsid w:val="7036030F"/>
    <w:rsid w:val="708C917D"/>
    <w:rsid w:val="70C733C9"/>
    <w:rsid w:val="70EBAA01"/>
    <w:rsid w:val="70F4D65A"/>
    <w:rsid w:val="70F513A7"/>
    <w:rsid w:val="711038FE"/>
    <w:rsid w:val="7159BC41"/>
    <w:rsid w:val="715F9603"/>
    <w:rsid w:val="71672699"/>
    <w:rsid w:val="7178F69D"/>
    <w:rsid w:val="71EE42C3"/>
    <w:rsid w:val="7227F695"/>
    <w:rsid w:val="725F093F"/>
    <w:rsid w:val="727CC444"/>
    <w:rsid w:val="7290A6BB"/>
    <w:rsid w:val="7298D18E"/>
    <w:rsid w:val="72AA058E"/>
    <w:rsid w:val="72C6F3FC"/>
    <w:rsid w:val="72D4CB2F"/>
    <w:rsid w:val="72DACE80"/>
    <w:rsid w:val="72DB2E9C"/>
    <w:rsid w:val="731A53C8"/>
    <w:rsid w:val="731F77F7"/>
    <w:rsid w:val="7358D52C"/>
    <w:rsid w:val="736B728A"/>
    <w:rsid w:val="737B89D5"/>
    <w:rsid w:val="73801A48"/>
    <w:rsid w:val="73959A30"/>
    <w:rsid w:val="73BE7D22"/>
    <w:rsid w:val="73C7E97B"/>
    <w:rsid w:val="73E44467"/>
    <w:rsid w:val="740CBD6B"/>
    <w:rsid w:val="741715E1"/>
    <w:rsid w:val="7434A1EF"/>
    <w:rsid w:val="7442B328"/>
    <w:rsid w:val="744E992C"/>
    <w:rsid w:val="74887525"/>
    <w:rsid w:val="74ABC064"/>
    <w:rsid w:val="74EA94F1"/>
    <w:rsid w:val="74ED65CC"/>
    <w:rsid w:val="74F83B57"/>
    <w:rsid w:val="75587CC8"/>
    <w:rsid w:val="755B2235"/>
    <w:rsid w:val="7596AA01"/>
    <w:rsid w:val="75B611B6"/>
    <w:rsid w:val="75FF7868"/>
    <w:rsid w:val="7622BE00"/>
    <w:rsid w:val="7630EA02"/>
    <w:rsid w:val="766615C0"/>
    <w:rsid w:val="76C2A686"/>
    <w:rsid w:val="76F18082"/>
    <w:rsid w:val="7717A145"/>
    <w:rsid w:val="7739E75F"/>
    <w:rsid w:val="775392E4"/>
    <w:rsid w:val="776AD31C"/>
    <w:rsid w:val="776C42B1"/>
    <w:rsid w:val="7779268B"/>
    <w:rsid w:val="7794A52E"/>
    <w:rsid w:val="77CED787"/>
    <w:rsid w:val="77D5C8EE"/>
    <w:rsid w:val="77E6FBCC"/>
    <w:rsid w:val="781100D4"/>
    <w:rsid w:val="78507AE3"/>
    <w:rsid w:val="78565517"/>
    <w:rsid w:val="787ABA13"/>
    <w:rsid w:val="787F48AD"/>
    <w:rsid w:val="78865254"/>
    <w:rsid w:val="78887EF3"/>
    <w:rsid w:val="788A71C5"/>
    <w:rsid w:val="78920AA8"/>
    <w:rsid w:val="78AAFEB6"/>
    <w:rsid w:val="78D01FE6"/>
    <w:rsid w:val="78D3A394"/>
    <w:rsid w:val="7919B46B"/>
    <w:rsid w:val="791C4B5D"/>
    <w:rsid w:val="7933A3EA"/>
    <w:rsid w:val="7954ADB4"/>
    <w:rsid w:val="796AE025"/>
    <w:rsid w:val="7971994F"/>
    <w:rsid w:val="797528BE"/>
    <w:rsid w:val="799610E9"/>
    <w:rsid w:val="79A43661"/>
    <w:rsid w:val="79BBB344"/>
    <w:rsid w:val="79EACB59"/>
    <w:rsid w:val="7A264226"/>
    <w:rsid w:val="7A2DDB09"/>
    <w:rsid w:val="7A3037EE"/>
    <w:rsid w:val="7A4D03C4"/>
    <w:rsid w:val="7AB584CC"/>
    <w:rsid w:val="7AD1221F"/>
    <w:rsid w:val="7ADBFBA0"/>
    <w:rsid w:val="7ADE9DE5"/>
    <w:rsid w:val="7AE62A9C"/>
    <w:rsid w:val="7B067849"/>
    <w:rsid w:val="7B0D69B0"/>
    <w:rsid w:val="7B1CA033"/>
    <w:rsid w:val="7B97F58E"/>
    <w:rsid w:val="7BA62EA8"/>
    <w:rsid w:val="7BAF69B0"/>
    <w:rsid w:val="7BB24991"/>
    <w:rsid w:val="7BC9AB6A"/>
    <w:rsid w:val="7BE29F78"/>
    <w:rsid w:val="7C53504C"/>
    <w:rsid w:val="7C96B1DE"/>
    <w:rsid w:val="7C9FE08E"/>
    <w:rsid w:val="7CA93A11"/>
    <w:rsid w:val="7CD277DA"/>
    <w:rsid w:val="7CD765F8"/>
    <w:rsid w:val="7CD7E9D6"/>
    <w:rsid w:val="7CF92828"/>
    <w:rsid w:val="7D17697D"/>
    <w:rsid w:val="7D916CDF"/>
    <w:rsid w:val="7D9EC9FB"/>
    <w:rsid w:val="7DC237D8"/>
    <w:rsid w:val="7DF8DFDC"/>
    <w:rsid w:val="7E127551"/>
    <w:rsid w:val="7E13932E"/>
    <w:rsid w:val="7E185A90"/>
    <w:rsid w:val="7E686991"/>
    <w:rsid w:val="7E7468F6"/>
    <w:rsid w:val="7EBA1032"/>
    <w:rsid w:val="7EE2D2E1"/>
    <w:rsid w:val="7EEDF370"/>
    <w:rsid w:val="7EF3CF00"/>
    <w:rsid w:val="7EFF8931"/>
    <w:rsid w:val="7F489006"/>
    <w:rsid w:val="7F5FF1B2"/>
    <w:rsid w:val="7F7BD905"/>
    <w:rsid w:val="7F9474CA"/>
    <w:rsid w:val="7F9F0F4B"/>
    <w:rsid w:val="7FCE9C83"/>
    <w:rsid w:val="7FD9E96C"/>
    <w:rsid w:val="7FE43B61"/>
    <w:rsid w:val="7FEFFE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9BBE0"/>
  <w15:docId w15:val="{2CBDE72C-59CD-4E1E-AA3E-7A5C9A5C3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D891BA"/>
    <w:pPr>
      <w:spacing w:after="120"/>
      <w:ind w:firstLine="700"/>
      <w:jc w:val="both"/>
    </w:pPr>
    <w:rPr>
      <w:rFonts w:eastAsia="Times New Roman" w:cs="Times New Roman"/>
      <w:color w:val="000000" w:themeColor="text1"/>
      <w:sz w:val="26"/>
      <w:szCs w:val="26"/>
    </w:rPr>
  </w:style>
  <w:style w:type="paragraph" w:styleId="Heading1">
    <w:name w:val="heading 1"/>
    <w:basedOn w:val="Chng"/>
    <w:next w:val="Normal"/>
    <w:link w:val="Heading1Char"/>
    <w:uiPriority w:val="9"/>
    <w:qFormat/>
    <w:rsid w:val="00E76A82"/>
    <w:pPr>
      <w:jc w:val="left"/>
      <w:outlineLvl w:val="0"/>
    </w:pPr>
  </w:style>
  <w:style w:type="paragraph" w:styleId="Heading2">
    <w:name w:val="heading 2"/>
    <w:basedOn w:val="Heading1"/>
    <w:next w:val="Normal"/>
    <w:link w:val="Heading2Char"/>
    <w:uiPriority w:val="9"/>
    <w:unhideWhenUsed/>
    <w:qFormat/>
    <w:rsid w:val="3ED891BA"/>
    <w:pPr>
      <w:ind w:firstLine="0"/>
      <w:outlineLvl w:val="1"/>
    </w:pPr>
    <w:rPr>
      <w:lang w:val="en-US"/>
    </w:rPr>
  </w:style>
  <w:style w:type="paragraph" w:styleId="Heading3">
    <w:name w:val="heading 3"/>
    <w:basedOn w:val="Tiumccp2"/>
    <w:next w:val="Normal"/>
    <w:link w:val="Heading3Char"/>
    <w:uiPriority w:val="9"/>
    <w:semiHidden/>
    <w:unhideWhenUsed/>
    <w:qFormat/>
    <w:rsid w:val="3ED891BA"/>
    <w:pPr>
      <w:outlineLvl w:val="2"/>
    </w:pPr>
    <w:rPr>
      <w:b w:val="0"/>
      <w:bCs w:val="0"/>
    </w:rPr>
  </w:style>
  <w:style w:type="paragraph" w:styleId="Heading4">
    <w:name w:val="heading 4"/>
    <w:basedOn w:val="Tiumccp3"/>
    <w:next w:val="Normal"/>
    <w:link w:val="Heading4Char"/>
    <w:uiPriority w:val="9"/>
    <w:semiHidden/>
    <w:unhideWhenUsed/>
    <w:qFormat/>
    <w:rsid w:val="3ED891BA"/>
    <w:pPr>
      <w:outlineLvl w:val="3"/>
    </w:pPr>
  </w:style>
  <w:style w:type="paragraph" w:styleId="Heading5">
    <w:name w:val="heading 5"/>
    <w:basedOn w:val="Normal"/>
    <w:next w:val="Normal"/>
    <w:link w:val="Heading5Char"/>
    <w:uiPriority w:val="9"/>
    <w:unhideWhenUsed/>
    <w:qFormat/>
    <w:rsid w:val="3ED891B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3ED891BA"/>
    <w:pPr>
      <w:keepNext/>
      <w:keepLines/>
      <w:spacing w:before="40"/>
      <w:outlineLvl w:val="5"/>
    </w:pPr>
    <w:rPr>
      <w:rFonts w:asciiTheme="majorHAnsi" w:eastAsiaTheme="majorEastAsia" w:hAnsiTheme="majorHAnsi" w:cstheme="majorBidi"/>
      <w:color w:val="243F60"/>
    </w:rPr>
  </w:style>
  <w:style w:type="paragraph" w:styleId="Heading7">
    <w:name w:val="heading 7"/>
    <w:basedOn w:val="Normal"/>
    <w:next w:val="Normal"/>
    <w:link w:val="Heading7Char"/>
    <w:uiPriority w:val="9"/>
    <w:unhideWhenUsed/>
    <w:qFormat/>
    <w:rsid w:val="3ED891BA"/>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rsid w:val="3ED891BA"/>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ED891BA"/>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3ED891BA"/>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3ED891BA"/>
    <w:rPr>
      <w:rFonts w:ascii="Tahoma" w:eastAsia="Times New Roman" w:hAnsi="Tahoma" w:cs="Tahoma"/>
      <w:b w:val="0"/>
      <w:bCs w:val="0"/>
      <w:i w:val="0"/>
      <w:iCs w:val="0"/>
      <w:caps w:val="0"/>
      <w:smallCaps w:val="0"/>
      <w:noProof w:val="0"/>
      <w:color w:val="000000" w:themeColor="text1"/>
      <w:sz w:val="16"/>
      <w:szCs w:val="16"/>
      <w:lang w:val="en-US"/>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iPriority w:val="1"/>
    <w:unhideWhenUsed/>
    <w:rsid w:val="3ED891BA"/>
    <w:rPr>
      <w:sz w:val="20"/>
      <w:szCs w:val="20"/>
    </w:rPr>
  </w:style>
  <w:style w:type="character" w:customStyle="1" w:styleId="CommentTextChar">
    <w:name w:val="Comment Text Char"/>
    <w:basedOn w:val="DefaultParagraphFont"/>
    <w:link w:val="CommentText"/>
    <w:uiPriority w:val="1"/>
    <w:rsid w:val="3ED891BA"/>
    <w:rPr>
      <w:rFonts w:ascii="Times New Roman" w:eastAsia="Times New Roman" w:hAnsi="Times New Roman" w:cs="Times New Roman"/>
      <w:b w:val="0"/>
      <w:bCs w:val="0"/>
      <w:i w:val="0"/>
      <w:iCs w:val="0"/>
      <w:caps w:val="0"/>
      <w:smallCaps w:val="0"/>
      <w:noProof w:val="0"/>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3ED891BA"/>
    <w:rPr>
      <w:b/>
      <w:bCs/>
    </w:rPr>
  </w:style>
  <w:style w:type="character" w:customStyle="1" w:styleId="CommentSubjectChar">
    <w:name w:val="Comment Subject Char"/>
    <w:basedOn w:val="CommentTextChar"/>
    <w:link w:val="CommentSubject"/>
    <w:uiPriority w:val="99"/>
    <w:semiHidden/>
    <w:rsid w:val="3ED891BA"/>
    <w:rPr>
      <w:rFonts w:ascii="Times New Roman" w:eastAsia="Times New Roman" w:hAnsi="Times New Roman" w:cs="Times New Roman"/>
      <w:b/>
      <w:bCs/>
      <w:i w:val="0"/>
      <w:iCs w:val="0"/>
      <w:caps w:val="0"/>
      <w:smallCaps w:val="0"/>
      <w:noProof w:val="0"/>
      <w:color w:val="000000" w:themeColor="text1"/>
      <w:sz w:val="20"/>
      <w:szCs w:val="20"/>
      <w:lang w:val="en-US"/>
    </w:rPr>
  </w:style>
  <w:style w:type="paragraph" w:customStyle="1" w:styleId="Tiucctrangmu">
    <w:name w:val="Tiêu đề các trang mở đầu"/>
    <w:basedOn w:val="Normal"/>
    <w:link w:val="TiucctrangmuChar"/>
    <w:uiPriority w:val="1"/>
    <w:qFormat/>
    <w:rsid w:val="00FE656C"/>
    <w:pPr>
      <w:ind w:left="360"/>
      <w:jc w:val="left"/>
    </w:pPr>
    <w:rPr>
      <w:b/>
      <w:bCs/>
    </w:rPr>
  </w:style>
  <w:style w:type="paragraph" w:customStyle="1" w:styleId="Nidungvnbn">
    <w:name w:val="Nội dung văn bản"/>
    <w:basedOn w:val="Normal"/>
    <w:link w:val="NidungvnbnChar"/>
    <w:qFormat/>
    <w:rsid w:val="3ED891BA"/>
  </w:style>
  <w:style w:type="character" w:customStyle="1" w:styleId="TiucctrangmuChar">
    <w:name w:val="Tiêu đề các trang mở đầu Char"/>
    <w:basedOn w:val="DefaultParagraphFont"/>
    <w:link w:val="Tiucctrangmu"/>
    <w:uiPriority w:val="1"/>
    <w:rsid w:val="00FE656C"/>
    <w:rPr>
      <w:rFonts w:eastAsia="Times New Roman" w:cs="Times New Roman"/>
      <w:b/>
      <w:bCs/>
      <w:color w:val="000000" w:themeColor="text1"/>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3ED891BA"/>
    <w:rPr>
      <w:rFonts w:ascii="Times New Roman" w:eastAsia="Times New Roman" w:hAnsi="Times New Roman" w:cs="Times New Roman"/>
      <w:b w:val="0"/>
      <w:bCs w:val="0"/>
      <w:i w:val="0"/>
      <w:iCs w:val="0"/>
      <w:caps w:val="0"/>
      <w:smallCaps w:val="0"/>
      <w:noProof w:val="0"/>
      <w:color w:val="000000" w:themeColor="text1"/>
      <w:sz w:val="26"/>
      <w:szCs w:val="26"/>
      <w:lang w:val="en-US"/>
    </w:rPr>
  </w:style>
  <w:style w:type="paragraph" w:styleId="Header">
    <w:name w:val="header"/>
    <w:basedOn w:val="Normal"/>
    <w:link w:val="HeaderChar"/>
    <w:uiPriority w:val="99"/>
    <w:unhideWhenUsed/>
    <w:rsid w:val="3ED891BA"/>
    <w:pPr>
      <w:tabs>
        <w:tab w:val="center" w:pos="4680"/>
        <w:tab w:val="right" w:pos="9360"/>
      </w:tabs>
    </w:pPr>
  </w:style>
  <w:style w:type="character" w:customStyle="1" w:styleId="HeaderChar">
    <w:name w:val="Header Char"/>
    <w:basedOn w:val="DefaultParagraphFont"/>
    <w:link w:val="Header"/>
    <w:uiPriority w:val="99"/>
    <w:rsid w:val="3ED891BA"/>
    <w:rPr>
      <w:rFonts w:ascii="Times New Roman" w:eastAsia="Times New Roman" w:hAnsi="Times New Roman" w:cs="Times New Roman"/>
      <w:b w:val="0"/>
      <w:bCs w:val="0"/>
      <w:i w:val="0"/>
      <w:iCs w:val="0"/>
      <w:caps w:val="0"/>
      <w:smallCaps w:val="0"/>
      <w:noProof w:val="0"/>
      <w:color w:val="000000" w:themeColor="text1"/>
      <w:sz w:val="26"/>
      <w:szCs w:val="26"/>
      <w:lang w:val="en-US"/>
    </w:rPr>
  </w:style>
  <w:style w:type="paragraph" w:styleId="Footer">
    <w:name w:val="footer"/>
    <w:basedOn w:val="Normal"/>
    <w:link w:val="FooterChar"/>
    <w:uiPriority w:val="99"/>
    <w:unhideWhenUsed/>
    <w:rsid w:val="3ED891BA"/>
    <w:pPr>
      <w:tabs>
        <w:tab w:val="center" w:pos="4680"/>
        <w:tab w:val="right" w:pos="9360"/>
      </w:tabs>
    </w:pPr>
  </w:style>
  <w:style w:type="character" w:customStyle="1" w:styleId="FooterChar">
    <w:name w:val="Footer Char"/>
    <w:basedOn w:val="DefaultParagraphFont"/>
    <w:link w:val="Footer"/>
    <w:uiPriority w:val="99"/>
    <w:rsid w:val="3ED891BA"/>
    <w:rPr>
      <w:rFonts w:ascii="Times New Roman" w:eastAsia="Times New Roman" w:hAnsi="Times New Roman" w:cs="Times New Roman"/>
      <w:b w:val="0"/>
      <w:bCs w:val="0"/>
      <w:i w:val="0"/>
      <w:iCs w:val="0"/>
      <w:caps w:val="0"/>
      <w:smallCaps w:val="0"/>
      <w:noProof w:val="0"/>
      <w:color w:val="000000" w:themeColor="text1"/>
      <w:sz w:val="26"/>
      <w:szCs w:val="26"/>
      <w:lang w:val="en-US"/>
    </w:rPr>
  </w:style>
  <w:style w:type="paragraph" w:customStyle="1" w:styleId="Chng">
    <w:name w:val="Chương"/>
    <w:basedOn w:val="Normal"/>
    <w:link w:val="ChngChar"/>
    <w:qFormat/>
    <w:rsid w:val="3ED891BA"/>
    <w:pPr>
      <w:jc w:val="center"/>
    </w:pPr>
    <w:rPr>
      <w:b/>
      <w:bCs/>
      <w:sz w:val="32"/>
      <w:szCs w:val="32"/>
      <w:lang w:val="vi-VN"/>
    </w:rPr>
  </w:style>
  <w:style w:type="paragraph" w:customStyle="1" w:styleId="Tiumccp1">
    <w:name w:val="Tiểu mục cấp 1"/>
    <w:basedOn w:val="Normal"/>
    <w:link w:val="Tiumccp1Char"/>
    <w:qFormat/>
    <w:rsid w:val="3ED891BA"/>
    <w:pPr>
      <w:tabs>
        <w:tab w:val="center" w:pos="6379"/>
      </w:tabs>
    </w:pPr>
    <w:rPr>
      <w:b/>
      <w:bCs/>
      <w:sz w:val="28"/>
      <w:szCs w:val="28"/>
    </w:rPr>
  </w:style>
  <w:style w:type="character" w:customStyle="1" w:styleId="ChngChar">
    <w:name w:val="Chương Char"/>
    <w:basedOn w:val="DefaultParagraphFont"/>
    <w:link w:val="Chng"/>
    <w:rsid w:val="3ED891BA"/>
    <w:rPr>
      <w:rFonts w:ascii="Times New Roman" w:eastAsia="Times New Roman" w:hAnsi="Times New Roman" w:cs="Times New Roman"/>
      <w:b/>
      <w:bCs/>
      <w:i w:val="0"/>
      <w:iCs w:val="0"/>
      <w:caps w:val="0"/>
      <w:smallCaps w:val="0"/>
      <w:noProof w:val="0"/>
      <w:color w:val="000000" w:themeColor="text1"/>
      <w:sz w:val="32"/>
      <w:szCs w:val="32"/>
      <w:lang w:val="vi-VN"/>
    </w:rPr>
  </w:style>
  <w:style w:type="paragraph" w:customStyle="1" w:styleId="Tiumccp2">
    <w:name w:val="Tiểu mục cấp 2"/>
    <w:basedOn w:val="Normal"/>
    <w:link w:val="Tiumccp2Char"/>
    <w:uiPriority w:val="1"/>
    <w:qFormat/>
    <w:rsid w:val="3ED891BA"/>
    <w:pPr>
      <w:tabs>
        <w:tab w:val="center" w:pos="6379"/>
      </w:tabs>
    </w:pPr>
    <w:rPr>
      <w:b/>
      <w:bCs/>
      <w:i/>
      <w:iCs/>
      <w:sz w:val="28"/>
      <w:szCs w:val="28"/>
    </w:rPr>
  </w:style>
  <w:style w:type="character" w:customStyle="1" w:styleId="Tiumccp1Char">
    <w:name w:val="Tiểu mục cấp 1 Char"/>
    <w:basedOn w:val="DefaultParagraphFont"/>
    <w:link w:val="Tiumccp1"/>
    <w:rsid w:val="3ED891BA"/>
    <w:rPr>
      <w:rFonts w:ascii="Times New Roman" w:eastAsia="Times New Roman" w:hAnsi="Times New Roman" w:cs="Times New Roman"/>
      <w:b/>
      <w:bCs/>
      <w:i w:val="0"/>
      <w:iCs w:val="0"/>
      <w:caps w:val="0"/>
      <w:smallCaps w:val="0"/>
      <w:noProof w:val="0"/>
      <w:color w:val="000000" w:themeColor="text1"/>
      <w:sz w:val="28"/>
      <w:szCs w:val="28"/>
      <w:lang w:val="en-US"/>
    </w:rPr>
  </w:style>
  <w:style w:type="paragraph" w:customStyle="1" w:styleId="Tiumccp3">
    <w:name w:val="Tiểu mục cấp 3"/>
    <w:basedOn w:val="Normal"/>
    <w:link w:val="Tiumccp3Char"/>
    <w:uiPriority w:val="1"/>
    <w:qFormat/>
    <w:rsid w:val="3ED891BA"/>
    <w:pPr>
      <w:tabs>
        <w:tab w:val="center" w:pos="6379"/>
      </w:tabs>
    </w:pPr>
    <w:rPr>
      <w:sz w:val="28"/>
      <w:szCs w:val="28"/>
    </w:rPr>
  </w:style>
  <w:style w:type="character" w:customStyle="1" w:styleId="Tiumccp2Char">
    <w:name w:val="Tiểu mục cấp 2 Char"/>
    <w:basedOn w:val="DefaultParagraphFont"/>
    <w:link w:val="Tiumccp2"/>
    <w:uiPriority w:val="1"/>
    <w:rsid w:val="3ED891BA"/>
    <w:rPr>
      <w:rFonts w:ascii="Times New Roman" w:eastAsia="Times New Roman" w:hAnsi="Times New Roman" w:cs="Times New Roman"/>
      <w:b/>
      <w:bCs/>
      <w:i/>
      <w:iCs/>
      <w:caps w:val="0"/>
      <w:smallCaps w:val="0"/>
      <w:noProof w:val="0"/>
      <w:color w:val="000000" w:themeColor="text1"/>
      <w:sz w:val="28"/>
      <w:szCs w:val="28"/>
      <w:lang w:val="en-US"/>
    </w:rPr>
  </w:style>
  <w:style w:type="character" w:customStyle="1" w:styleId="Heading1Char">
    <w:name w:val="Heading 1 Char"/>
    <w:basedOn w:val="DefaultParagraphFont"/>
    <w:link w:val="Heading1"/>
    <w:uiPriority w:val="9"/>
    <w:rsid w:val="00E76A82"/>
    <w:rPr>
      <w:rFonts w:eastAsia="Times New Roman" w:cs="Times New Roman"/>
      <w:b/>
      <w:bCs/>
      <w:color w:val="000000" w:themeColor="text1"/>
      <w:sz w:val="32"/>
      <w:szCs w:val="32"/>
      <w:lang w:val="vi-VN"/>
    </w:rPr>
  </w:style>
  <w:style w:type="character" w:customStyle="1" w:styleId="Tiumccp3Char">
    <w:name w:val="Tiểu mục cấp 3 Char"/>
    <w:basedOn w:val="DefaultParagraphFont"/>
    <w:link w:val="Tiumccp3"/>
    <w:uiPriority w:val="1"/>
    <w:rsid w:val="3ED891BA"/>
    <w:rPr>
      <w:rFonts w:ascii="Times New Roman" w:eastAsia="Times New Roman" w:hAnsi="Times New Roman" w:cs="Times New Roman"/>
      <w:b w:val="0"/>
      <w:bCs w:val="0"/>
      <w:i w:val="0"/>
      <w:iCs w:val="0"/>
      <w:caps w:val="0"/>
      <w:smallCaps w:val="0"/>
      <w:noProof w:val="0"/>
      <w:color w:val="000000" w:themeColor="text1"/>
      <w:sz w:val="28"/>
      <w:szCs w:val="28"/>
      <w:lang w:val="en-US"/>
    </w:rPr>
  </w:style>
  <w:style w:type="paragraph" w:styleId="TOC1">
    <w:name w:val="toc 1"/>
    <w:basedOn w:val="Normal"/>
    <w:next w:val="Normal"/>
    <w:uiPriority w:val="39"/>
    <w:unhideWhenUsed/>
    <w:rsid w:val="3ED891BA"/>
  </w:style>
  <w:style w:type="paragraph" w:styleId="TOC2">
    <w:name w:val="toc 2"/>
    <w:basedOn w:val="Normal"/>
    <w:next w:val="Normal"/>
    <w:uiPriority w:val="39"/>
    <w:unhideWhenUsed/>
    <w:rsid w:val="3ED891BA"/>
    <w:pPr>
      <w:ind w:left="720"/>
    </w:pPr>
  </w:style>
  <w:style w:type="paragraph" w:styleId="TOC3">
    <w:name w:val="toc 3"/>
    <w:basedOn w:val="Normal"/>
    <w:next w:val="Normal"/>
    <w:uiPriority w:val="39"/>
    <w:unhideWhenUsed/>
    <w:rsid w:val="3ED891BA"/>
    <w:pPr>
      <w:ind w:left="1440"/>
    </w:pPr>
  </w:style>
  <w:style w:type="paragraph" w:styleId="TOC4">
    <w:name w:val="toc 4"/>
    <w:basedOn w:val="Normal"/>
    <w:next w:val="Normal"/>
    <w:uiPriority w:val="39"/>
    <w:unhideWhenUsed/>
    <w:rsid w:val="3ED891BA"/>
    <w:pPr>
      <w:ind w:left="2160"/>
    </w:pPr>
  </w:style>
  <w:style w:type="character" w:customStyle="1" w:styleId="Heading2Char">
    <w:name w:val="Heading 2 Char"/>
    <w:basedOn w:val="DefaultParagraphFont"/>
    <w:link w:val="Heading2"/>
    <w:uiPriority w:val="9"/>
    <w:rsid w:val="3ED891BA"/>
    <w:rPr>
      <w:rFonts w:ascii="Times New Roman" w:eastAsia="Times New Roman" w:hAnsi="Times New Roman" w:cs="Times New Roman"/>
      <w:b/>
      <w:bCs/>
      <w:i w:val="0"/>
      <w:iCs w:val="0"/>
      <w:caps w:val="0"/>
      <w:smallCaps w:val="0"/>
      <w:noProof w:val="0"/>
      <w:color w:val="000000" w:themeColor="text1"/>
      <w:sz w:val="32"/>
      <w:szCs w:val="32"/>
      <w:lang w:val="en-US"/>
    </w:rPr>
  </w:style>
  <w:style w:type="character" w:customStyle="1" w:styleId="Heading3Char">
    <w:name w:val="Heading 3 Char"/>
    <w:basedOn w:val="DefaultParagraphFont"/>
    <w:link w:val="Heading3"/>
    <w:uiPriority w:val="9"/>
    <w:semiHidden/>
    <w:rsid w:val="3ED891BA"/>
    <w:rPr>
      <w:rFonts w:ascii="Times New Roman" w:eastAsia="Times New Roman" w:hAnsi="Times New Roman" w:cs="Times New Roman"/>
      <w:b w:val="0"/>
      <w:bCs w:val="0"/>
      <w:i/>
      <w:iCs/>
      <w:caps w:val="0"/>
      <w:smallCaps w:val="0"/>
      <w:noProof w:val="0"/>
      <w:color w:val="000000" w:themeColor="text1"/>
      <w:sz w:val="28"/>
      <w:szCs w:val="28"/>
      <w:lang w:val="en-US"/>
    </w:rPr>
  </w:style>
  <w:style w:type="character" w:customStyle="1" w:styleId="Heading4Char">
    <w:name w:val="Heading 4 Char"/>
    <w:basedOn w:val="DefaultParagraphFont"/>
    <w:link w:val="Heading4"/>
    <w:uiPriority w:val="9"/>
    <w:semiHidden/>
    <w:rsid w:val="3ED891BA"/>
    <w:rPr>
      <w:rFonts w:ascii="Times New Roman" w:eastAsia="Times New Roman" w:hAnsi="Times New Roman" w:cs="Times New Roman"/>
      <w:b w:val="0"/>
      <w:bCs w:val="0"/>
      <w:i w:val="0"/>
      <w:iCs w:val="0"/>
      <w:caps w:val="0"/>
      <w:smallCaps w:val="0"/>
      <w:noProof w:val="0"/>
      <w:color w:val="000000" w:themeColor="text1"/>
      <w:sz w:val="28"/>
      <w:szCs w:val="28"/>
      <w:lang w:val="en-US"/>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basedOn w:val="Normal"/>
    <w:next w:val="Normal"/>
    <w:autoRedefine/>
    <w:uiPriority w:val="35"/>
    <w:unhideWhenUsed/>
    <w:qFormat/>
    <w:rsid w:val="00A0791E"/>
    <w:pPr>
      <w:spacing w:after="200" w:line="240" w:lineRule="auto"/>
      <w:ind w:firstLine="0"/>
      <w:jc w:val="center"/>
    </w:pPr>
    <w:rPr>
      <w:i/>
      <w:sz w:val="22"/>
    </w:rPr>
  </w:style>
  <w:style w:type="paragraph" w:styleId="TableofFigures">
    <w:name w:val="table of figures"/>
    <w:basedOn w:val="Normal"/>
    <w:next w:val="Normal"/>
    <w:uiPriority w:val="99"/>
    <w:unhideWhenUsed/>
    <w:rsid w:val="3ED891BA"/>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3ED891BA"/>
    <w:pPr>
      <w:spacing w:beforeAutospacing="1" w:afterAutospacing="1"/>
    </w:pPr>
  </w:style>
  <w:style w:type="character" w:customStyle="1" w:styleId="Bngbiu-nidungChar">
    <w:name w:val="Bảng biểu - nội dung Char"/>
    <w:basedOn w:val="NidungvnbnChar"/>
    <w:link w:val="Bngbiu-nidung"/>
    <w:uiPriority w:val="1"/>
    <w:rsid w:val="3ED891BA"/>
    <w:rPr>
      <w:rFonts w:ascii="Times New Roman" w:eastAsia="Times New Roman" w:hAnsi="Times New Roman" w:cs="Times New Roman"/>
      <w:b w:val="0"/>
      <w:bCs w:val="0"/>
      <w:i w:val="0"/>
      <w:iCs w:val="0"/>
      <w:caps w:val="0"/>
      <w:smallCaps w:val="0"/>
      <w:noProof w:val="0"/>
      <w:color w:val="auto"/>
      <w:sz w:val="26"/>
      <w:szCs w:val="26"/>
      <w:lang w:val="en-US"/>
    </w:rPr>
  </w:style>
  <w:style w:type="character" w:styleId="Strong">
    <w:name w:val="Strong"/>
    <w:uiPriority w:val="22"/>
    <w:qFormat/>
    <w:rsid w:val="4C1DEC45"/>
    <w:rPr>
      <w:rFonts w:eastAsia="Times New Roman" w:cs="Times New Roman"/>
      <w:b/>
      <w:bCs/>
      <w:noProof w:val="0"/>
      <w:color w:val="auto"/>
      <w:sz w:val="26"/>
      <w:szCs w:val="26"/>
    </w:rPr>
  </w:style>
  <w:style w:type="character" w:styleId="Emphasis">
    <w:name w:val="Emphasis"/>
    <w:basedOn w:val="DefaultParagraphFont"/>
    <w:uiPriority w:val="20"/>
    <w:qFormat/>
    <w:rsid w:val="00207DC2"/>
    <w:rPr>
      <w:i/>
      <w:iCs/>
    </w:rPr>
  </w:style>
  <w:style w:type="paragraph" w:styleId="Title">
    <w:name w:val="Title"/>
    <w:basedOn w:val="Normal"/>
    <w:next w:val="Normal"/>
    <w:link w:val="TitleChar"/>
    <w:uiPriority w:val="10"/>
    <w:qFormat/>
    <w:rsid w:val="3ED891BA"/>
    <w:pPr>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3ED891BA"/>
    <w:rPr>
      <w:rFonts w:eastAsiaTheme="minorEastAsia" w:cstheme="minorBidi"/>
      <w:color w:val="5A5A5A"/>
    </w:rPr>
  </w:style>
  <w:style w:type="paragraph" w:styleId="Quote">
    <w:name w:val="Quote"/>
    <w:basedOn w:val="Normal"/>
    <w:next w:val="Normal"/>
    <w:link w:val="QuoteChar"/>
    <w:uiPriority w:val="29"/>
    <w:qFormat/>
    <w:rsid w:val="3ED891BA"/>
    <w:pPr>
      <w:ind w:firstLine="720"/>
    </w:pPr>
    <w:rPr>
      <w:b/>
      <w:bCs/>
      <w:color w:val="auto"/>
    </w:rPr>
  </w:style>
  <w:style w:type="paragraph" w:styleId="IntenseQuote">
    <w:name w:val="Intense Quote"/>
    <w:basedOn w:val="Normal"/>
    <w:next w:val="Normal"/>
    <w:link w:val="IntenseQuoteChar"/>
    <w:uiPriority w:val="30"/>
    <w:qFormat/>
    <w:rsid w:val="3ED891BA"/>
    <w:pPr>
      <w:spacing w:before="360" w:after="360"/>
      <w:ind w:left="864" w:right="864"/>
      <w:jc w:val="center"/>
    </w:pPr>
    <w:rPr>
      <w:i/>
      <w:iCs/>
      <w:color w:val="4F80BD"/>
    </w:rPr>
  </w:style>
  <w:style w:type="paragraph" w:styleId="ListParagraph">
    <w:name w:val="List Paragraph"/>
    <w:basedOn w:val="Normal"/>
    <w:uiPriority w:val="34"/>
    <w:qFormat/>
    <w:rsid w:val="3ED891BA"/>
    <w:pPr>
      <w:ind w:left="720"/>
      <w:contextualSpacing/>
    </w:pPr>
  </w:style>
  <w:style w:type="character" w:customStyle="1" w:styleId="Heading5Char">
    <w:name w:val="Heading 5 Char"/>
    <w:basedOn w:val="DefaultParagraphFont"/>
    <w:link w:val="Heading5"/>
    <w:uiPriority w:val="9"/>
    <w:rsid w:val="3ED891BA"/>
    <w:rPr>
      <w:rFonts w:asciiTheme="majorHAnsi" w:eastAsiaTheme="majorEastAsia" w:hAnsiTheme="majorHAnsi" w:cstheme="majorBidi"/>
      <w:b w:val="0"/>
      <w:bCs w:val="0"/>
      <w:i w:val="0"/>
      <w:iCs w:val="0"/>
      <w:caps w:val="0"/>
      <w:smallCaps w:val="0"/>
      <w:noProof w:val="0"/>
      <w:color w:val="365F91" w:themeColor="accent1" w:themeShade="BF"/>
      <w:sz w:val="26"/>
      <w:szCs w:val="26"/>
      <w:lang w:val="en-US"/>
    </w:rPr>
  </w:style>
  <w:style w:type="character" w:customStyle="1" w:styleId="Heading6Char">
    <w:name w:val="Heading 6 Char"/>
    <w:basedOn w:val="DefaultParagraphFont"/>
    <w:link w:val="Heading6"/>
    <w:uiPriority w:val="9"/>
    <w:rsid w:val="3ED891BA"/>
    <w:rPr>
      <w:rFonts w:asciiTheme="majorHAnsi" w:eastAsiaTheme="majorEastAsia" w:hAnsiTheme="majorHAnsi" w:cstheme="majorBidi"/>
      <w:b w:val="0"/>
      <w:bCs w:val="0"/>
      <w:i w:val="0"/>
      <w:iCs w:val="0"/>
      <w:caps w:val="0"/>
      <w:smallCaps w:val="0"/>
      <w:noProof w:val="0"/>
      <w:color w:val="243F60"/>
      <w:sz w:val="26"/>
      <w:szCs w:val="26"/>
      <w:lang w:val="en-US"/>
    </w:rPr>
  </w:style>
  <w:style w:type="character" w:customStyle="1" w:styleId="Heading7Char">
    <w:name w:val="Heading 7 Char"/>
    <w:basedOn w:val="DefaultParagraphFont"/>
    <w:link w:val="Heading7"/>
    <w:uiPriority w:val="9"/>
    <w:rsid w:val="3ED891BA"/>
    <w:rPr>
      <w:rFonts w:asciiTheme="majorHAnsi" w:eastAsiaTheme="majorEastAsia" w:hAnsiTheme="majorHAnsi" w:cstheme="majorBidi"/>
      <w:b w:val="0"/>
      <w:bCs w:val="0"/>
      <w:i/>
      <w:iCs/>
      <w:caps w:val="0"/>
      <w:smallCaps w:val="0"/>
      <w:noProof w:val="0"/>
      <w:color w:val="243F60"/>
      <w:sz w:val="26"/>
      <w:szCs w:val="26"/>
      <w:lang w:val="en-US"/>
    </w:rPr>
  </w:style>
  <w:style w:type="character" w:customStyle="1" w:styleId="Heading8Char">
    <w:name w:val="Heading 8 Char"/>
    <w:basedOn w:val="DefaultParagraphFont"/>
    <w:link w:val="Heading8"/>
    <w:uiPriority w:val="9"/>
    <w:rsid w:val="3ED891BA"/>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3ED891BA"/>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3ED891BA"/>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3ED891BA"/>
    <w:rPr>
      <w:rFonts w:ascii="Times New Roman" w:eastAsiaTheme="minorEastAsia" w:hAnsi="Times New Roman" w:cstheme="minorBidi"/>
      <w:b w:val="0"/>
      <w:bCs w:val="0"/>
      <w:i w:val="0"/>
      <w:iCs w:val="0"/>
      <w:caps w:val="0"/>
      <w:smallCaps w:val="0"/>
      <w:noProof w:val="0"/>
      <w:color w:val="5A5A5A"/>
      <w:sz w:val="26"/>
      <w:szCs w:val="26"/>
      <w:lang w:val="en-US"/>
    </w:rPr>
  </w:style>
  <w:style w:type="character" w:customStyle="1" w:styleId="QuoteChar">
    <w:name w:val="Quote Char"/>
    <w:basedOn w:val="DefaultParagraphFont"/>
    <w:link w:val="Quote"/>
    <w:uiPriority w:val="29"/>
    <w:rsid w:val="3ED891BA"/>
    <w:rPr>
      <w:rFonts w:ascii="Times New Roman" w:eastAsia="Times New Roman" w:hAnsi="Times New Roman" w:cs="Times New Roman"/>
      <w:b/>
      <w:bCs/>
      <w:i w:val="0"/>
      <w:iCs w:val="0"/>
      <w:caps w:val="0"/>
      <w:smallCaps w:val="0"/>
      <w:noProof w:val="0"/>
      <w:color w:val="000000" w:themeColor="text1"/>
      <w:sz w:val="26"/>
      <w:szCs w:val="26"/>
      <w:lang w:val="en-US"/>
    </w:rPr>
  </w:style>
  <w:style w:type="character" w:customStyle="1" w:styleId="IntenseQuoteChar">
    <w:name w:val="Intense Quote Char"/>
    <w:basedOn w:val="DefaultParagraphFont"/>
    <w:link w:val="IntenseQuote"/>
    <w:uiPriority w:val="30"/>
    <w:rsid w:val="3ED891BA"/>
    <w:rPr>
      <w:rFonts w:ascii="Times New Roman" w:eastAsia="Times New Roman" w:hAnsi="Times New Roman" w:cs="Times New Roman"/>
      <w:b w:val="0"/>
      <w:bCs w:val="0"/>
      <w:i/>
      <w:iCs/>
      <w:caps w:val="0"/>
      <w:smallCaps w:val="0"/>
      <w:noProof w:val="0"/>
      <w:color w:val="4F80BD"/>
      <w:sz w:val="26"/>
      <w:szCs w:val="26"/>
      <w:lang w:val="en-US"/>
    </w:rPr>
  </w:style>
  <w:style w:type="paragraph" w:styleId="TOC5">
    <w:name w:val="toc 5"/>
    <w:basedOn w:val="Normal"/>
    <w:next w:val="Normal"/>
    <w:uiPriority w:val="39"/>
    <w:unhideWhenUsed/>
    <w:rsid w:val="3ED891BA"/>
    <w:pPr>
      <w:spacing w:after="100"/>
      <w:ind w:left="880"/>
    </w:pPr>
  </w:style>
  <w:style w:type="paragraph" w:styleId="TOC6">
    <w:name w:val="toc 6"/>
    <w:basedOn w:val="Normal"/>
    <w:next w:val="Normal"/>
    <w:uiPriority w:val="39"/>
    <w:unhideWhenUsed/>
    <w:rsid w:val="3ED891BA"/>
    <w:pPr>
      <w:spacing w:after="100"/>
      <w:ind w:left="1100"/>
    </w:pPr>
  </w:style>
  <w:style w:type="paragraph" w:styleId="TOC7">
    <w:name w:val="toc 7"/>
    <w:basedOn w:val="Normal"/>
    <w:next w:val="Normal"/>
    <w:uiPriority w:val="39"/>
    <w:unhideWhenUsed/>
    <w:rsid w:val="3ED891BA"/>
    <w:pPr>
      <w:spacing w:after="100"/>
      <w:ind w:left="1320"/>
    </w:pPr>
  </w:style>
  <w:style w:type="paragraph" w:styleId="TOC8">
    <w:name w:val="toc 8"/>
    <w:basedOn w:val="Normal"/>
    <w:next w:val="Normal"/>
    <w:uiPriority w:val="39"/>
    <w:unhideWhenUsed/>
    <w:rsid w:val="3ED891BA"/>
    <w:pPr>
      <w:spacing w:after="100"/>
      <w:ind w:left="1540"/>
    </w:pPr>
  </w:style>
  <w:style w:type="paragraph" w:styleId="TOC9">
    <w:name w:val="toc 9"/>
    <w:basedOn w:val="Normal"/>
    <w:next w:val="Normal"/>
    <w:uiPriority w:val="39"/>
    <w:unhideWhenUsed/>
    <w:rsid w:val="3ED891BA"/>
    <w:pPr>
      <w:spacing w:after="100"/>
      <w:ind w:left="1760"/>
    </w:pPr>
  </w:style>
  <w:style w:type="paragraph" w:styleId="EndnoteText">
    <w:name w:val="endnote text"/>
    <w:basedOn w:val="Normal"/>
    <w:link w:val="EndnoteTextChar"/>
    <w:uiPriority w:val="99"/>
    <w:semiHidden/>
    <w:unhideWhenUsed/>
    <w:rsid w:val="3ED891BA"/>
    <w:rPr>
      <w:sz w:val="20"/>
      <w:szCs w:val="20"/>
    </w:rPr>
  </w:style>
  <w:style w:type="character" w:customStyle="1" w:styleId="EndnoteTextChar">
    <w:name w:val="Endnote Text Char"/>
    <w:basedOn w:val="DefaultParagraphFont"/>
    <w:link w:val="EndnoteText"/>
    <w:uiPriority w:val="99"/>
    <w:semiHidden/>
    <w:rsid w:val="3ED891BA"/>
    <w:rPr>
      <w:rFonts w:ascii="Times New Roman" w:eastAsia="Times New Roman" w:hAnsi="Times New Roman" w:cs="Times New Roman"/>
      <w:b w:val="0"/>
      <w:bCs w:val="0"/>
      <w:i w:val="0"/>
      <w:iCs w:val="0"/>
      <w:caps w:val="0"/>
      <w:smallCaps w:val="0"/>
      <w:noProof w:val="0"/>
      <w:color w:val="000000" w:themeColor="text1"/>
      <w:sz w:val="20"/>
      <w:szCs w:val="20"/>
      <w:lang w:val="en-US"/>
    </w:rPr>
  </w:style>
  <w:style w:type="paragraph" w:styleId="FootnoteText">
    <w:name w:val="footnote text"/>
    <w:basedOn w:val="Normal"/>
    <w:link w:val="FootnoteTextChar"/>
    <w:uiPriority w:val="99"/>
    <w:semiHidden/>
    <w:unhideWhenUsed/>
    <w:rsid w:val="3ED891BA"/>
    <w:rPr>
      <w:sz w:val="20"/>
      <w:szCs w:val="20"/>
    </w:rPr>
  </w:style>
  <w:style w:type="character" w:customStyle="1" w:styleId="FootnoteTextChar">
    <w:name w:val="Footnote Text Char"/>
    <w:basedOn w:val="DefaultParagraphFont"/>
    <w:link w:val="FootnoteText"/>
    <w:uiPriority w:val="99"/>
    <w:semiHidden/>
    <w:rsid w:val="3ED891BA"/>
    <w:rPr>
      <w:rFonts w:ascii="Times New Roman" w:eastAsia="Times New Roman" w:hAnsi="Times New Roman" w:cs="Times New Roman"/>
      <w:b w:val="0"/>
      <w:bCs w:val="0"/>
      <w:i w:val="0"/>
      <w:iCs w:val="0"/>
      <w:caps w:val="0"/>
      <w:smallCaps w:val="0"/>
      <w:noProof w:val="0"/>
      <w:color w:val="000000" w:themeColor="text1"/>
      <w:sz w:val="20"/>
      <w:szCs w:val="20"/>
      <w:lang w:val="en-US"/>
    </w:rPr>
  </w:style>
  <w:style w:type="character" w:styleId="BookTitle">
    <w:name w:val="Book Title"/>
    <w:uiPriority w:val="33"/>
    <w:rsid w:val="4C1DEC45"/>
    <w:rPr>
      <w:b/>
      <w:bCs/>
      <w:sz w:val="26"/>
      <w:szCs w:val="26"/>
    </w:rPr>
  </w:style>
  <w:style w:type="paragraph" w:styleId="NoSpacing">
    <w:name w:val="No Spacing"/>
    <w:basedOn w:val="Normal"/>
    <w:uiPriority w:val="1"/>
    <w:qFormat/>
    <w:rsid w:val="00B519BF"/>
    <w:pPr>
      <w:ind w:left="360"/>
    </w:pPr>
  </w:style>
  <w:style w:type="paragraph" w:styleId="z-TopofForm">
    <w:name w:val="HTML Top of Form"/>
    <w:basedOn w:val="Normal"/>
    <w:next w:val="Normal"/>
    <w:link w:val="z-TopofFormChar"/>
    <w:hidden/>
    <w:uiPriority w:val="99"/>
    <w:semiHidden/>
    <w:unhideWhenUsed/>
    <w:rsid w:val="008F7B80"/>
    <w:pPr>
      <w:pBdr>
        <w:bottom w:val="single" w:sz="6" w:space="1" w:color="auto"/>
      </w:pBdr>
      <w:spacing w:after="0" w:line="240" w:lineRule="auto"/>
      <w:ind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8F7B80"/>
    <w:rPr>
      <w:rFonts w:ascii="Arial" w:eastAsia="Times New Roman" w:hAnsi="Arial" w:cs="Arial"/>
      <w:vanish/>
      <w:sz w:val="16"/>
      <w:szCs w:val="16"/>
    </w:rPr>
  </w:style>
  <w:style w:type="paragraph" w:styleId="BodyText">
    <w:name w:val="Body Text"/>
    <w:basedOn w:val="Normal"/>
    <w:link w:val="BodyTextChar"/>
    <w:uiPriority w:val="1"/>
    <w:qFormat/>
    <w:rsid w:val="002D1065"/>
    <w:pPr>
      <w:widowControl w:val="0"/>
      <w:autoSpaceDE w:val="0"/>
      <w:autoSpaceDN w:val="0"/>
      <w:spacing w:after="0" w:line="240" w:lineRule="auto"/>
      <w:ind w:firstLine="0"/>
      <w:jc w:val="left"/>
    </w:pPr>
    <w:rPr>
      <w:color w:val="auto"/>
      <w:sz w:val="24"/>
      <w:szCs w:val="24"/>
      <w:lang w:val="vi"/>
    </w:rPr>
  </w:style>
  <w:style w:type="character" w:customStyle="1" w:styleId="BodyTextChar">
    <w:name w:val="Body Text Char"/>
    <w:basedOn w:val="DefaultParagraphFont"/>
    <w:link w:val="BodyText"/>
    <w:uiPriority w:val="1"/>
    <w:rsid w:val="002D1065"/>
    <w:rPr>
      <w:rFonts w:eastAsia="Times New Roman" w:cs="Times New Roman"/>
      <w:szCs w:val="24"/>
      <w:lang w:val="vi"/>
    </w:rPr>
  </w:style>
  <w:style w:type="character" w:styleId="FollowedHyperlink">
    <w:name w:val="FollowedHyperlink"/>
    <w:basedOn w:val="DefaultParagraphFont"/>
    <w:uiPriority w:val="99"/>
    <w:semiHidden/>
    <w:unhideWhenUsed/>
    <w:rsid w:val="008D3235"/>
    <w:rPr>
      <w:color w:val="800080" w:themeColor="followedHyperlink"/>
      <w:u w:val="single"/>
    </w:rPr>
  </w:style>
  <w:style w:type="character" w:styleId="UnresolvedMention">
    <w:name w:val="Unresolved Mention"/>
    <w:basedOn w:val="DefaultParagraphFont"/>
    <w:uiPriority w:val="99"/>
    <w:semiHidden/>
    <w:unhideWhenUsed/>
    <w:rsid w:val="008D3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659155">
      <w:bodyDiv w:val="1"/>
      <w:marLeft w:val="0"/>
      <w:marRight w:val="0"/>
      <w:marTop w:val="0"/>
      <w:marBottom w:val="0"/>
      <w:divBdr>
        <w:top w:val="none" w:sz="0" w:space="0" w:color="auto"/>
        <w:left w:val="none" w:sz="0" w:space="0" w:color="auto"/>
        <w:bottom w:val="none" w:sz="0" w:space="0" w:color="auto"/>
        <w:right w:val="none" w:sz="0" w:space="0" w:color="auto"/>
      </w:divBdr>
      <w:divsChild>
        <w:div w:id="448472246">
          <w:marLeft w:val="0"/>
          <w:marRight w:val="0"/>
          <w:marTop w:val="0"/>
          <w:marBottom w:val="0"/>
          <w:divBdr>
            <w:top w:val="single" w:sz="2" w:space="0" w:color="D9D9E3"/>
            <w:left w:val="single" w:sz="2" w:space="0" w:color="D9D9E3"/>
            <w:bottom w:val="single" w:sz="2" w:space="0" w:color="D9D9E3"/>
            <w:right w:val="single" w:sz="2" w:space="0" w:color="D9D9E3"/>
          </w:divBdr>
          <w:divsChild>
            <w:div w:id="144057113">
              <w:marLeft w:val="0"/>
              <w:marRight w:val="0"/>
              <w:marTop w:val="0"/>
              <w:marBottom w:val="0"/>
              <w:divBdr>
                <w:top w:val="single" w:sz="2" w:space="0" w:color="D9D9E3"/>
                <w:left w:val="single" w:sz="2" w:space="0" w:color="D9D9E3"/>
                <w:bottom w:val="single" w:sz="2" w:space="0" w:color="D9D9E3"/>
                <w:right w:val="single" w:sz="2" w:space="0" w:color="D9D9E3"/>
              </w:divBdr>
              <w:divsChild>
                <w:div w:id="590508767">
                  <w:marLeft w:val="0"/>
                  <w:marRight w:val="0"/>
                  <w:marTop w:val="0"/>
                  <w:marBottom w:val="0"/>
                  <w:divBdr>
                    <w:top w:val="single" w:sz="2" w:space="0" w:color="D9D9E3"/>
                    <w:left w:val="single" w:sz="2" w:space="0" w:color="D9D9E3"/>
                    <w:bottom w:val="single" w:sz="2" w:space="0" w:color="D9D9E3"/>
                    <w:right w:val="single" w:sz="2" w:space="0" w:color="D9D9E3"/>
                  </w:divBdr>
                  <w:divsChild>
                    <w:div w:id="589003625">
                      <w:marLeft w:val="0"/>
                      <w:marRight w:val="0"/>
                      <w:marTop w:val="0"/>
                      <w:marBottom w:val="0"/>
                      <w:divBdr>
                        <w:top w:val="single" w:sz="2" w:space="0" w:color="D9D9E3"/>
                        <w:left w:val="single" w:sz="2" w:space="0" w:color="D9D9E3"/>
                        <w:bottom w:val="single" w:sz="2" w:space="0" w:color="D9D9E3"/>
                        <w:right w:val="single" w:sz="2" w:space="0" w:color="D9D9E3"/>
                      </w:divBdr>
                      <w:divsChild>
                        <w:div w:id="1024091077">
                          <w:marLeft w:val="0"/>
                          <w:marRight w:val="0"/>
                          <w:marTop w:val="0"/>
                          <w:marBottom w:val="0"/>
                          <w:divBdr>
                            <w:top w:val="single" w:sz="2" w:space="0" w:color="D9D9E3"/>
                            <w:left w:val="single" w:sz="2" w:space="0" w:color="D9D9E3"/>
                            <w:bottom w:val="single" w:sz="2" w:space="0" w:color="D9D9E3"/>
                            <w:right w:val="single" w:sz="2" w:space="0" w:color="D9D9E3"/>
                          </w:divBdr>
                          <w:divsChild>
                            <w:div w:id="1388144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972450">
                                  <w:marLeft w:val="0"/>
                                  <w:marRight w:val="0"/>
                                  <w:marTop w:val="0"/>
                                  <w:marBottom w:val="0"/>
                                  <w:divBdr>
                                    <w:top w:val="single" w:sz="2" w:space="0" w:color="D9D9E3"/>
                                    <w:left w:val="single" w:sz="2" w:space="0" w:color="D9D9E3"/>
                                    <w:bottom w:val="single" w:sz="2" w:space="0" w:color="D9D9E3"/>
                                    <w:right w:val="single" w:sz="2" w:space="0" w:color="D9D9E3"/>
                                  </w:divBdr>
                                  <w:divsChild>
                                    <w:div w:id="1581325293">
                                      <w:marLeft w:val="0"/>
                                      <w:marRight w:val="0"/>
                                      <w:marTop w:val="0"/>
                                      <w:marBottom w:val="0"/>
                                      <w:divBdr>
                                        <w:top w:val="single" w:sz="2" w:space="0" w:color="D9D9E3"/>
                                        <w:left w:val="single" w:sz="2" w:space="0" w:color="D9D9E3"/>
                                        <w:bottom w:val="single" w:sz="2" w:space="0" w:color="D9D9E3"/>
                                        <w:right w:val="single" w:sz="2" w:space="0" w:color="D9D9E3"/>
                                      </w:divBdr>
                                      <w:divsChild>
                                        <w:div w:id="1567570200">
                                          <w:marLeft w:val="0"/>
                                          <w:marRight w:val="0"/>
                                          <w:marTop w:val="0"/>
                                          <w:marBottom w:val="0"/>
                                          <w:divBdr>
                                            <w:top w:val="single" w:sz="2" w:space="0" w:color="D9D9E3"/>
                                            <w:left w:val="single" w:sz="2" w:space="0" w:color="D9D9E3"/>
                                            <w:bottom w:val="single" w:sz="2" w:space="0" w:color="D9D9E3"/>
                                            <w:right w:val="single" w:sz="2" w:space="0" w:color="D9D9E3"/>
                                          </w:divBdr>
                                          <w:divsChild>
                                            <w:div w:id="1224293302">
                                              <w:marLeft w:val="0"/>
                                              <w:marRight w:val="0"/>
                                              <w:marTop w:val="0"/>
                                              <w:marBottom w:val="0"/>
                                              <w:divBdr>
                                                <w:top w:val="single" w:sz="2" w:space="0" w:color="D9D9E3"/>
                                                <w:left w:val="single" w:sz="2" w:space="0" w:color="D9D9E3"/>
                                                <w:bottom w:val="single" w:sz="2" w:space="0" w:color="D9D9E3"/>
                                                <w:right w:val="single" w:sz="2" w:space="0" w:color="D9D9E3"/>
                                              </w:divBdr>
                                              <w:divsChild>
                                                <w:div w:id="648676704">
                                                  <w:marLeft w:val="0"/>
                                                  <w:marRight w:val="0"/>
                                                  <w:marTop w:val="0"/>
                                                  <w:marBottom w:val="0"/>
                                                  <w:divBdr>
                                                    <w:top w:val="single" w:sz="2" w:space="0" w:color="D9D9E3"/>
                                                    <w:left w:val="single" w:sz="2" w:space="0" w:color="D9D9E3"/>
                                                    <w:bottom w:val="single" w:sz="2" w:space="0" w:color="D9D9E3"/>
                                                    <w:right w:val="single" w:sz="2" w:space="0" w:color="D9D9E3"/>
                                                  </w:divBdr>
                                                  <w:divsChild>
                                                    <w:div w:id="17557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9956111">
          <w:marLeft w:val="0"/>
          <w:marRight w:val="0"/>
          <w:marTop w:val="0"/>
          <w:marBottom w:val="0"/>
          <w:divBdr>
            <w:top w:val="none" w:sz="0" w:space="0" w:color="auto"/>
            <w:left w:val="none" w:sz="0" w:space="0" w:color="auto"/>
            <w:bottom w:val="none" w:sz="0" w:space="0" w:color="auto"/>
            <w:right w:val="none" w:sz="0" w:space="0" w:color="auto"/>
          </w:divBdr>
        </w:div>
      </w:divsChild>
    </w:div>
    <w:div w:id="145991092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18600935">
      <w:bodyDiv w:val="1"/>
      <w:marLeft w:val="0"/>
      <w:marRight w:val="0"/>
      <w:marTop w:val="0"/>
      <w:marBottom w:val="0"/>
      <w:divBdr>
        <w:top w:val="none" w:sz="0" w:space="0" w:color="auto"/>
        <w:left w:val="none" w:sz="0" w:space="0" w:color="auto"/>
        <w:bottom w:val="none" w:sz="0" w:space="0" w:color="auto"/>
        <w:right w:val="none" w:sz="0" w:space="0" w:color="auto"/>
      </w:divBdr>
    </w:div>
    <w:div w:id="212264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20/10/relationships/intelligence" Target="intelligence2.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5F606-8F2F-48A6-A325-90E2554B7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394</TotalTime>
  <Pages>1</Pages>
  <Words>9191</Words>
  <Characters>52389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An Hồ</cp:lastModifiedBy>
  <cp:revision>160</cp:revision>
  <cp:lastPrinted>2023-12-17T13:52:00Z</cp:lastPrinted>
  <dcterms:created xsi:type="dcterms:W3CDTF">2023-12-12T01:54:00Z</dcterms:created>
  <dcterms:modified xsi:type="dcterms:W3CDTF">2023-12-17T14:27:00Z</dcterms:modified>
</cp:coreProperties>
</file>